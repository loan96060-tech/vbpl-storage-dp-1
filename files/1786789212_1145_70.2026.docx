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tblInd w:w="-34" w:type="dxa"/>
        <w:tblLook w:val="0000" w:firstRow="0" w:lastRow="0" w:firstColumn="0" w:lastColumn="0" w:noHBand="0" w:noVBand="0"/>
      </w:tblPr>
      <w:tblGrid>
        <w:gridCol w:w="3403"/>
        <w:gridCol w:w="5811"/>
      </w:tblGrid>
      <w:tr w:rsidR="002C7F3D" w:rsidRPr="002C7F3D" w14:paraId="7257299C" w14:textId="77777777" w:rsidTr="007263A6">
        <w:tc>
          <w:tcPr>
            <w:tcW w:w="3403" w:type="dxa"/>
          </w:tcPr>
          <w:p w14:paraId="517A4997" w14:textId="77777777" w:rsidR="00024565" w:rsidRPr="002C7F3D" w:rsidRDefault="009F1FE2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bCs w:val="0"/>
                <w:spacing w:val="-6"/>
                <w:sz w:val="26"/>
                <w:szCs w:val="26"/>
              </w:rPr>
            </w:pPr>
            <w:r w:rsidRPr="002C7F3D">
              <w:rPr>
                <w:rFonts w:ascii="Times New Roman" w:hAnsi="Times New Roman"/>
                <w:bCs w:val="0"/>
                <w:spacing w:val="-6"/>
                <w:sz w:val="26"/>
                <w:szCs w:val="26"/>
              </w:rPr>
              <w:t>ỦY BAN NHÂN DÂN</w:t>
            </w:r>
          </w:p>
        </w:tc>
        <w:tc>
          <w:tcPr>
            <w:tcW w:w="5811" w:type="dxa"/>
          </w:tcPr>
          <w:p w14:paraId="5B65FAE6" w14:textId="77777777" w:rsidR="00024565" w:rsidRPr="002C7F3D" w:rsidRDefault="00024565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spacing w:val="-6"/>
                <w:sz w:val="24"/>
              </w:rPr>
            </w:pPr>
            <w:r w:rsidRPr="002C7F3D">
              <w:rPr>
                <w:rFonts w:ascii="Times New Roman" w:hAnsi="Times New Roman"/>
                <w:spacing w:val="-6"/>
                <w:sz w:val="26"/>
              </w:rPr>
              <w:t xml:space="preserve">CỘNG HÒA XÃ HỘI CHỦ NGHĨA VIỆT NAM </w:t>
            </w:r>
          </w:p>
        </w:tc>
      </w:tr>
      <w:tr w:rsidR="002C7F3D" w:rsidRPr="002C7F3D" w14:paraId="1F87B546" w14:textId="77777777" w:rsidTr="007263A6">
        <w:tc>
          <w:tcPr>
            <w:tcW w:w="3403" w:type="dxa"/>
          </w:tcPr>
          <w:p w14:paraId="14E440A2" w14:textId="77777777" w:rsidR="00024565" w:rsidRPr="002C7F3D" w:rsidRDefault="009F1FE2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bCs w:val="0"/>
                <w:spacing w:val="-6"/>
                <w:sz w:val="26"/>
                <w:szCs w:val="26"/>
              </w:rPr>
            </w:pPr>
            <w:r w:rsidRPr="002C7F3D">
              <w:rPr>
                <w:rFonts w:ascii="Times New Roman" w:hAnsi="Times New Roman"/>
                <w:spacing w:val="-6"/>
                <w:sz w:val="26"/>
                <w:szCs w:val="26"/>
              </w:rPr>
              <w:t>TỈNH QUẢNG TRỊ</w:t>
            </w:r>
          </w:p>
        </w:tc>
        <w:tc>
          <w:tcPr>
            <w:tcW w:w="5811" w:type="dxa"/>
          </w:tcPr>
          <w:p w14:paraId="13903D2D" w14:textId="77777777" w:rsidR="00024565" w:rsidRPr="00EE7F27" w:rsidRDefault="00024565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spacing w:val="-6"/>
                <w:szCs w:val="28"/>
              </w:rPr>
            </w:pPr>
            <w:r w:rsidRPr="00EE7F27">
              <w:rPr>
                <w:rFonts w:ascii="Times New Roman" w:hAnsi="Times New Roman"/>
                <w:spacing w:val="-6"/>
                <w:szCs w:val="28"/>
              </w:rPr>
              <w:t xml:space="preserve">Độc lập  -  Tự do  -  Hạnh phúc </w:t>
            </w:r>
          </w:p>
        </w:tc>
      </w:tr>
      <w:tr w:rsidR="002C7F3D" w:rsidRPr="002C7F3D" w14:paraId="70EBB14C" w14:textId="77777777" w:rsidTr="007263A6">
        <w:tc>
          <w:tcPr>
            <w:tcW w:w="3403" w:type="dxa"/>
          </w:tcPr>
          <w:p w14:paraId="344214AC" w14:textId="6B0C6A43" w:rsidR="00024565" w:rsidRPr="002C7F3D" w:rsidRDefault="00BA6A46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b w:val="0"/>
                <w:sz w:val="20"/>
                <w:szCs w:val="28"/>
              </w:rPr>
            </w:pPr>
            <w:r>
              <w:rPr>
                <w:rFonts w:ascii="Times New Roman" w:hAnsi="Times New Roman"/>
                <w:b w:val="0"/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2B701B3" wp14:editId="36E0D9B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40005</wp:posOffset>
                      </wp:positionV>
                      <wp:extent cx="669290" cy="0"/>
                      <wp:effectExtent l="0" t="0" r="0" b="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9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.15pt" to="52.7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"/>
                  </w:pict>
                </mc:Fallback>
              </mc:AlternateContent>
            </w:r>
          </w:p>
        </w:tc>
        <w:tc>
          <w:tcPr>
            <w:tcW w:w="5811" w:type="dxa"/>
          </w:tcPr>
          <w:p w14:paraId="661FE6F2" w14:textId="509FC362" w:rsidR="00024565" w:rsidRPr="002C7F3D" w:rsidRDefault="00BA6A46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b w:val="0"/>
                <w:bCs w:val="0"/>
                <w:sz w:val="20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C8FD80" wp14:editId="363CAC03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24130</wp:posOffset>
                      </wp:positionV>
                      <wp:extent cx="2229485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9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95pt,1.9pt" to="226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Sx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HoKnemNKyFgpXY21EbP6sVsNf3ukNKrlqgDjwxfLwbSspCRvEkJG2cAf99/1gxiyNHr2KZz&#10;Y7sACQ1A56jG5a4GP3tE4TDP83kxm2BE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"/>
                  </w:pict>
                </mc:Fallback>
              </mc:AlternateContent>
            </w:r>
          </w:p>
        </w:tc>
      </w:tr>
      <w:tr w:rsidR="002C7F3D" w:rsidRPr="002C7F3D" w14:paraId="39188D60" w14:textId="77777777" w:rsidTr="007263A6">
        <w:tc>
          <w:tcPr>
            <w:tcW w:w="3403" w:type="dxa"/>
          </w:tcPr>
          <w:p w14:paraId="1CFD9338" w14:textId="324846DB" w:rsidR="00024565" w:rsidRPr="002C7F3D" w:rsidRDefault="00024565" w:rsidP="00BA6A46">
            <w:pPr>
              <w:pStyle w:val="Heading1"/>
              <w:ind w:firstLine="0"/>
              <w:jc w:val="center"/>
              <w:rPr>
                <w:rFonts w:ascii="Times New Roman" w:hAnsi="Times New Roman"/>
                <w:b w:val="0"/>
              </w:rPr>
            </w:pPr>
            <w:r w:rsidRPr="002C7F3D">
              <w:rPr>
                <w:rFonts w:ascii="Times New Roman" w:hAnsi="Times New Roman"/>
                <w:b w:val="0"/>
                <w:bCs w:val="0"/>
              </w:rPr>
              <w:t xml:space="preserve">Số:  </w:t>
            </w:r>
            <w:r w:rsidR="00BA6A46">
              <w:rPr>
                <w:rFonts w:ascii="Times New Roman" w:hAnsi="Times New Roman"/>
                <w:b w:val="0"/>
                <w:bCs w:val="0"/>
              </w:rPr>
              <w:t>70</w:t>
            </w:r>
            <w:r w:rsidRPr="002C7F3D">
              <w:rPr>
                <w:rFonts w:ascii="Times New Roman" w:hAnsi="Times New Roman"/>
                <w:b w:val="0"/>
                <w:bCs w:val="0"/>
              </w:rPr>
              <w:t>/</w:t>
            </w:r>
            <w:r w:rsidR="009F1FE2" w:rsidRPr="002C7F3D">
              <w:rPr>
                <w:rFonts w:ascii="Times New Roman" w:hAnsi="Times New Roman"/>
                <w:b w:val="0"/>
                <w:bCs w:val="0"/>
              </w:rPr>
              <w:t>2026/QĐ-UBND</w:t>
            </w:r>
          </w:p>
        </w:tc>
        <w:tc>
          <w:tcPr>
            <w:tcW w:w="5811" w:type="dxa"/>
          </w:tcPr>
          <w:p w14:paraId="47058051" w14:textId="74FC609F" w:rsidR="00024565" w:rsidRPr="002C7F3D" w:rsidRDefault="00024565" w:rsidP="00BA6A46">
            <w:pPr>
              <w:pStyle w:val="Heading1"/>
              <w:ind w:firstLine="0"/>
              <w:jc w:val="center"/>
              <w:rPr>
                <w:rFonts w:ascii="Times New Roman" w:hAnsi="Times New Roman"/>
                <w:b w:val="0"/>
                <w:bCs w:val="0"/>
                <w:lang w:val="vi-VN"/>
              </w:rPr>
            </w:pPr>
            <w:r w:rsidRPr="002C7F3D">
              <w:rPr>
                <w:rFonts w:ascii="Times New Roman" w:hAnsi="Times New Roman"/>
                <w:b w:val="0"/>
                <w:bCs w:val="0"/>
              </w:rPr>
              <w:t xml:space="preserve">   </w:t>
            </w:r>
            <w:r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 xml:space="preserve">Quảng </w:t>
            </w:r>
            <w:r w:rsidR="00F1384C"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>Trị</w:t>
            </w:r>
            <w:r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 xml:space="preserve">, ngày </w:t>
            </w:r>
            <w:r w:rsidR="00BA6A46">
              <w:rPr>
                <w:rFonts w:ascii="Times New Roman" w:hAnsi="Times New Roman"/>
                <w:b w:val="0"/>
                <w:bCs w:val="0"/>
                <w:i/>
                <w:iCs/>
              </w:rPr>
              <w:t>13</w:t>
            </w:r>
            <w:r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 xml:space="preserve"> tháng </w:t>
            </w:r>
            <w:r w:rsidR="00BA6A46">
              <w:rPr>
                <w:rFonts w:ascii="Times New Roman" w:hAnsi="Times New Roman"/>
                <w:b w:val="0"/>
                <w:bCs w:val="0"/>
                <w:i/>
                <w:iCs/>
              </w:rPr>
              <w:t>8</w:t>
            </w:r>
            <w:r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 xml:space="preserve"> năm</w:t>
            </w:r>
            <w:r w:rsidR="00DE6958"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 xml:space="preserve"> 202</w:t>
            </w:r>
            <w:r w:rsidR="0060310E" w:rsidRPr="002C7F3D">
              <w:rPr>
                <w:rFonts w:ascii="Times New Roman" w:hAnsi="Times New Roman"/>
                <w:b w:val="0"/>
                <w:bCs w:val="0"/>
                <w:i/>
                <w:iCs/>
              </w:rPr>
              <w:t>6</w:t>
            </w:r>
          </w:p>
        </w:tc>
      </w:tr>
    </w:tbl>
    <w:p w14:paraId="7DF46F91" w14:textId="77777777" w:rsidR="007C1804" w:rsidRPr="007263A6" w:rsidRDefault="007C1804" w:rsidP="00581EA6">
      <w:pPr>
        <w:spacing w:before="40"/>
        <w:rPr>
          <w:rFonts w:ascii="Times New Roman" w:hAnsi="Times New Roman"/>
          <w:sz w:val="22"/>
          <w:szCs w:val="28"/>
        </w:rPr>
      </w:pPr>
    </w:p>
    <w:p w14:paraId="256909C2" w14:textId="77777777" w:rsidR="009F1FE2" w:rsidRPr="002C7F3D" w:rsidRDefault="009F1FE2" w:rsidP="00581EA6">
      <w:pPr>
        <w:spacing w:before="40"/>
        <w:ind w:firstLine="0"/>
        <w:jc w:val="center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/>
          <w:b/>
          <w:szCs w:val="28"/>
        </w:rPr>
        <w:t xml:space="preserve">QUYẾT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>ỊNH</w:t>
      </w:r>
    </w:p>
    <w:p w14:paraId="49A82986" w14:textId="77777777" w:rsidR="009F1FE2" w:rsidRPr="002C7F3D" w:rsidRDefault="009F1FE2" w:rsidP="00581EA6">
      <w:pPr>
        <w:spacing w:before="40"/>
        <w:ind w:firstLine="0"/>
        <w:jc w:val="center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/>
          <w:b/>
          <w:szCs w:val="28"/>
        </w:rPr>
        <w:t xml:space="preserve">Quy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ịnh phân cấp thẩm quyền quyết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>ịnh mức sử dụng máy móc, thiết bị chuyên dùng trong lĩnh vực y tế của các c</w:t>
      </w:r>
      <w:r w:rsidRPr="002C7F3D">
        <w:rPr>
          <w:rFonts w:ascii="Times New Roman" w:hAnsi="Times New Roman" w:hint="eastAsia"/>
          <w:b/>
          <w:szCs w:val="28"/>
        </w:rPr>
        <w:t>ơ</w:t>
      </w:r>
      <w:r w:rsidRPr="002C7F3D">
        <w:rPr>
          <w:rFonts w:ascii="Times New Roman" w:hAnsi="Times New Roman"/>
          <w:b/>
          <w:szCs w:val="28"/>
        </w:rPr>
        <w:t xml:space="preserve"> quan, tổ chức, </w:t>
      </w:r>
      <w:r w:rsidRPr="002C7F3D">
        <w:rPr>
          <w:rFonts w:ascii="Times New Roman" w:hAnsi="Times New Roman" w:hint="eastAsia"/>
          <w:b/>
          <w:szCs w:val="28"/>
        </w:rPr>
        <w:t>đơ</w:t>
      </w:r>
      <w:r w:rsidRPr="002C7F3D">
        <w:rPr>
          <w:rFonts w:ascii="Times New Roman" w:hAnsi="Times New Roman"/>
          <w:b/>
          <w:szCs w:val="28"/>
        </w:rPr>
        <w:t xml:space="preserve">n vị thuộc phạm vi quản lý của </w:t>
      </w:r>
      <w:r w:rsidR="00E70825" w:rsidRPr="002C7F3D">
        <w:rPr>
          <w:rFonts w:ascii="Times New Roman" w:hAnsi="Times New Roman"/>
          <w:b/>
          <w:szCs w:val="28"/>
        </w:rPr>
        <w:t xml:space="preserve">Ủy ban nhân dân </w:t>
      </w:r>
      <w:r w:rsidRPr="002C7F3D">
        <w:rPr>
          <w:rFonts w:ascii="Times New Roman" w:hAnsi="Times New Roman"/>
          <w:b/>
          <w:szCs w:val="28"/>
        </w:rPr>
        <w:t>tỉnh Quảng Trị</w:t>
      </w:r>
    </w:p>
    <w:p w14:paraId="534DCF8C" w14:textId="77777777" w:rsidR="009F1FE2" w:rsidRPr="007263A6" w:rsidRDefault="009F1FE2" w:rsidP="00581EA6">
      <w:pPr>
        <w:spacing w:before="40"/>
        <w:rPr>
          <w:rFonts w:ascii="Times New Roman" w:hAnsi="Times New Roman"/>
          <w:sz w:val="20"/>
          <w:szCs w:val="28"/>
        </w:rPr>
      </w:pPr>
    </w:p>
    <w:p w14:paraId="6B200DD7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>C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 xml:space="preserve">n cứ Luật Tổ chức chính quyền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ịa ph</w:t>
      </w:r>
      <w:r w:rsidRPr="002C7F3D">
        <w:rPr>
          <w:rFonts w:ascii="Times New Roman" w:hAnsi="Times New Roman" w:hint="eastAsia"/>
          <w:i/>
          <w:szCs w:val="28"/>
        </w:rPr>
        <w:t>ươ</w:t>
      </w:r>
      <w:r w:rsidRPr="002C7F3D">
        <w:rPr>
          <w:rFonts w:ascii="Times New Roman" w:hAnsi="Times New Roman"/>
          <w:i/>
          <w:szCs w:val="28"/>
        </w:rPr>
        <w:t>ng số 72/2025/QH15;</w:t>
      </w:r>
    </w:p>
    <w:p w14:paraId="47BFE518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>C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>n cứ Luật Ban hành v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>n bản quy phạm pháp luật số 64/2025/QH15</w:t>
      </w:r>
      <w:r w:rsidR="003F7477" w:rsidRPr="002C7F3D">
        <w:rPr>
          <w:rFonts w:ascii="Times New Roman" w:hAnsi="Times New Roman"/>
          <w:i/>
          <w:szCs w:val="28"/>
        </w:rPr>
        <w:t xml:space="preserve"> </w:t>
      </w:r>
      <w:r w:rsidRPr="002C7F3D">
        <w:rPr>
          <w:rFonts w:ascii="Times New Roman" w:hAnsi="Times New Roman"/>
          <w:i/>
          <w:szCs w:val="28"/>
        </w:rPr>
        <w:t xml:space="preserve"> </w:t>
      </w:r>
      <w:r w:rsidRPr="002C7F3D">
        <w:rPr>
          <w:rFonts w:ascii="Times New Roman" w:hAnsi="Times New Roman" w:hint="eastAsia"/>
          <w:i/>
          <w:szCs w:val="28"/>
        </w:rPr>
        <w:t>đư</w:t>
      </w:r>
      <w:r w:rsidRPr="002C7F3D">
        <w:rPr>
          <w:rFonts w:ascii="Times New Roman" w:hAnsi="Times New Roman"/>
          <w:i/>
          <w:szCs w:val="28"/>
        </w:rPr>
        <w:t xml:space="preserve">ợc sửa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ổi, bổ sung bởi Luật số 87/2025/QH15;</w:t>
      </w:r>
    </w:p>
    <w:p w14:paraId="27C4AA74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>C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 xml:space="preserve">n cứ Quyết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số 15/2025/Q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-TTg của Thủ t</w:t>
      </w:r>
      <w:r w:rsidRPr="002C7F3D">
        <w:rPr>
          <w:rFonts w:ascii="Times New Roman" w:hAnsi="Times New Roman" w:hint="eastAsia"/>
          <w:i/>
          <w:szCs w:val="28"/>
        </w:rPr>
        <w:t>ư</w:t>
      </w:r>
      <w:r w:rsidRPr="002C7F3D">
        <w:rPr>
          <w:rFonts w:ascii="Times New Roman" w:hAnsi="Times New Roman"/>
          <w:i/>
          <w:szCs w:val="28"/>
        </w:rPr>
        <w:t xml:space="preserve">ớng Chính phủ quy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mức sử dụng máy móc, thiết bị</w:t>
      </w:r>
      <w:r w:rsidR="003F7477" w:rsidRPr="002C7F3D">
        <w:rPr>
          <w:rFonts w:ascii="Times New Roman" w:hAnsi="Times New Roman"/>
          <w:i/>
          <w:szCs w:val="28"/>
        </w:rPr>
        <w:t xml:space="preserve"> </w:t>
      </w:r>
      <w:r w:rsidRPr="002C7F3D">
        <w:rPr>
          <w:rFonts w:ascii="Times New Roman" w:hAnsi="Times New Roman" w:hint="eastAsia"/>
          <w:i/>
          <w:szCs w:val="28"/>
        </w:rPr>
        <w:t>đư</w:t>
      </w:r>
      <w:r w:rsidRPr="002C7F3D">
        <w:rPr>
          <w:rFonts w:ascii="Times New Roman" w:hAnsi="Times New Roman"/>
          <w:i/>
          <w:szCs w:val="28"/>
        </w:rPr>
        <w:t xml:space="preserve">ợc sửa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ổi, bổ sung bởi Quyết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số 10/2026/Q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-TTg;</w:t>
      </w:r>
    </w:p>
    <w:p w14:paraId="3ECBEAB9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>C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>n cứ Thông t</w:t>
      </w:r>
      <w:r w:rsidRPr="002C7F3D">
        <w:rPr>
          <w:rFonts w:ascii="Times New Roman" w:hAnsi="Times New Roman" w:hint="eastAsia"/>
          <w:i/>
          <w:szCs w:val="28"/>
        </w:rPr>
        <w:t>ư</w:t>
      </w:r>
      <w:r w:rsidRPr="002C7F3D">
        <w:rPr>
          <w:rFonts w:ascii="Times New Roman" w:hAnsi="Times New Roman"/>
          <w:i/>
          <w:szCs w:val="28"/>
        </w:rPr>
        <w:t xml:space="preserve"> số 10/2026/TT-BYT của Bộ tr</w:t>
      </w:r>
      <w:r w:rsidRPr="002C7F3D">
        <w:rPr>
          <w:rFonts w:ascii="Times New Roman" w:hAnsi="Times New Roman" w:hint="eastAsia"/>
          <w:i/>
          <w:szCs w:val="28"/>
        </w:rPr>
        <w:t>ư</w:t>
      </w:r>
      <w:r w:rsidRPr="002C7F3D">
        <w:rPr>
          <w:rFonts w:ascii="Times New Roman" w:hAnsi="Times New Roman"/>
          <w:i/>
          <w:szCs w:val="28"/>
        </w:rPr>
        <w:t xml:space="preserve">ởng Bộ Y tế quy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chi tiết h</w:t>
      </w:r>
      <w:r w:rsidRPr="002C7F3D">
        <w:rPr>
          <w:rFonts w:ascii="Times New Roman" w:hAnsi="Times New Roman" w:hint="eastAsia"/>
          <w:i/>
          <w:szCs w:val="28"/>
        </w:rPr>
        <w:t>ư</w:t>
      </w:r>
      <w:r w:rsidRPr="002C7F3D">
        <w:rPr>
          <w:rFonts w:ascii="Times New Roman" w:hAnsi="Times New Roman"/>
          <w:i/>
          <w:szCs w:val="28"/>
        </w:rPr>
        <w:t xml:space="preserve">ớng dẫn về tiêu chuẩn,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mức sử dụng máy móc, thiết bị chuyên dùng trong lĩnh vực y tế thuộc lĩnh vực quản lý nhà n</w:t>
      </w:r>
      <w:r w:rsidRPr="002C7F3D">
        <w:rPr>
          <w:rFonts w:ascii="Times New Roman" w:hAnsi="Times New Roman" w:hint="eastAsia"/>
          <w:i/>
          <w:szCs w:val="28"/>
        </w:rPr>
        <w:t>ư</w:t>
      </w:r>
      <w:r w:rsidRPr="002C7F3D">
        <w:rPr>
          <w:rFonts w:ascii="Times New Roman" w:hAnsi="Times New Roman"/>
          <w:i/>
          <w:szCs w:val="28"/>
        </w:rPr>
        <w:t xml:space="preserve">ớc của Bộ Y tế và phân cấp thẩm quyền quyết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mức sử dụng máy móc, thiết bị chuyên dùng thuộc phạm vi quản lý của Bộ Y tế;</w:t>
      </w:r>
    </w:p>
    <w:p w14:paraId="2FF89918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 xml:space="preserve">Theo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ề nghị của Giám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ố</w:t>
      </w:r>
      <w:r w:rsidR="007263A6">
        <w:rPr>
          <w:rFonts w:ascii="Times New Roman" w:hAnsi="Times New Roman"/>
          <w:i/>
          <w:szCs w:val="28"/>
        </w:rPr>
        <w:t>c Sở Y tế tại Tờ trình số 4065</w:t>
      </w:r>
      <w:r w:rsidRPr="002C7F3D">
        <w:rPr>
          <w:rFonts w:ascii="Times New Roman" w:hAnsi="Times New Roman"/>
          <w:i/>
          <w:szCs w:val="28"/>
        </w:rPr>
        <w:t xml:space="preserve">/TTr-SYT ngày </w:t>
      </w:r>
      <w:r w:rsidR="007263A6">
        <w:rPr>
          <w:rFonts w:ascii="Times New Roman" w:hAnsi="Times New Roman"/>
          <w:i/>
          <w:szCs w:val="28"/>
        </w:rPr>
        <w:t xml:space="preserve">07 </w:t>
      </w:r>
      <w:r w:rsidRPr="002C7F3D">
        <w:rPr>
          <w:rFonts w:ascii="Times New Roman" w:hAnsi="Times New Roman"/>
          <w:i/>
          <w:szCs w:val="28"/>
        </w:rPr>
        <w:t xml:space="preserve">tháng </w:t>
      </w:r>
      <w:r w:rsidR="007263A6">
        <w:rPr>
          <w:rFonts w:ascii="Times New Roman" w:hAnsi="Times New Roman"/>
          <w:i/>
          <w:szCs w:val="28"/>
        </w:rPr>
        <w:t>7</w:t>
      </w:r>
      <w:r w:rsidRPr="002C7F3D">
        <w:rPr>
          <w:rFonts w:ascii="Times New Roman" w:hAnsi="Times New Roman"/>
          <w:i/>
          <w:szCs w:val="28"/>
        </w:rPr>
        <w:t xml:space="preserve"> n</w:t>
      </w:r>
      <w:r w:rsidRPr="002C7F3D">
        <w:rPr>
          <w:rFonts w:ascii="Times New Roman" w:hAnsi="Times New Roman" w:hint="eastAsia"/>
          <w:i/>
          <w:szCs w:val="28"/>
        </w:rPr>
        <w:t>ă</w:t>
      </w:r>
      <w:r w:rsidRPr="002C7F3D">
        <w:rPr>
          <w:rFonts w:ascii="Times New Roman" w:hAnsi="Times New Roman"/>
          <w:i/>
          <w:szCs w:val="28"/>
        </w:rPr>
        <w:t>m 2026;</w:t>
      </w:r>
    </w:p>
    <w:p w14:paraId="6F15F80C" w14:textId="77777777" w:rsidR="009F1FE2" w:rsidRPr="002C7F3D" w:rsidRDefault="009F1FE2" w:rsidP="007263A6">
      <w:pPr>
        <w:spacing w:before="80"/>
        <w:rPr>
          <w:rFonts w:ascii="Times New Roman" w:hAnsi="Times New Roman"/>
          <w:i/>
          <w:szCs w:val="28"/>
        </w:rPr>
      </w:pPr>
      <w:r w:rsidRPr="002C7F3D">
        <w:rPr>
          <w:rFonts w:ascii="Times New Roman" w:hAnsi="Times New Roman"/>
          <w:i/>
          <w:szCs w:val="28"/>
        </w:rPr>
        <w:t xml:space="preserve">Ủy ban nhân dân ban hành Quyết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ịnh quy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ịnh phân cấp thẩm quyền quyết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i/>
          <w:szCs w:val="28"/>
        </w:rPr>
        <w:t>đ</w:t>
      </w:r>
      <w:r w:rsidRPr="002C7F3D">
        <w:rPr>
          <w:rFonts w:ascii="Times New Roman" w:hAnsi="Times New Roman"/>
          <w:i/>
          <w:szCs w:val="28"/>
        </w:rPr>
        <w:t>ịnh mức sử dụng máy móc, thiết bị chuyên dùng trong lĩnh vực y tế của các c</w:t>
      </w:r>
      <w:r w:rsidRPr="002C7F3D">
        <w:rPr>
          <w:rFonts w:ascii="Times New Roman" w:hAnsi="Times New Roman" w:hint="eastAsia"/>
          <w:i/>
          <w:szCs w:val="28"/>
        </w:rPr>
        <w:t>ơ</w:t>
      </w:r>
      <w:r w:rsidRPr="002C7F3D">
        <w:rPr>
          <w:rFonts w:ascii="Times New Roman" w:hAnsi="Times New Roman"/>
          <w:i/>
          <w:szCs w:val="28"/>
        </w:rPr>
        <w:t xml:space="preserve"> quan, tổ chức, </w:t>
      </w:r>
      <w:r w:rsidRPr="002C7F3D">
        <w:rPr>
          <w:rFonts w:ascii="Times New Roman" w:hAnsi="Times New Roman" w:hint="eastAsia"/>
          <w:i/>
          <w:szCs w:val="28"/>
        </w:rPr>
        <w:t>đơ</w:t>
      </w:r>
      <w:r w:rsidRPr="002C7F3D">
        <w:rPr>
          <w:rFonts w:ascii="Times New Roman" w:hAnsi="Times New Roman"/>
          <w:i/>
          <w:szCs w:val="28"/>
        </w:rPr>
        <w:t xml:space="preserve">n vị thuộc phạm vi quản lý của </w:t>
      </w:r>
      <w:r w:rsidR="00E70825" w:rsidRPr="002C7F3D">
        <w:rPr>
          <w:rFonts w:ascii="Times New Roman" w:hAnsi="Times New Roman"/>
          <w:i/>
          <w:szCs w:val="28"/>
        </w:rPr>
        <w:t>Ủy ban nhân dân tỉnh Quảng Trị</w:t>
      </w:r>
      <w:r w:rsidRPr="002C7F3D">
        <w:rPr>
          <w:rFonts w:ascii="Times New Roman" w:hAnsi="Times New Roman"/>
          <w:i/>
          <w:szCs w:val="28"/>
        </w:rPr>
        <w:t>.</w:t>
      </w:r>
    </w:p>
    <w:p w14:paraId="38D9C564" w14:textId="77777777" w:rsidR="009F1FE2" w:rsidRPr="002C7F3D" w:rsidRDefault="009F1FE2" w:rsidP="007263A6">
      <w:pPr>
        <w:spacing w:before="80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iều 1. Phạm vi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>iều chỉnh</w:t>
      </w:r>
    </w:p>
    <w:p w14:paraId="15766FDD" w14:textId="77777777" w:rsidR="005D6183" w:rsidRPr="002C7F3D" w:rsidRDefault="009F1FE2" w:rsidP="007263A6">
      <w:pPr>
        <w:spacing w:before="80"/>
        <w:rPr>
          <w:rFonts w:ascii="Times New Roman" w:hAnsi="Times New Roman"/>
          <w:spacing w:val="-2"/>
          <w:szCs w:val="28"/>
        </w:rPr>
      </w:pPr>
      <w:r w:rsidRPr="002C7F3D">
        <w:rPr>
          <w:rFonts w:ascii="Times New Roman" w:hAnsi="Times New Roman"/>
          <w:spacing w:val="-2"/>
          <w:szCs w:val="28"/>
        </w:rPr>
        <w:t xml:space="preserve">Quyết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 xml:space="preserve">ịnh này quy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 xml:space="preserve">ịnh phân cấp thẩm quyền quyết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>ịnh mức sử dụng máy móc, thiết bị chuyên dùng trong lĩnh vực y tế của các c</w:t>
      </w:r>
      <w:r w:rsidRPr="002C7F3D">
        <w:rPr>
          <w:rFonts w:ascii="Times New Roman" w:hAnsi="Times New Roman" w:hint="eastAsia"/>
          <w:spacing w:val="-2"/>
          <w:szCs w:val="28"/>
        </w:rPr>
        <w:t>ơ</w:t>
      </w:r>
      <w:r w:rsidRPr="002C7F3D">
        <w:rPr>
          <w:rFonts w:ascii="Times New Roman" w:hAnsi="Times New Roman"/>
          <w:spacing w:val="-2"/>
          <w:szCs w:val="28"/>
        </w:rPr>
        <w:t xml:space="preserve"> quan, tổ chức, </w:t>
      </w:r>
      <w:r w:rsidRPr="002C7F3D">
        <w:rPr>
          <w:rFonts w:ascii="Times New Roman" w:hAnsi="Times New Roman" w:hint="eastAsia"/>
          <w:spacing w:val="-2"/>
          <w:szCs w:val="28"/>
        </w:rPr>
        <w:t>đơ</w:t>
      </w:r>
      <w:r w:rsidRPr="002C7F3D">
        <w:rPr>
          <w:rFonts w:ascii="Times New Roman" w:hAnsi="Times New Roman"/>
          <w:spacing w:val="-2"/>
          <w:szCs w:val="28"/>
        </w:rPr>
        <w:t>n vị thuộc phạm</w:t>
      </w:r>
      <w:r w:rsidR="00F2592D" w:rsidRPr="002C7F3D">
        <w:rPr>
          <w:rFonts w:ascii="Times New Roman" w:hAnsi="Times New Roman"/>
          <w:spacing w:val="-2"/>
          <w:szCs w:val="28"/>
        </w:rPr>
        <w:t xml:space="preserve"> vi quản lý của </w:t>
      </w:r>
      <w:r w:rsidR="00E70825" w:rsidRPr="002C7F3D">
        <w:rPr>
          <w:rFonts w:ascii="Times New Roman" w:hAnsi="Times New Roman"/>
          <w:spacing w:val="-2"/>
          <w:szCs w:val="28"/>
        </w:rPr>
        <w:t xml:space="preserve">Ủy ban nhân dân tỉnh Quảng Trị </w:t>
      </w:r>
      <w:r w:rsidRPr="002C7F3D">
        <w:rPr>
          <w:rFonts w:ascii="Times New Roman" w:hAnsi="Times New Roman"/>
          <w:spacing w:val="-2"/>
          <w:szCs w:val="28"/>
        </w:rPr>
        <w:t xml:space="preserve">theo quy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 xml:space="preserve">ịnh tại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>iểm b</w:t>
      </w:r>
      <w:r w:rsidR="003F7477" w:rsidRPr="002C7F3D">
        <w:rPr>
          <w:rFonts w:ascii="Times New Roman" w:hAnsi="Times New Roman"/>
          <w:spacing w:val="-2"/>
          <w:szCs w:val="28"/>
        </w:rPr>
        <w:t xml:space="preserve"> </w:t>
      </w:r>
      <w:r w:rsidRPr="002C7F3D">
        <w:rPr>
          <w:rFonts w:ascii="Times New Roman" w:hAnsi="Times New Roman"/>
          <w:spacing w:val="-2"/>
          <w:szCs w:val="28"/>
        </w:rPr>
        <w:t xml:space="preserve">khoản 2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 xml:space="preserve">iều 6 Quyết 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>ịnh số 15/2025/Q</w:t>
      </w:r>
      <w:r w:rsidRPr="002C7F3D">
        <w:rPr>
          <w:rFonts w:ascii="Times New Roman" w:hAnsi="Times New Roman" w:hint="eastAsia"/>
          <w:spacing w:val="-2"/>
          <w:szCs w:val="28"/>
        </w:rPr>
        <w:t>Đ</w:t>
      </w:r>
      <w:r w:rsidRPr="002C7F3D">
        <w:rPr>
          <w:rFonts w:ascii="Times New Roman" w:hAnsi="Times New Roman"/>
          <w:spacing w:val="-2"/>
          <w:szCs w:val="28"/>
        </w:rPr>
        <w:t>-TTg</w:t>
      </w:r>
      <w:r w:rsidR="002C7F3D" w:rsidRPr="002C7F3D">
        <w:rPr>
          <w:rFonts w:ascii="Times New Roman" w:hAnsi="Times New Roman"/>
          <w:spacing w:val="-2"/>
          <w:szCs w:val="28"/>
        </w:rPr>
        <w:t xml:space="preserve"> của Thủ tướng Chính phủ</w:t>
      </w:r>
      <w:r w:rsidR="003F7477" w:rsidRPr="002C7F3D">
        <w:rPr>
          <w:rFonts w:ascii="Times New Roman" w:hAnsi="Times New Roman"/>
          <w:spacing w:val="-2"/>
          <w:szCs w:val="28"/>
        </w:rPr>
        <w:t xml:space="preserve"> </w:t>
      </w:r>
      <w:r w:rsidR="005D6183" w:rsidRPr="002C7F3D">
        <w:rPr>
          <w:rFonts w:ascii="Times New Roman" w:hAnsi="Times New Roman"/>
          <w:spacing w:val="-2"/>
          <w:szCs w:val="28"/>
        </w:rPr>
        <w:t xml:space="preserve">quy </w:t>
      </w:r>
      <w:r w:rsidR="005D6183" w:rsidRPr="002C7F3D">
        <w:rPr>
          <w:rFonts w:ascii="Times New Roman" w:hAnsi="Times New Roman" w:hint="eastAsia"/>
          <w:spacing w:val="-2"/>
          <w:szCs w:val="28"/>
        </w:rPr>
        <w:t>đ</w:t>
      </w:r>
      <w:r w:rsidR="005D6183" w:rsidRPr="002C7F3D">
        <w:rPr>
          <w:rFonts w:ascii="Times New Roman" w:hAnsi="Times New Roman"/>
          <w:spacing w:val="-2"/>
          <w:szCs w:val="28"/>
        </w:rPr>
        <w:t xml:space="preserve">ịnh tiêu chuẩn, </w:t>
      </w:r>
      <w:r w:rsidR="005D6183" w:rsidRPr="002C7F3D">
        <w:rPr>
          <w:rFonts w:ascii="Times New Roman" w:hAnsi="Times New Roman" w:hint="eastAsia"/>
          <w:spacing w:val="-2"/>
          <w:szCs w:val="28"/>
        </w:rPr>
        <w:t>đ</w:t>
      </w:r>
      <w:r w:rsidR="005D6183" w:rsidRPr="002C7F3D">
        <w:rPr>
          <w:rFonts w:ascii="Times New Roman" w:hAnsi="Times New Roman"/>
          <w:spacing w:val="-2"/>
          <w:szCs w:val="28"/>
        </w:rPr>
        <w:t xml:space="preserve">ịnh mức sử dụng máy móc, thiết bị </w:t>
      </w:r>
      <w:r w:rsidR="005D6183" w:rsidRPr="002C7F3D">
        <w:rPr>
          <w:rFonts w:ascii="Times New Roman" w:hAnsi="Times New Roman" w:hint="eastAsia"/>
          <w:spacing w:val="-2"/>
          <w:szCs w:val="28"/>
        </w:rPr>
        <w:t>đư</w:t>
      </w:r>
      <w:r w:rsidR="005D6183" w:rsidRPr="002C7F3D">
        <w:rPr>
          <w:rFonts w:ascii="Times New Roman" w:hAnsi="Times New Roman"/>
          <w:spacing w:val="-2"/>
          <w:szCs w:val="28"/>
        </w:rPr>
        <w:t xml:space="preserve">ợc sửa </w:t>
      </w:r>
      <w:r w:rsidR="005D6183" w:rsidRPr="002C7F3D">
        <w:rPr>
          <w:rFonts w:ascii="Times New Roman" w:hAnsi="Times New Roman" w:hint="eastAsia"/>
          <w:spacing w:val="-2"/>
          <w:szCs w:val="28"/>
        </w:rPr>
        <w:t>đ</w:t>
      </w:r>
      <w:r w:rsidR="005D6183" w:rsidRPr="002C7F3D">
        <w:rPr>
          <w:rFonts w:ascii="Times New Roman" w:hAnsi="Times New Roman"/>
          <w:spacing w:val="-2"/>
          <w:szCs w:val="28"/>
        </w:rPr>
        <w:t xml:space="preserve">ổi, bổ sung bởi Quyết </w:t>
      </w:r>
      <w:r w:rsidR="005D6183" w:rsidRPr="002C7F3D">
        <w:rPr>
          <w:rFonts w:ascii="Times New Roman" w:hAnsi="Times New Roman" w:hint="eastAsia"/>
          <w:spacing w:val="-2"/>
          <w:szCs w:val="28"/>
        </w:rPr>
        <w:t>đ</w:t>
      </w:r>
      <w:r w:rsidR="005D6183" w:rsidRPr="002C7F3D">
        <w:rPr>
          <w:rFonts w:ascii="Times New Roman" w:hAnsi="Times New Roman"/>
          <w:spacing w:val="-2"/>
          <w:szCs w:val="28"/>
        </w:rPr>
        <w:t>ịnh số 10/2026/Q</w:t>
      </w:r>
      <w:r w:rsidR="005D6183" w:rsidRPr="002C7F3D">
        <w:rPr>
          <w:rFonts w:ascii="Times New Roman" w:hAnsi="Times New Roman" w:hint="eastAsia"/>
          <w:spacing w:val="-2"/>
          <w:szCs w:val="28"/>
        </w:rPr>
        <w:t>Đ</w:t>
      </w:r>
      <w:r w:rsidR="005D6183" w:rsidRPr="002C7F3D">
        <w:rPr>
          <w:rFonts w:ascii="Times New Roman" w:hAnsi="Times New Roman"/>
          <w:spacing w:val="-2"/>
          <w:szCs w:val="28"/>
        </w:rPr>
        <w:t>-TTg.</w:t>
      </w:r>
    </w:p>
    <w:p w14:paraId="7BAE1F4A" w14:textId="77777777" w:rsidR="00CB0DA1" w:rsidRPr="002C7F3D" w:rsidRDefault="00CB0DA1" w:rsidP="007263A6">
      <w:pPr>
        <w:spacing w:before="80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iều 2.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>ối t</w:t>
      </w:r>
      <w:r w:rsidRPr="002C7F3D">
        <w:rPr>
          <w:rFonts w:ascii="Times New Roman" w:hAnsi="Times New Roman" w:hint="eastAsia"/>
          <w:b/>
          <w:szCs w:val="28"/>
        </w:rPr>
        <w:t>ư</w:t>
      </w:r>
      <w:r w:rsidRPr="002C7F3D">
        <w:rPr>
          <w:rFonts w:ascii="Times New Roman" w:hAnsi="Times New Roman"/>
          <w:b/>
          <w:szCs w:val="28"/>
        </w:rPr>
        <w:t>ợng áp dụng</w:t>
      </w:r>
    </w:p>
    <w:p w14:paraId="61F347F3" w14:textId="77777777" w:rsidR="00CB0DA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>1. Sở Y tế.</w:t>
      </w:r>
    </w:p>
    <w:p w14:paraId="4D1C2F09" w14:textId="77777777" w:rsidR="00CB0DA1" w:rsidRPr="007263A6" w:rsidRDefault="00CB0DA1" w:rsidP="007263A6">
      <w:pPr>
        <w:spacing w:before="80"/>
        <w:rPr>
          <w:rFonts w:ascii="Times New Roman" w:hAnsi="Times New Roman"/>
          <w:spacing w:val="-12"/>
          <w:szCs w:val="28"/>
        </w:rPr>
      </w:pPr>
      <w:r w:rsidRPr="007263A6">
        <w:rPr>
          <w:rFonts w:ascii="Times New Roman" w:hAnsi="Times New Roman"/>
          <w:spacing w:val="-12"/>
          <w:szCs w:val="28"/>
        </w:rPr>
        <w:t>2. Ủy ban nhân dân xã, ph</w:t>
      </w:r>
      <w:r w:rsidRPr="007263A6">
        <w:rPr>
          <w:rFonts w:ascii="Times New Roman" w:hAnsi="Times New Roman" w:hint="eastAsia"/>
          <w:spacing w:val="-12"/>
          <w:szCs w:val="28"/>
        </w:rPr>
        <w:t>ư</w:t>
      </w:r>
      <w:r w:rsidRPr="007263A6">
        <w:rPr>
          <w:rFonts w:ascii="Times New Roman" w:hAnsi="Times New Roman"/>
          <w:spacing w:val="-12"/>
          <w:szCs w:val="28"/>
        </w:rPr>
        <w:t xml:space="preserve">ờng, </w:t>
      </w:r>
      <w:r w:rsidRPr="007263A6">
        <w:rPr>
          <w:rFonts w:ascii="Times New Roman" w:hAnsi="Times New Roman" w:hint="eastAsia"/>
          <w:spacing w:val="-12"/>
          <w:szCs w:val="28"/>
        </w:rPr>
        <w:t>đ</w:t>
      </w:r>
      <w:r w:rsidRPr="007263A6">
        <w:rPr>
          <w:rFonts w:ascii="Times New Roman" w:hAnsi="Times New Roman"/>
          <w:spacing w:val="-12"/>
          <w:szCs w:val="28"/>
        </w:rPr>
        <w:t xml:space="preserve">ặc khu (sau </w:t>
      </w:r>
      <w:r w:rsidRPr="007263A6">
        <w:rPr>
          <w:rFonts w:ascii="Times New Roman" w:hAnsi="Times New Roman" w:hint="eastAsia"/>
          <w:spacing w:val="-12"/>
          <w:szCs w:val="28"/>
        </w:rPr>
        <w:t>đâ</w:t>
      </w:r>
      <w:r w:rsidRPr="007263A6">
        <w:rPr>
          <w:rFonts w:ascii="Times New Roman" w:hAnsi="Times New Roman"/>
          <w:spacing w:val="-12"/>
          <w:szCs w:val="28"/>
        </w:rPr>
        <w:t>y gọi là Ủy ban nhân dân cấp xã).</w:t>
      </w:r>
    </w:p>
    <w:p w14:paraId="4D454C7A" w14:textId="77777777" w:rsidR="006D2822" w:rsidRPr="002C7F3D" w:rsidRDefault="00CB0DA1" w:rsidP="007263A6">
      <w:pPr>
        <w:spacing w:before="80"/>
        <w:rPr>
          <w:rFonts w:ascii="Times New Roman" w:hAnsi="Times New Roman"/>
          <w:spacing w:val="-4"/>
          <w:szCs w:val="28"/>
        </w:rPr>
      </w:pPr>
      <w:r w:rsidRPr="002C7F3D">
        <w:rPr>
          <w:rFonts w:ascii="Times New Roman" w:hAnsi="Times New Roman"/>
          <w:spacing w:val="-4"/>
          <w:szCs w:val="28"/>
        </w:rPr>
        <w:t xml:space="preserve">3. </w:t>
      </w:r>
      <w:r w:rsidR="009757B9" w:rsidRPr="002C7F3D">
        <w:rPr>
          <w:rFonts w:ascii="Times New Roman" w:hAnsi="Times New Roman"/>
          <w:spacing w:val="-4"/>
          <w:szCs w:val="28"/>
        </w:rPr>
        <w:t xml:space="preserve">Cơ quan, </w:t>
      </w:r>
      <w:r w:rsidR="007100C5" w:rsidRPr="002C7F3D">
        <w:rPr>
          <w:rFonts w:ascii="Times New Roman" w:hAnsi="Times New Roman"/>
          <w:spacing w:val="-4"/>
          <w:szCs w:val="28"/>
        </w:rPr>
        <w:t xml:space="preserve">tổ chức, </w:t>
      </w:r>
      <w:r w:rsidR="009757B9" w:rsidRPr="002C7F3D">
        <w:rPr>
          <w:rFonts w:ascii="Times New Roman" w:hAnsi="Times New Roman"/>
          <w:spacing w:val="-4"/>
          <w:szCs w:val="28"/>
        </w:rPr>
        <w:t>đ</w:t>
      </w:r>
      <w:r w:rsidRPr="002C7F3D">
        <w:rPr>
          <w:rFonts w:ascii="Times New Roman" w:hAnsi="Times New Roman" w:hint="eastAsia"/>
          <w:spacing w:val="-4"/>
          <w:szCs w:val="28"/>
        </w:rPr>
        <w:t>ơ</w:t>
      </w:r>
      <w:r w:rsidRPr="002C7F3D">
        <w:rPr>
          <w:rFonts w:ascii="Times New Roman" w:hAnsi="Times New Roman"/>
          <w:spacing w:val="-4"/>
          <w:szCs w:val="28"/>
        </w:rPr>
        <w:t xml:space="preserve">n vị sự nghiệp công lập </w:t>
      </w:r>
      <w:r w:rsidR="006D2822" w:rsidRPr="002C7F3D">
        <w:rPr>
          <w:rFonts w:ascii="Times New Roman" w:hAnsi="Times New Roman"/>
          <w:spacing w:val="-4"/>
          <w:szCs w:val="28"/>
        </w:rPr>
        <w:t>trong lĩnh vực y tế.</w:t>
      </w:r>
    </w:p>
    <w:p w14:paraId="7693C6D9" w14:textId="77777777" w:rsidR="005D6183" w:rsidRPr="002C7F3D" w:rsidRDefault="005D6183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>4. Đ</w:t>
      </w:r>
      <w:r w:rsidR="00077618" w:rsidRPr="002C7F3D">
        <w:rPr>
          <w:rFonts w:ascii="Times New Roman" w:hAnsi="Times New Roman"/>
          <w:szCs w:val="28"/>
        </w:rPr>
        <w:t xml:space="preserve">ơn vị sự nghiệp công lập </w:t>
      </w:r>
      <w:r w:rsidR="00597E66" w:rsidRPr="002C7F3D">
        <w:rPr>
          <w:rFonts w:ascii="Times New Roman" w:hAnsi="Times New Roman"/>
          <w:szCs w:val="28"/>
        </w:rPr>
        <w:t xml:space="preserve">hoạt động trong </w:t>
      </w:r>
      <w:r w:rsidR="00077618" w:rsidRPr="002C7F3D">
        <w:rPr>
          <w:rFonts w:ascii="Times New Roman" w:hAnsi="Times New Roman"/>
          <w:szCs w:val="28"/>
        </w:rPr>
        <w:t>lĩnh vực khác</w:t>
      </w:r>
      <w:r w:rsidR="000378D3" w:rsidRPr="002C7F3D">
        <w:rPr>
          <w:rFonts w:ascii="Times New Roman" w:hAnsi="Times New Roman"/>
          <w:szCs w:val="28"/>
        </w:rPr>
        <w:t xml:space="preserve"> </w:t>
      </w:r>
      <w:r w:rsidRPr="002C7F3D">
        <w:rPr>
          <w:rFonts w:ascii="Times New Roman" w:hAnsi="Times New Roman"/>
          <w:szCs w:val="28"/>
        </w:rPr>
        <w:t xml:space="preserve">thuộc phạm vi quản lý của Ủy ban nhân dân tỉnh </w:t>
      </w:r>
      <w:r w:rsidR="000378D3" w:rsidRPr="002C7F3D">
        <w:rPr>
          <w:rFonts w:ascii="Times New Roman" w:hAnsi="Times New Roman"/>
          <w:szCs w:val="28"/>
        </w:rPr>
        <w:t>được giao</w:t>
      </w:r>
      <w:r w:rsidR="00077618" w:rsidRPr="002C7F3D">
        <w:rPr>
          <w:rFonts w:ascii="Times New Roman" w:hAnsi="Times New Roman"/>
          <w:szCs w:val="28"/>
        </w:rPr>
        <w:t xml:space="preserve"> </w:t>
      </w:r>
      <w:r w:rsidR="000378D3" w:rsidRPr="002C7F3D">
        <w:rPr>
          <w:rFonts w:ascii="Times New Roman" w:hAnsi="Times New Roman"/>
          <w:szCs w:val="28"/>
        </w:rPr>
        <w:t xml:space="preserve">quản lý, </w:t>
      </w:r>
      <w:r w:rsidR="00077618" w:rsidRPr="002C7F3D">
        <w:rPr>
          <w:rFonts w:ascii="Times New Roman" w:hAnsi="Times New Roman"/>
          <w:szCs w:val="28"/>
        </w:rPr>
        <w:t xml:space="preserve">sử dụng </w:t>
      </w:r>
      <w:r w:rsidR="000378D3" w:rsidRPr="002C7F3D">
        <w:rPr>
          <w:rFonts w:ascii="Times New Roman" w:hAnsi="Times New Roman"/>
          <w:szCs w:val="28"/>
        </w:rPr>
        <w:t xml:space="preserve">máy móc, thiết bị chuyên dùng trong lĩnh vực y tế </w:t>
      </w:r>
      <w:r w:rsidR="00077618" w:rsidRPr="002C7F3D">
        <w:rPr>
          <w:rFonts w:ascii="Times New Roman" w:hAnsi="Times New Roman"/>
          <w:szCs w:val="28"/>
        </w:rPr>
        <w:t xml:space="preserve">(sau đây gọi là </w:t>
      </w:r>
      <w:r w:rsidRPr="002C7F3D">
        <w:rPr>
          <w:rFonts w:ascii="Times New Roman" w:hAnsi="Times New Roman"/>
          <w:szCs w:val="28"/>
        </w:rPr>
        <w:t>Đơn vị sự nghiệp công lập khác thuộc phạm vi quản lý của Ủy ban nhân dân tỉnh).</w:t>
      </w:r>
    </w:p>
    <w:p w14:paraId="1E406D91" w14:textId="77777777" w:rsidR="00CB0DA1" w:rsidRPr="002C7F3D" w:rsidRDefault="00CB0DA1" w:rsidP="007263A6">
      <w:pPr>
        <w:spacing w:before="80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 w:hint="eastAsia"/>
          <w:b/>
          <w:szCs w:val="28"/>
        </w:rPr>
        <w:lastRenderedPageBreak/>
        <w:t>Đ</w:t>
      </w:r>
      <w:r w:rsidR="00F2592D" w:rsidRPr="002C7F3D">
        <w:rPr>
          <w:rFonts w:ascii="Times New Roman" w:hAnsi="Times New Roman"/>
          <w:b/>
          <w:szCs w:val="28"/>
        </w:rPr>
        <w:t>iều 3</w:t>
      </w:r>
      <w:r w:rsidRPr="002C7F3D">
        <w:rPr>
          <w:rFonts w:ascii="Times New Roman" w:hAnsi="Times New Roman"/>
          <w:b/>
          <w:szCs w:val="28"/>
        </w:rPr>
        <w:t xml:space="preserve">. Phân cấp thẩm quyền quyết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ịnh mức sử dụng máy móc, thiết bị chuyên dùng trong lĩnh vực y tế </w:t>
      </w:r>
    </w:p>
    <w:p w14:paraId="28B81B89" w14:textId="77777777" w:rsidR="00B739C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1. Sở Y tế 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mức sử dụng máy móc, thiết bị chuyên dùng trong lĩnh vực y tế của các </w:t>
      </w:r>
      <w:r w:rsidR="009757B9" w:rsidRPr="002C7F3D">
        <w:rPr>
          <w:rFonts w:ascii="Times New Roman" w:hAnsi="Times New Roman"/>
          <w:szCs w:val="28"/>
        </w:rPr>
        <w:t xml:space="preserve">cơ quan, </w:t>
      </w:r>
      <w:r w:rsidR="007100C5" w:rsidRPr="002C7F3D">
        <w:rPr>
          <w:rFonts w:ascii="Times New Roman" w:hAnsi="Times New Roman"/>
          <w:szCs w:val="28"/>
        </w:rPr>
        <w:t xml:space="preserve">tổ chức, </w:t>
      </w:r>
      <w:r w:rsidRPr="002C7F3D">
        <w:rPr>
          <w:rFonts w:ascii="Times New Roman" w:hAnsi="Times New Roman" w:hint="eastAsia"/>
          <w:szCs w:val="28"/>
        </w:rPr>
        <w:t>đơ</w:t>
      </w:r>
      <w:r w:rsidRPr="002C7F3D">
        <w:rPr>
          <w:rFonts w:ascii="Times New Roman" w:hAnsi="Times New Roman"/>
          <w:szCs w:val="28"/>
        </w:rPr>
        <w:t>n vị sự nghiệp công lập</w:t>
      </w:r>
      <w:r w:rsidR="00687BB1" w:rsidRPr="002C7F3D">
        <w:rPr>
          <w:rFonts w:ascii="Times New Roman" w:hAnsi="Times New Roman"/>
          <w:szCs w:val="28"/>
        </w:rPr>
        <w:t xml:space="preserve"> </w:t>
      </w:r>
      <w:r w:rsidR="00FC17CC" w:rsidRPr="002C7F3D">
        <w:rPr>
          <w:rFonts w:ascii="Times New Roman" w:hAnsi="Times New Roman"/>
          <w:szCs w:val="28"/>
        </w:rPr>
        <w:t xml:space="preserve">trong lĩnh vực </w:t>
      </w:r>
      <w:r w:rsidR="00687BB1" w:rsidRPr="002C7F3D">
        <w:rPr>
          <w:rFonts w:ascii="Times New Roman" w:hAnsi="Times New Roman"/>
          <w:szCs w:val="28"/>
        </w:rPr>
        <w:t xml:space="preserve">y tế </w:t>
      </w:r>
      <w:r w:rsidRPr="002C7F3D">
        <w:rPr>
          <w:rFonts w:ascii="Times New Roman" w:hAnsi="Times New Roman"/>
          <w:szCs w:val="28"/>
        </w:rPr>
        <w:t>thuộc phạm vi quản lý</w:t>
      </w:r>
      <w:r w:rsidR="00B739C1" w:rsidRPr="002C7F3D">
        <w:rPr>
          <w:rFonts w:ascii="Times New Roman" w:hAnsi="Times New Roman"/>
          <w:szCs w:val="28"/>
        </w:rPr>
        <w:t>.</w:t>
      </w:r>
    </w:p>
    <w:p w14:paraId="3A0511AA" w14:textId="77777777" w:rsidR="00CB0DA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2. Ủy ban nhân dân </w:t>
      </w:r>
      <w:r w:rsidR="00FC4E08" w:rsidRPr="002C7F3D">
        <w:rPr>
          <w:rFonts w:ascii="Times New Roman" w:hAnsi="Times New Roman"/>
          <w:szCs w:val="28"/>
        </w:rPr>
        <w:t xml:space="preserve">cấp </w:t>
      </w:r>
      <w:r w:rsidRPr="002C7F3D">
        <w:rPr>
          <w:rFonts w:ascii="Times New Roman" w:hAnsi="Times New Roman"/>
          <w:szCs w:val="28"/>
        </w:rPr>
        <w:t>xã</w:t>
      </w:r>
      <w:r w:rsidR="00FC4E08" w:rsidRPr="002C7F3D">
        <w:rPr>
          <w:rFonts w:ascii="Times New Roman" w:hAnsi="Times New Roman"/>
          <w:szCs w:val="28"/>
        </w:rPr>
        <w:t xml:space="preserve"> </w:t>
      </w:r>
      <w:r w:rsidRPr="002C7F3D">
        <w:rPr>
          <w:rFonts w:ascii="Times New Roman" w:hAnsi="Times New Roman"/>
          <w:szCs w:val="28"/>
        </w:rPr>
        <w:t xml:space="preserve">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mức sử dụng máy móc, thiết bị chuyên dùng trong lĩnh vực y tế của các </w:t>
      </w:r>
      <w:r w:rsidR="009757B9" w:rsidRPr="002C7F3D">
        <w:rPr>
          <w:rFonts w:ascii="Times New Roman" w:hAnsi="Times New Roman"/>
          <w:szCs w:val="28"/>
        </w:rPr>
        <w:t xml:space="preserve">cơ quan, </w:t>
      </w:r>
      <w:r w:rsidR="007100C5" w:rsidRPr="002C7F3D">
        <w:rPr>
          <w:rFonts w:ascii="Times New Roman" w:hAnsi="Times New Roman"/>
          <w:szCs w:val="28"/>
        </w:rPr>
        <w:t xml:space="preserve">tổ chức, </w:t>
      </w:r>
      <w:r w:rsidRPr="002C7F3D">
        <w:rPr>
          <w:rFonts w:ascii="Times New Roman" w:hAnsi="Times New Roman" w:hint="eastAsia"/>
          <w:szCs w:val="28"/>
        </w:rPr>
        <w:t>đơ</w:t>
      </w:r>
      <w:r w:rsidRPr="002C7F3D">
        <w:rPr>
          <w:rFonts w:ascii="Times New Roman" w:hAnsi="Times New Roman"/>
          <w:szCs w:val="28"/>
        </w:rPr>
        <w:t>n vị sự nghiệp công lập</w:t>
      </w:r>
      <w:r w:rsidR="00FC17CC" w:rsidRPr="002C7F3D">
        <w:rPr>
          <w:rFonts w:ascii="Times New Roman" w:hAnsi="Times New Roman"/>
          <w:szCs w:val="28"/>
        </w:rPr>
        <w:t xml:space="preserve"> trong lĩnh vực y tế </w:t>
      </w:r>
      <w:r w:rsidRPr="002C7F3D">
        <w:rPr>
          <w:rFonts w:ascii="Times New Roman" w:hAnsi="Times New Roman"/>
          <w:szCs w:val="28"/>
        </w:rPr>
        <w:t>thuộc phạm vi quản lý.</w:t>
      </w:r>
    </w:p>
    <w:p w14:paraId="6F8377C1" w14:textId="77777777" w:rsidR="00B739C1" w:rsidRPr="002C7F3D" w:rsidRDefault="00B739C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3. </w:t>
      </w:r>
      <w:r w:rsidR="005D6183" w:rsidRPr="002C7F3D">
        <w:rPr>
          <w:rFonts w:ascii="Times New Roman" w:hAnsi="Times New Roman" w:hint="eastAsia"/>
          <w:szCs w:val="28"/>
        </w:rPr>
        <w:t>Đơ</w:t>
      </w:r>
      <w:r w:rsidR="005D6183" w:rsidRPr="002C7F3D">
        <w:rPr>
          <w:rFonts w:ascii="Times New Roman" w:hAnsi="Times New Roman"/>
          <w:szCs w:val="28"/>
        </w:rPr>
        <w:t xml:space="preserve">n vị sự nghiệp công lập khác thuộc phạm vi quản lý của Ủy ban nhân dân tỉnh </w:t>
      </w:r>
      <w:r w:rsidRPr="002C7F3D">
        <w:rPr>
          <w:rFonts w:ascii="Times New Roman" w:hAnsi="Times New Roman"/>
          <w:szCs w:val="28"/>
        </w:rPr>
        <w:t xml:space="preserve">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tiêu chuẩn,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>ịnh mức sử dụng máy móc, thiết bị chuyên dùng trong lĩnh vực y tế của đơn vị mình.</w:t>
      </w:r>
    </w:p>
    <w:p w14:paraId="21960E84" w14:textId="77777777" w:rsidR="00CB0DA1" w:rsidRPr="002C7F3D" w:rsidRDefault="00CB0DA1" w:rsidP="007263A6">
      <w:pPr>
        <w:spacing w:before="80"/>
        <w:rPr>
          <w:rFonts w:ascii="Times New Roman" w:hAnsi="Times New Roman"/>
          <w:b/>
          <w:szCs w:val="28"/>
        </w:rPr>
      </w:pP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 xml:space="preserve">iều </w:t>
      </w:r>
      <w:r w:rsidR="00F2592D" w:rsidRPr="002C7F3D">
        <w:rPr>
          <w:rFonts w:ascii="Times New Roman" w:hAnsi="Times New Roman"/>
          <w:b/>
          <w:szCs w:val="28"/>
        </w:rPr>
        <w:t>4</w:t>
      </w:r>
      <w:r w:rsidRPr="002C7F3D">
        <w:rPr>
          <w:rFonts w:ascii="Times New Roman" w:hAnsi="Times New Roman"/>
          <w:b/>
          <w:szCs w:val="28"/>
        </w:rPr>
        <w:t xml:space="preserve">. </w:t>
      </w:r>
      <w:r w:rsidRPr="002C7F3D">
        <w:rPr>
          <w:rFonts w:ascii="Times New Roman" w:hAnsi="Times New Roman" w:hint="eastAsia"/>
          <w:b/>
          <w:szCs w:val="28"/>
        </w:rPr>
        <w:t>Đ</w:t>
      </w:r>
      <w:r w:rsidRPr="002C7F3D">
        <w:rPr>
          <w:rFonts w:ascii="Times New Roman" w:hAnsi="Times New Roman"/>
          <w:b/>
          <w:szCs w:val="28"/>
        </w:rPr>
        <w:t>iều khoản thi hành</w:t>
      </w:r>
    </w:p>
    <w:p w14:paraId="14B7AAE8" w14:textId="04CCB108" w:rsidR="00CB0DA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1. 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này có hiệu lực kể từ ngày </w:t>
      </w:r>
      <w:r w:rsidR="00BA6A46">
        <w:rPr>
          <w:rFonts w:ascii="Times New Roman" w:hAnsi="Times New Roman"/>
          <w:szCs w:val="28"/>
        </w:rPr>
        <w:t xml:space="preserve">23 </w:t>
      </w:r>
      <w:r w:rsidRPr="002C7F3D">
        <w:rPr>
          <w:rFonts w:ascii="Times New Roman" w:hAnsi="Times New Roman"/>
          <w:szCs w:val="28"/>
        </w:rPr>
        <w:t xml:space="preserve">tháng </w:t>
      </w:r>
      <w:r w:rsidR="00BA6A46">
        <w:rPr>
          <w:rFonts w:ascii="Times New Roman" w:hAnsi="Times New Roman"/>
          <w:szCs w:val="28"/>
        </w:rPr>
        <w:t>8</w:t>
      </w:r>
      <w:bookmarkStart w:id="0" w:name="_GoBack"/>
      <w:bookmarkEnd w:id="0"/>
      <w:r w:rsidRPr="002C7F3D">
        <w:rPr>
          <w:rFonts w:ascii="Times New Roman" w:hAnsi="Times New Roman"/>
          <w:szCs w:val="28"/>
        </w:rPr>
        <w:t xml:space="preserve"> n</w:t>
      </w:r>
      <w:r w:rsidRPr="002C7F3D">
        <w:rPr>
          <w:rFonts w:ascii="Times New Roman" w:hAnsi="Times New Roman" w:hint="eastAsia"/>
          <w:szCs w:val="28"/>
        </w:rPr>
        <w:t>ă</w:t>
      </w:r>
      <w:r w:rsidRPr="002C7F3D">
        <w:rPr>
          <w:rFonts w:ascii="Times New Roman" w:hAnsi="Times New Roman"/>
          <w:szCs w:val="28"/>
        </w:rPr>
        <w:t>m 2026.</w:t>
      </w:r>
    </w:p>
    <w:p w14:paraId="65244EA9" w14:textId="77777777" w:rsidR="00CB0DA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>2. Tr</w:t>
      </w:r>
      <w:r w:rsidRPr="002C7F3D">
        <w:rPr>
          <w:rFonts w:ascii="Times New Roman" w:hAnsi="Times New Roman" w:hint="eastAsia"/>
          <w:szCs w:val="28"/>
        </w:rPr>
        <w:t>ư</w:t>
      </w:r>
      <w:r w:rsidRPr="002C7F3D">
        <w:rPr>
          <w:rFonts w:ascii="Times New Roman" w:hAnsi="Times New Roman"/>
          <w:szCs w:val="28"/>
        </w:rPr>
        <w:t>ờng hợp các v</w:t>
      </w:r>
      <w:r w:rsidRPr="002C7F3D">
        <w:rPr>
          <w:rFonts w:ascii="Times New Roman" w:hAnsi="Times New Roman" w:hint="eastAsia"/>
          <w:szCs w:val="28"/>
        </w:rPr>
        <w:t>ă</w:t>
      </w:r>
      <w:r w:rsidRPr="002C7F3D">
        <w:rPr>
          <w:rFonts w:ascii="Times New Roman" w:hAnsi="Times New Roman"/>
          <w:szCs w:val="28"/>
        </w:rPr>
        <w:t xml:space="preserve">n bản, quy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</w:t>
      </w:r>
      <w:r w:rsidRPr="002C7F3D">
        <w:rPr>
          <w:rFonts w:ascii="Times New Roman" w:hAnsi="Times New Roman" w:hint="eastAsia"/>
          <w:szCs w:val="28"/>
        </w:rPr>
        <w:t>đư</w:t>
      </w:r>
      <w:r w:rsidRPr="002C7F3D">
        <w:rPr>
          <w:rFonts w:ascii="Times New Roman" w:hAnsi="Times New Roman"/>
          <w:szCs w:val="28"/>
        </w:rPr>
        <w:t xml:space="preserve">ợc viện dẫn trong 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này </w:t>
      </w:r>
      <w:r w:rsidRPr="002C7F3D">
        <w:rPr>
          <w:rFonts w:ascii="Times New Roman" w:hAnsi="Times New Roman" w:hint="eastAsia"/>
          <w:szCs w:val="28"/>
        </w:rPr>
        <w:t>đư</w:t>
      </w:r>
      <w:r w:rsidRPr="002C7F3D">
        <w:rPr>
          <w:rFonts w:ascii="Times New Roman" w:hAnsi="Times New Roman"/>
          <w:szCs w:val="28"/>
        </w:rPr>
        <w:t xml:space="preserve">ợc sửa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>ổi, bổ sung hoặc thay thế, bãi bỏ thì thực hiện theo các v</w:t>
      </w:r>
      <w:r w:rsidRPr="002C7F3D">
        <w:rPr>
          <w:rFonts w:ascii="Times New Roman" w:hAnsi="Times New Roman" w:hint="eastAsia"/>
          <w:szCs w:val="28"/>
        </w:rPr>
        <w:t>ă</w:t>
      </w:r>
      <w:r w:rsidRPr="002C7F3D">
        <w:rPr>
          <w:rFonts w:ascii="Times New Roman" w:hAnsi="Times New Roman"/>
          <w:szCs w:val="28"/>
        </w:rPr>
        <w:t>n bản mới.</w:t>
      </w:r>
    </w:p>
    <w:p w14:paraId="3CEA9511" w14:textId="77777777" w:rsidR="00CB0DA1" w:rsidRPr="002C7F3D" w:rsidRDefault="00CB0DA1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3. Các 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 xml:space="preserve">ịnh sau </w:t>
      </w:r>
      <w:r w:rsidRPr="002C7F3D">
        <w:rPr>
          <w:rFonts w:ascii="Times New Roman" w:hAnsi="Times New Roman" w:hint="eastAsia"/>
          <w:szCs w:val="28"/>
        </w:rPr>
        <w:t>đâ</w:t>
      </w:r>
      <w:r w:rsidRPr="002C7F3D">
        <w:rPr>
          <w:rFonts w:ascii="Times New Roman" w:hAnsi="Times New Roman"/>
          <w:szCs w:val="28"/>
        </w:rPr>
        <w:t xml:space="preserve">y hết hiệu lực kể từ ngày Quyết </w:t>
      </w:r>
      <w:r w:rsidRPr="002C7F3D">
        <w:rPr>
          <w:rFonts w:ascii="Times New Roman" w:hAnsi="Times New Roman" w:hint="eastAsia"/>
          <w:szCs w:val="28"/>
        </w:rPr>
        <w:t>đ</w:t>
      </w:r>
      <w:r w:rsidRPr="002C7F3D">
        <w:rPr>
          <w:rFonts w:ascii="Times New Roman" w:hAnsi="Times New Roman"/>
          <w:szCs w:val="28"/>
        </w:rPr>
        <w:t>ịnh này có hiệu lực thi hành:</w:t>
      </w:r>
    </w:p>
    <w:p w14:paraId="0E6587B1" w14:textId="77777777" w:rsidR="00CB0DA1" w:rsidRPr="002C7F3D" w:rsidRDefault="003F7477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a) </w:t>
      </w:r>
      <w:r w:rsidR="00CB0DA1" w:rsidRPr="002C7F3D">
        <w:rPr>
          <w:rFonts w:ascii="Times New Roman" w:hAnsi="Times New Roman"/>
          <w:szCs w:val="28"/>
        </w:rPr>
        <w:t xml:space="preserve">Quyết 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ịnh số 04/2024/Q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-UBND ngày 12 tháng 3 n</w:t>
      </w:r>
      <w:r w:rsidR="00CB0DA1" w:rsidRPr="002C7F3D">
        <w:rPr>
          <w:rFonts w:ascii="Times New Roman" w:hAnsi="Times New Roman" w:hint="eastAsia"/>
          <w:szCs w:val="28"/>
        </w:rPr>
        <w:t>ă</w:t>
      </w:r>
      <w:r w:rsidR="00CB0DA1" w:rsidRPr="002C7F3D">
        <w:rPr>
          <w:rFonts w:ascii="Times New Roman" w:hAnsi="Times New Roman"/>
          <w:szCs w:val="28"/>
        </w:rPr>
        <w:t xml:space="preserve">m 2024 của Ủy ban nhân dân tỉnh Quảng Bình phân cấp thẩm quyền ban hành tiêu chuẩn, 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 xml:space="preserve">ịnh mức sử dụng máy móc, thiết bị chuyên dùng thuộc lĩnh vực y tế trên 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ịa bàn tỉnh Quảng Bình;</w:t>
      </w:r>
    </w:p>
    <w:p w14:paraId="681354F5" w14:textId="77777777" w:rsidR="00CB0DA1" w:rsidRPr="002C7F3D" w:rsidRDefault="003F7477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 xml:space="preserve">b) </w:t>
      </w:r>
      <w:r w:rsidR="00CB0DA1" w:rsidRPr="002C7F3D">
        <w:rPr>
          <w:rFonts w:ascii="Times New Roman" w:hAnsi="Times New Roman"/>
          <w:szCs w:val="28"/>
        </w:rPr>
        <w:t xml:space="preserve">Quyết 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ịnh số 971/Q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-UBND ngày 01 tháng 4 n</w:t>
      </w:r>
      <w:r w:rsidR="00CB0DA1" w:rsidRPr="002C7F3D">
        <w:rPr>
          <w:rFonts w:ascii="Times New Roman" w:hAnsi="Times New Roman" w:hint="eastAsia"/>
          <w:szCs w:val="28"/>
        </w:rPr>
        <w:t>ă</w:t>
      </w:r>
      <w:r w:rsidR="00CB0DA1" w:rsidRPr="002C7F3D">
        <w:rPr>
          <w:rFonts w:ascii="Times New Roman" w:hAnsi="Times New Roman"/>
          <w:szCs w:val="28"/>
        </w:rPr>
        <w:t xml:space="preserve">m 2025 của Ủy ban nhân dân tỉnh Quảng Trị ban hành tiêu chuẩn, </w:t>
      </w:r>
      <w:r w:rsidR="00CB0DA1" w:rsidRPr="002C7F3D">
        <w:rPr>
          <w:rFonts w:ascii="Times New Roman" w:hAnsi="Times New Roman" w:hint="eastAsia"/>
          <w:szCs w:val="28"/>
        </w:rPr>
        <w:t>đ</w:t>
      </w:r>
      <w:r w:rsidR="00CB0DA1" w:rsidRPr="002C7F3D">
        <w:rPr>
          <w:rFonts w:ascii="Times New Roman" w:hAnsi="Times New Roman"/>
          <w:szCs w:val="28"/>
        </w:rPr>
        <w:t>ịnh mức sử dụng máy móc, thiết bị chuyên dùng thuộc lĩnh vực y tế của các c</w:t>
      </w:r>
      <w:r w:rsidR="00CB0DA1" w:rsidRPr="002C7F3D">
        <w:rPr>
          <w:rFonts w:ascii="Times New Roman" w:hAnsi="Times New Roman" w:hint="eastAsia"/>
          <w:szCs w:val="28"/>
        </w:rPr>
        <w:t>ơ</w:t>
      </w:r>
      <w:r w:rsidR="00CB0DA1" w:rsidRPr="002C7F3D">
        <w:rPr>
          <w:rFonts w:ascii="Times New Roman" w:hAnsi="Times New Roman"/>
          <w:szCs w:val="28"/>
        </w:rPr>
        <w:t xml:space="preserve"> quan, </w:t>
      </w:r>
      <w:r w:rsidR="00CB0DA1" w:rsidRPr="002C7F3D">
        <w:rPr>
          <w:rFonts w:ascii="Times New Roman" w:hAnsi="Times New Roman" w:hint="eastAsia"/>
          <w:szCs w:val="28"/>
        </w:rPr>
        <w:t>đơ</w:t>
      </w:r>
      <w:r w:rsidR="0057552D" w:rsidRPr="002C7F3D">
        <w:rPr>
          <w:rFonts w:ascii="Times New Roman" w:hAnsi="Times New Roman"/>
          <w:szCs w:val="28"/>
        </w:rPr>
        <w:t>n vị ngành Y tế.</w:t>
      </w:r>
    </w:p>
    <w:p w14:paraId="48AF3C08" w14:textId="77777777" w:rsidR="0057552D" w:rsidRPr="002C7F3D" w:rsidRDefault="0057552D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>4. Sở Y tế chịu trách nhiệm h</w:t>
      </w:r>
      <w:r w:rsidRPr="002C7F3D">
        <w:rPr>
          <w:rFonts w:ascii="Times New Roman" w:hAnsi="Times New Roman" w:hint="eastAsia"/>
          <w:szCs w:val="28"/>
        </w:rPr>
        <w:t>ư</w:t>
      </w:r>
      <w:r w:rsidRPr="002C7F3D">
        <w:rPr>
          <w:rFonts w:ascii="Times New Roman" w:hAnsi="Times New Roman"/>
          <w:szCs w:val="28"/>
        </w:rPr>
        <w:t>ớng dẫn, kiểm tra, giám sát và tổng hợp, báo cáo kết quả phân cấp thẩm quyền cho Ủy ban nhân dân tỉnh.</w:t>
      </w:r>
    </w:p>
    <w:p w14:paraId="059ED082" w14:textId="77777777" w:rsidR="007263A6" w:rsidRDefault="0057552D" w:rsidP="007263A6">
      <w:pPr>
        <w:spacing w:before="80"/>
        <w:rPr>
          <w:rFonts w:ascii="Times New Roman" w:hAnsi="Times New Roman"/>
          <w:szCs w:val="28"/>
        </w:rPr>
      </w:pPr>
      <w:r w:rsidRPr="002C7F3D">
        <w:rPr>
          <w:rFonts w:ascii="Times New Roman" w:hAnsi="Times New Roman"/>
          <w:szCs w:val="28"/>
        </w:rPr>
        <w:t>5</w:t>
      </w:r>
      <w:r w:rsidR="00CB0DA1" w:rsidRPr="002C7F3D">
        <w:rPr>
          <w:rFonts w:ascii="Times New Roman" w:hAnsi="Times New Roman"/>
          <w:szCs w:val="28"/>
        </w:rPr>
        <w:t>. Chánh V</w:t>
      </w:r>
      <w:r w:rsidR="00CB0DA1" w:rsidRPr="002C7F3D">
        <w:rPr>
          <w:rFonts w:ascii="Times New Roman" w:hAnsi="Times New Roman" w:hint="eastAsia"/>
          <w:szCs w:val="28"/>
        </w:rPr>
        <w:t>ă</w:t>
      </w:r>
      <w:r w:rsidR="00CB0DA1" w:rsidRPr="002C7F3D">
        <w:rPr>
          <w:rFonts w:ascii="Times New Roman" w:hAnsi="Times New Roman"/>
          <w:szCs w:val="28"/>
        </w:rPr>
        <w:t xml:space="preserve">n phòng </w:t>
      </w:r>
      <w:r w:rsidR="006D2822" w:rsidRPr="002C7F3D">
        <w:rPr>
          <w:rFonts w:ascii="Times New Roman" w:hAnsi="Times New Roman"/>
          <w:szCs w:val="28"/>
        </w:rPr>
        <w:t xml:space="preserve">Ủy ban nhân dân </w:t>
      </w:r>
      <w:r w:rsidR="00CB0DA1" w:rsidRPr="002C7F3D">
        <w:rPr>
          <w:rFonts w:ascii="Times New Roman" w:hAnsi="Times New Roman"/>
          <w:szCs w:val="28"/>
        </w:rPr>
        <w:t xml:space="preserve">tỉnh; </w:t>
      </w:r>
      <w:r w:rsidR="006D2822" w:rsidRPr="002C7F3D">
        <w:rPr>
          <w:rFonts w:ascii="Times New Roman" w:hAnsi="Times New Roman"/>
          <w:szCs w:val="28"/>
        </w:rPr>
        <w:t xml:space="preserve">Giám </w:t>
      </w:r>
      <w:r w:rsidR="006D2822" w:rsidRPr="002C7F3D">
        <w:rPr>
          <w:rFonts w:ascii="Times New Roman" w:hAnsi="Times New Roman" w:hint="eastAsia"/>
          <w:szCs w:val="28"/>
        </w:rPr>
        <w:t>đ</w:t>
      </w:r>
      <w:r w:rsidR="006D2822" w:rsidRPr="002C7F3D">
        <w:rPr>
          <w:rFonts w:ascii="Times New Roman" w:hAnsi="Times New Roman"/>
          <w:szCs w:val="28"/>
        </w:rPr>
        <w:t xml:space="preserve">ốc Sở Y tế; </w:t>
      </w:r>
      <w:r w:rsidR="007263A6">
        <w:rPr>
          <w:rFonts w:ascii="Times New Roman" w:hAnsi="Times New Roman"/>
          <w:szCs w:val="28"/>
        </w:rPr>
        <w:t>T</w:t>
      </w:r>
      <w:r w:rsidR="006D2822" w:rsidRPr="002C7F3D">
        <w:rPr>
          <w:rFonts w:ascii="Times New Roman" w:hAnsi="Times New Roman"/>
          <w:szCs w:val="28"/>
        </w:rPr>
        <w:t>hủ tr</w:t>
      </w:r>
      <w:r w:rsidR="006D2822" w:rsidRPr="002C7F3D">
        <w:rPr>
          <w:rFonts w:ascii="Times New Roman" w:hAnsi="Times New Roman" w:hint="eastAsia"/>
          <w:szCs w:val="28"/>
        </w:rPr>
        <w:t>ư</w:t>
      </w:r>
      <w:r w:rsidR="006D2822" w:rsidRPr="002C7F3D">
        <w:rPr>
          <w:rFonts w:ascii="Times New Roman" w:hAnsi="Times New Roman"/>
          <w:szCs w:val="28"/>
        </w:rPr>
        <w:t>ởng các sở, ban, ngành</w:t>
      </w:r>
      <w:r w:rsidR="00D3550F">
        <w:rPr>
          <w:rFonts w:ascii="Times New Roman" w:hAnsi="Times New Roman"/>
          <w:szCs w:val="28"/>
        </w:rPr>
        <w:t xml:space="preserve"> cấp tỉnh</w:t>
      </w:r>
      <w:r w:rsidR="006D2822" w:rsidRPr="002C7F3D">
        <w:rPr>
          <w:rFonts w:ascii="Times New Roman" w:hAnsi="Times New Roman"/>
          <w:szCs w:val="28"/>
        </w:rPr>
        <w:t xml:space="preserve">; Chủ tịch Ủy ban nhân dân </w:t>
      </w:r>
      <w:r w:rsidR="00D3550F">
        <w:rPr>
          <w:rFonts w:ascii="Times New Roman" w:hAnsi="Times New Roman"/>
          <w:szCs w:val="28"/>
        </w:rPr>
        <w:t>các xã, phường, đặc khu</w:t>
      </w:r>
      <w:r w:rsidR="006D2822" w:rsidRPr="002C7F3D">
        <w:rPr>
          <w:rFonts w:ascii="Times New Roman" w:hAnsi="Times New Roman"/>
          <w:szCs w:val="28"/>
        </w:rPr>
        <w:t xml:space="preserve"> và các</w:t>
      </w:r>
      <w:r w:rsidR="00D3550F">
        <w:rPr>
          <w:rFonts w:ascii="Times New Roman" w:hAnsi="Times New Roman"/>
          <w:szCs w:val="28"/>
        </w:rPr>
        <w:t xml:space="preserve"> cơ quan,</w:t>
      </w:r>
      <w:r w:rsidR="006D2822" w:rsidRPr="002C7F3D">
        <w:rPr>
          <w:rFonts w:ascii="Times New Roman" w:hAnsi="Times New Roman"/>
          <w:szCs w:val="28"/>
        </w:rPr>
        <w:t xml:space="preserve"> tổ chức, cá nhân có liên quan chịu trách nhiệm thi hành Quyết </w:t>
      </w:r>
      <w:r w:rsidR="006D2822" w:rsidRPr="002C7F3D">
        <w:rPr>
          <w:rFonts w:ascii="Times New Roman" w:hAnsi="Times New Roman" w:hint="eastAsia"/>
          <w:szCs w:val="28"/>
        </w:rPr>
        <w:t>đ</w:t>
      </w:r>
      <w:r w:rsidR="006D2822" w:rsidRPr="002C7F3D">
        <w:rPr>
          <w:rFonts w:ascii="Times New Roman" w:hAnsi="Times New Roman"/>
          <w:szCs w:val="28"/>
        </w:rPr>
        <w:t>ịnh này./.</w:t>
      </w:r>
    </w:p>
    <w:p w14:paraId="38B1B749" w14:textId="77777777" w:rsidR="00D3550F" w:rsidRPr="007263A6" w:rsidRDefault="00D3550F" w:rsidP="007263A6">
      <w:pPr>
        <w:spacing w:before="80"/>
        <w:rPr>
          <w:rFonts w:ascii="Times New Roman" w:hAnsi="Times New Roman"/>
          <w:sz w:val="12"/>
          <w:szCs w:val="28"/>
        </w:rPr>
      </w:pPr>
    </w:p>
    <w:p w14:paraId="14D13DDE" w14:textId="77777777" w:rsidR="007263A6" w:rsidRPr="007263A6" w:rsidRDefault="007263A6" w:rsidP="007263A6">
      <w:pPr>
        <w:spacing w:before="80"/>
        <w:rPr>
          <w:rFonts w:ascii="Times New Roman" w:hAnsi="Times New Roman"/>
          <w:sz w:val="2"/>
          <w:szCs w:val="28"/>
        </w:rPr>
      </w:pPr>
    </w:p>
    <w:tbl>
      <w:tblPr>
        <w:tblW w:w="9356" w:type="dxa"/>
        <w:tblInd w:w="-34" w:type="dxa"/>
        <w:tblLook w:val="0000" w:firstRow="0" w:lastRow="0" w:firstColumn="0" w:lastColumn="0" w:noHBand="0" w:noVBand="0"/>
      </w:tblPr>
      <w:tblGrid>
        <w:gridCol w:w="4253"/>
        <w:gridCol w:w="5103"/>
      </w:tblGrid>
      <w:tr w:rsidR="002C7F3D" w:rsidRPr="002C7F3D" w14:paraId="6D78221E" w14:textId="77777777" w:rsidTr="008A6E86">
        <w:tc>
          <w:tcPr>
            <w:tcW w:w="4253" w:type="dxa"/>
          </w:tcPr>
          <w:p w14:paraId="3A3F3907" w14:textId="77777777" w:rsidR="007C1804" w:rsidRPr="002C7F3D" w:rsidRDefault="00AF2550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i/>
                <w:iCs/>
                <w:sz w:val="24"/>
              </w:rPr>
            </w:pPr>
            <w:r w:rsidRPr="002C7F3D">
              <w:rPr>
                <w:rFonts w:ascii="Times New Roman" w:hAnsi="Times New Roman"/>
                <w:i/>
                <w:iCs/>
                <w:sz w:val="24"/>
              </w:rPr>
              <w:t>Nơi nhận</w:t>
            </w:r>
            <w:r w:rsidR="007C1804" w:rsidRPr="002C7F3D">
              <w:rPr>
                <w:rFonts w:ascii="Times New Roman" w:hAnsi="Times New Roman"/>
                <w:i/>
                <w:iCs/>
                <w:sz w:val="24"/>
              </w:rPr>
              <w:t>:</w:t>
            </w:r>
          </w:p>
        </w:tc>
        <w:tc>
          <w:tcPr>
            <w:tcW w:w="5103" w:type="dxa"/>
          </w:tcPr>
          <w:p w14:paraId="267B910B" w14:textId="77777777" w:rsidR="007C1804" w:rsidRPr="00EE7F27" w:rsidRDefault="00FC4E08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E7F27">
              <w:rPr>
                <w:rFonts w:ascii="Times New Roman" w:hAnsi="Times New Roman"/>
                <w:sz w:val="26"/>
                <w:szCs w:val="26"/>
              </w:rPr>
              <w:t>TM. ỦY BAN NHÂN DÂN</w:t>
            </w:r>
            <w:r w:rsidR="00AF2550" w:rsidRPr="00EE7F2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2C7F3D" w:rsidRPr="002C7F3D" w14:paraId="0946351D" w14:textId="77777777" w:rsidTr="008A6E86">
        <w:tc>
          <w:tcPr>
            <w:tcW w:w="4253" w:type="dxa"/>
          </w:tcPr>
          <w:p w14:paraId="34C1D1E9" w14:textId="77777777" w:rsidR="00FC4E08" w:rsidRPr="002C7F3D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Nh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ư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Đ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iều 4;</w:t>
            </w:r>
          </w:p>
          <w:p w14:paraId="0A9E989C" w14:textId="77777777" w:rsidR="00FC4E08" w:rsidRPr="002C7F3D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V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ă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n phòng Chính phủ;</w:t>
            </w:r>
          </w:p>
          <w:p w14:paraId="01515EA9" w14:textId="77777777" w:rsidR="00FC4E08" w:rsidRPr="002C7F3D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Bộ</w:t>
            </w:r>
            <w:r w:rsidR="00F550F7"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Tư pháp, </w:t>
            </w:r>
            <w:r w:rsidR="00F550F7"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Bộ 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Y tế, </w:t>
            </w:r>
            <w:r w:rsidR="00F550F7"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Bộ 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Tài chính; </w:t>
            </w:r>
          </w:p>
          <w:p w14:paraId="29A91F89" w14:textId="77777777" w:rsidR="00E70825" w:rsidRPr="002C7F3D" w:rsidRDefault="00E70825" w:rsidP="00E70825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- Cục </w:t>
            </w:r>
            <w:r w:rsidR="00D3550F">
              <w:rPr>
                <w:rFonts w:ascii="Times New Roman" w:hAnsi="Times New Roman"/>
                <w:b w:val="0"/>
                <w:bCs w:val="0"/>
                <w:sz w:val="22"/>
              </w:rPr>
              <w:t>KTVB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và </w:t>
            </w:r>
            <w:r w:rsidR="00D3550F">
              <w:rPr>
                <w:rFonts w:ascii="Times New Roman" w:hAnsi="Times New Roman"/>
                <w:b w:val="0"/>
                <w:bCs w:val="0"/>
                <w:sz w:val="22"/>
              </w:rPr>
              <w:t>TCTHPL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- Bộ T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ư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pháp;</w:t>
            </w:r>
          </w:p>
          <w:p w14:paraId="582B8FB4" w14:textId="77777777" w:rsidR="00FC4E08" w:rsidRPr="002C7F3D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Th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ư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ờng trực Tỉnh uỷ</w:t>
            </w:r>
            <w:r w:rsidR="00F550F7"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(b/c)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; </w:t>
            </w:r>
          </w:p>
          <w:p w14:paraId="1A34D5EE" w14:textId="77777777" w:rsidR="00F550F7" w:rsidRPr="002C7F3D" w:rsidRDefault="00F550F7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Th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ư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ờng trực H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Đ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ND tỉnh (b/c);</w:t>
            </w:r>
          </w:p>
          <w:p w14:paraId="77FFCC0C" w14:textId="77777777" w:rsidR="00993FF7" w:rsidRPr="002C7F3D" w:rsidRDefault="00993FF7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Thường trực UBMTTQ Việt Nam tỉnh;</w:t>
            </w:r>
          </w:p>
          <w:p w14:paraId="2B43D83B" w14:textId="77777777" w:rsidR="00F550F7" w:rsidRPr="002C7F3D" w:rsidRDefault="00F550F7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Đoàn Đại biểu Quốc hội tỉnh (b/c);</w:t>
            </w:r>
          </w:p>
          <w:p w14:paraId="64CB0A40" w14:textId="77777777" w:rsidR="00F550F7" w:rsidRPr="002C7F3D" w:rsidRDefault="00F550F7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Đảng ủy UBND tỉnh (b/c);</w:t>
            </w:r>
          </w:p>
          <w:p w14:paraId="5C5529A4" w14:textId="77777777" w:rsidR="00FC4E08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Chủ tịch, các Phó Chủ tịch UBND tỉnh;</w:t>
            </w:r>
          </w:p>
          <w:p w14:paraId="4A2B641A" w14:textId="77777777" w:rsidR="00D3550F" w:rsidRPr="00E66DE3" w:rsidRDefault="00D3550F" w:rsidP="00D3550F">
            <w:pPr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E66DE3">
              <w:rPr>
                <w:rFonts w:ascii="Times New Roman" w:hAnsi="Times New Roman"/>
                <w:sz w:val="22"/>
                <w:szCs w:val="22"/>
              </w:rPr>
              <w:t>- VP UBND tỉnh;</w:t>
            </w:r>
          </w:p>
          <w:p w14:paraId="7DAC0605" w14:textId="77777777" w:rsidR="00F550F7" w:rsidRPr="002C7F3D" w:rsidRDefault="00F550F7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- Báo và P</w:t>
            </w:r>
            <w:r w:rsidR="007263A6">
              <w:rPr>
                <w:rFonts w:ascii="Times New Roman" w:hAnsi="Times New Roman"/>
                <w:b w:val="0"/>
                <w:bCs w:val="0"/>
                <w:sz w:val="22"/>
              </w:rPr>
              <w:t xml:space="preserve">hát thanh, </w:t>
            </w:r>
            <w:r w:rsidR="00D3550F">
              <w:rPr>
                <w:rFonts w:ascii="Times New Roman" w:hAnsi="Times New Roman"/>
                <w:b w:val="0"/>
                <w:bCs w:val="0"/>
                <w:sz w:val="22"/>
              </w:rPr>
              <w:t>T</w:t>
            </w:r>
            <w:r w:rsidR="007263A6">
              <w:rPr>
                <w:rFonts w:ascii="Times New Roman" w:hAnsi="Times New Roman"/>
                <w:b w:val="0"/>
                <w:bCs w:val="0"/>
                <w:sz w:val="22"/>
              </w:rPr>
              <w:t>ruyền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 tỉnh Quảng Trị;</w:t>
            </w:r>
          </w:p>
          <w:p w14:paraId="4B6FE015" w14:textId="77777777" w:rsidR="00FC4E08" w:rsidRPr="002C7F3D" w:rsidRDefault="00FC4E08" w:rsidP="004357B6">
            <w:pPr>
              <w:pStyle w:val="Heading1"/>
              <w:ind w:firstLine="0"/>
              <w:jc w:val="left"/>
              <w:rPr>
                <w:rFonts w:ascii="Times New Roman" w:hAnsi="Times New Roman"/>
                <w:b w:val="0"/>
                <w:bCs w:val="0"/>
                <w:sz w:val="22"/>
              </w:rPr>
            </w:pP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 xml:space="preserve">- Trung tâm </w:t>
            </w:r>
            <w:r w:rsidRPr="002C7F3D">
              <w:rPr>
                <w:rFonts w:ascii="Times New Roman" w:hAnsi="Times New Roman" w:hint="eastAsia"/>
                <w:b w:val="0"/>
                <w:bCs w:val="0"/>
                <w:sz w:val="22"/>
              </w:rPr>
              <w:t>Đ</w:t>
            </w:r>
            <w:r w:rsidRPr="002C7F3D">
              <w:rPr>
                <w:rFonts w:ascii="Times New Roman" w:hAnsi="Times New Roman"/>
                <w:b w:val="0"/>
                <w:bCs w:val="0"/>
                <w:sz w:val="22"/>
              </w:rPr>
              <w:t>iều hành thông tin tỉnh;</w:t>
            </w:r>
          </w:p>
          <w:p w14:paraId="1DF45F9F" w14:textId="77777777" w:rsidR="00F17D6B" w:rsidRPr="002C7F3D" w:rsidRDefault="00FC4E08" w:rsidP="004357B6">
            <w:pPr>
              <w:ind w:firstLine="0"/>
              <w:rPr>
                <w:rFonts w:ascii="Times New Roman" w:hAnsi="Times New Roman"/>
                <w:sz w:val="22"/>
              </w:rPr>
            </w:pPr>
            <w:r w:rsidRPr="002C7F3D">
              <w:rPr>
                <w:rFonts w:ascii="Times New Roman" w:hAnsi="Times New Roman"/>
                <w:sz w:val="22"/>
              </w:rPr>
              <w:t>- L</w:t>
            </w:r>
            <w:r w:rsidRPr="002C7F3D">
              <w:rPr>
                <w:rFonts w:ascii="Times New Roman" w:hAnsi="Times New Roman" w:hint="eastAsia"/>
                <w:sz w:val="22"/>
              </w:rPr>
              <w:t>ư</w:t>
            </w:r>
            <w:r w:rsidRPr="002C7F3D">
              <w:rPr>
                <w:rFonts w:ascii="Times New Roman" w:hAnsi="Times New Roman"/>
                <w:sz w:val="22"/>
              </w:rPr>
              <w:t>u: VT, TH</w:t>
            </w:r>
            <w:r w:rsidR="007263A6" w:rsidRPr="007263A6">
              <w:rPr>
                <w:rFonts w:ascii="Times New Roman" w:hAnsi="Times New Roman"/>
                <w:sz w:val="22"/>
                <w:vertAlign w:val="subscript"/>
              </w:rPr>
              <w:t>L</w:t>
            </w:r>
            <w:r w:rsidR="001C1967" w:rsidRPr="002C7F3D">
              <w:rPr>
                <w:rFonts w:ascii="Times New Roman" w:hAnsi="Times New Roman"/>
                <w:sz w:val="22"/>
              </w:rPr>
              <w:t>.</w:t>
            </w:r>
          </w:p>
        </w:tc>
        <w:tc>
          <w:tcPr>
            <w:tcW w:w="5103" w:type="dxa"/>
          </w:tcPr>
          <w:p w14:paraId="43051002" w14:textId="77777777" w:rsidR="007C1804" w:rsidRPr="00EE7F27" w:rsidRDefault="002C7F3D" w:rsidP="004357B6">
            <w:pPr>
              <w:pStyle w:val="Heading1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E7F27">
              <w:rPr>
                <w:rFonts w:ascii="Times New Roman" w:hAnsi="Times New Roman"/>
                <w:sz w:val="26"/>
                <w:szCs w:val="26"/>
              </w:rPr>
              <w:t xml:space="preserve">KT. </w:t>
            </w:r>
            <w:r w:rsidR="00FC4E08" w:rsidRPr="00EE7F27">
              <w:rPr>
                <w:rFonts w:ascii="Times New Roman" w:hAnsi="Times New Roman"/>
                <w:sz w:val="26"/>
                <w:szCs w:val="26"/>
              </w:rPr>
              <w:t>CHỦ TỊCH</w:t>
            </w:r>
          </w:p>
          <w:p w14:paraId="3443EDE0" w14:textId="77777777" w:rsidR="00FC4E08" w:rsidRPr="00EE7F27" w:rsidRDefault="002C7F3D" w:rsidP="004357B6">
            <w:pPr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E7F27">
              <w:rPr>
                <w:rFonts w:ascii="Times New Roman" w:hAnsi="Times New Roman"/>
                <w:b/>
                <w:sz w:val="26"/>
                <w:szCs w:val="26"/>
              </w:rPr>
              <w:t>PHÓ CHỦ TỊCH</w:t>
            </w:r>
          </w:p>
          <w:p w14:paraId="2D09795A" w14:textId="77777777" w:rsidR="002C7F3D" w:rsidRPr="00EE7F27" w:rsidRDefault="002C7F3D" w:rsidP="004357B6">
            <w:pPr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F813667" w14:textId="77777777" w:rsidR="00734AF1" w:rsidRPr="00EE7F27" w:rsidRDefault="00734AF1" w:rsidP="004357B6">
            <w:pPr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B10FCE8" w14:textId="77777777" w:rsidR="00734AF1" w:rsidRPr="00EE7F27" w:rsidRDefault="00734AF1" w:rsidP="004357B6">
            <w:pPr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5C35B46" w14:textId="77777777" w:rsidR="002C7F3D" w:rsidRPr="00EE7F27" w:rsidRDefault="002C7F3D" w:rsidP="004357B6">
            <w:pPr>
              <w:ind w:firstLine="0"/>
              <w:jc w:val="center"/>
              <w:rPr>
                <w:rFonts w:ascii="Times New Roman" w:hAnsi="Times New Roman"/>
                <w:sz w:val="40"/>
                <w:szCs w:val="26"/>
              </w:rPr>
            </w:pPr>
          </w:p>
          <w:p w14:paraId="4291642C" w14:textId="77777777" w:rsidR="00FC4E08" w:rsidRPr="00EE7F27" w:rsidRDefault="00FC4E08" w:rsidP="004357B6">
            <w:pPr>
              <w:ind w:firstLine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EBCBA5C" w14:textId="1501C04A" w:rsidR="002C7F3D" w:rsidRPr="00EE7F27" w:rsidRDefault="002C7F3D" w:rsidP="004357B6">
            <w:pPr>
              <w:ind w:firstLine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EE7F27">
              <w:rPr>
                <w:rFonts w:ascii="Times New Roman" w:hAnsi="Times New Roman"/>
                <w:b/>
                <w:bCs/>
                <w:szCs w:val="28"/>
              </w:rPr>
              <w:t xml:space="preserve">Hoàng </w:t>
            </w:r>
            <w:r w:rsidR="00F56F74">
              <w:rPr>
                <w:rFonts w:ascii="Times New Roman" w:hAnsi="Times New Roman"/>
                <w:b/>
                <w:bCs/>
                <w:szCs w:val="28"/>
              </w:rPr>
              <w:t>Nam</w:t>
            </w:r>
          </w:p>
        </w:tc>
      </w:tr>
    </w:tbl>
    <w:p w14:paraId="65705D45" w14:textId="77777777" w:rsidR="007C1804" w:rsidRPr="002C7F3D" w:rsidRDefault="007C1804" w:rsidP="004357B6">
      <w:pPr>
        <w:rPr>
          <w:rFonts w:ascii="Times New Roman" w:hAnsi="Times New Roman"/>
          <w:sz w:val="2"/>
        </w:rPr>
      </w:pPr>
    </w:p>
    <w:sectPr w:rsidR="007C1804" w:rsidRPr="002C7F3D" w:rsidSect="00D3550F">
      <w:headerReference w:type="default" r:id="rId7"/>
      <w:footerReference w:type="even" r:id="rId8"/>
      <w:headerReference w:type="first" r:id="rId9"/>
      <w:pgSz w:w="11907" w:h="16840" w:code="9"/>
      <w:pgMar w:top="1021" w:right="1134" w:bottom="1021" w:left="1701" w:header="567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F11B84" w14:textId="77777777" w:rsidR="00FE6726" w:rsidRDefault="00FE6726" w:rsidP="004F2DC3">
      <w:pPr>
        <w:pStyle w:val="Heading1"/>
      </w:pPr>
      <w:r>
        <w:separator/>
      </w:r>
    </w:p>
  </w:endnote>
  <w:endnote w:type="continuationSeparator" w:id="0">
    <w:p w14:paraId="4A17003B" w14:textId="77777777" w:rsidR="00FE6726" w:rsidRDefault="00FE6726" w:rsidP="004F2DC3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4C008B" w14:textId="77777777" w:rsidR="00471797" w:rsidRDefault="00471797" w:rsidP="0083588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190B">
      <w:rPr>
        <w:rStyle w:val="PageNumber"/>
        <w:noProof/>
      </w:rPr>
      <w:t>2</w:t>
    </w:r>
    <w:r>
      <w:rPr>
        <w:rStyle w:val="PageNumber"/>
      </w:rPr>
      <w:fldChar w:fldCharType="end"/>
    </w:r>
  </w:p>
  <w:p w14:paraId="19BDAF89" w14:textId="77777777" w:rsidR="00471797" w:rsidRDefault="004717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6FBEE1" w14:textId="77777777" w:rsidR="00FE6726" w:rsidRDefault="00FE6726" w:rsidP="004F2DC3">
      <w:pPr>
        <w:pStyle w:val="Heading1"/>
      </w:pPr>
      <w:r>
        <w:separator/>
      </w:r>
    </w:p>
  </w:footnote>
  <w:footnote w:type="continuationSeparator" w:id="0">
    <w:p w14:paraId="4E08A9C1" w14:textId="77777777" w:rsidR="00FE6726" w:rsidRDefault="00FE6726" w:rsidP="004F2DC3">
      <w:pPr>
        <w:pStyle w:val="Heading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2DB2E1" w14:textId="77777777" w:rsidR="0077190B" w:rsidRPr="00E66DE3" w:rsidRDefault="0077190B" w:rsidP="0077190B">
    <w:pPr>
      <w:pStyle w:val="Header"/>
      <w:jc w:val="center"/>
      <w:rPr>
        <w:rFonts w:ascii="Times New Roman" w:hAnsi="Times New Roman"/>
        <w:sz w:val="24"/>
        <w:szCs w:val="24"/>
      </w:rPr>
    </w:pPr>
    <w:r w:rsidRPr="00E66DE3">
      <w:rPr>
        <w:rFonts w:ascii="Times New Roman" w:hAnsi="Times New Roman"/>
        <w:sz w:val="24"/>
        <w:szCs w:val="24"/>
      </w:rPr>
      <w:fldChar w:fldCharType="begin"/>
    </w:r>
    <w:r w:rsidRPr="00E66DE3">
      <w:rPr>
        <w:rFonts w:ascii="Times New Roman" w:hAnsi="Times New Roman"/>
        <w:sz w:val="24"/>
        <w:szCs w:val="24"/>
      </w:rPr>
      <w:instrText xml:space="preserve"> PAGE   \* MERGEFORMAT </w:instrText>
    </w:r>
    <w:r w:rsidRPr="00E66DE3">
      <w:rPr>
        <w:rFonts w:ascii="Times New Roman" w:hAnsi="Times New Roman"/>
        <w:sz w:val="24"/>
        <w:szCs w:val="24"/>
      </w:rPr>
      <w:fldChar w:fldCharType="separate"/>
    </w:r>
    <w:r w:rsidR="00BA6A46">
      <w:rPr>
        <w:rFonts w:ascii="Times New Roman" w:hAnsi="Times New Roman"/>
        <w:noProof/>
        <w:sz w:val="24"/>
        <w:szCs w:val="24"/>
      </w:rPr>
      <w:t>2</w:t>
    </w:r>
    <w:r w:rsidRPr="00E66DE3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088AA6" w14:textId="77777777" w:rsidR="00CB4454" w:rsidRDefault="00CB4454" w:rsidP="00CB4454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E2"/>
    <w:rsid w:val="00000D56"/>
    <w:rsid w:val="00013503"/>
    <w:rsid w:val="00024565"/>
    <w:rsid w:val="00026314"/>
    <w:rsid w:val="000378D3"/>
    <w:rsid w:val="00043C19"/>
    <w:rsid w:val="00070331"/>
    <w:rsid w:val="00077618"/>
    <w:rsid w:val="00094561"/>
    <w:rsid w:val="000E06E3"/>
    <w:rsid w:val="000E164F"/>
    <w:rsid w:val="00101A56"/>
    <w:rsid w:val="001106CC"/>
    <w:rsid w:val="00123701"/>
    <w:rsid w:val="00142DBE"/>
    <w:rsid w:val="00147071"/>
    <w:rsid w:val="00150E2F"/>
    <w:rsid w:val="00154793"/>
    <w:rsid w:val="00155F79"/>
    <w:rsid w:val="00157D66"/>
    <w:rsid w:val="001606AE"/>
    <w:rsid w:val="001A291F"/>
    <w:rsid w:val="001C1967"/>
    <w:rsid w:val="001C21F7"/>
    <w:rsid w:val="001D1A75"/>
    <w:rsid w:val="00215EC3"/>
    <w:rsid w:val="002262E8"/>
    <w:rsid w:val="00272A81"/>
    <w:rsid w:val="00275DD7"/>
    <w:rsid w:val="002824A7"/>
    <w:rsid w:val="00297F15"/>
    <w:rsid w:val="002A031F"/>
    <w:rsid w:val="002B3112"/>
    <w:rsid w:val="002C7F3D"/>
    <w:rsid w:val="002D07E3"/>
    <w:rsid w:val="002E0DF0"/>
    <w:rsid w:val="002E3FE7"/>
    <w:rsid w:val="002E62FD"/>
    <w:rsid w:val="00301F92"/>
    <w:rsid w:val="0035507E"/>
    <w:rsid w:val="00374F0F"/>
    <w:rsid w:val="003925B0"/>
    <w:rsid w:val="003C160F"/>
    <w:rsid w:val="003C22B7"/>
    <w:rsid w:val="003C649D"/>
    <w:rsid w:val="003D1375"/>
    <w:rsid w:val="003D3555"/>
    <w:rsid w:val="003F7477"/>
    <w:rsid w:val="004357B6"/>
    <w:rsid w:val="0044671C"/>
    <w:rsid w:val="004562F5"/>
    <w:rsid w:val="004672B1"/>
    <w:rsid w:val="00471797"/>
    <w:rsid w:val="00475930"/>
    <w:rsid w:val="004C7BB5"/>
    <w:rsid w:val="004F2DC3"/>
    <w:rsid w:val="00500CC4"/>
    <w:rsid w:val="00505B1A"/>
    <w:rsid w:val="0051162F"/>
    <w:rsid w:val="0051719C"/>
    <w:rsid w:val="005274EC"/>
    <w:rsid w:val="00534115"/>
    <w:rsid w:val="00555E38"/>
    <w:rsid w:val="0057521E"/>
    <w:rsid w:val="0057552D"/>
    <w:rsid w:val="00581EA6"/>
    <w:rsid w:val="0058473D"/>
    <w:rsid w:val="00597E66"/>
    <w:rsid w:val="005D195C"/>
    <w:rsid w:val="005D6183"/>
    <w:rsid w:val="0060310E"/>
    <w:rsid w:val="00624D69"/>
    <w:rsid w:val="006408E3"/>
    <w:rsid w:val="0064434C"/>
    <w:rsid w:val="00651C8F"/>
    <w:rsid w:val="00662B66"/>
    <w:rsid w:val="006761AD"/>
    <w:rsid w:val="00686888"/>
    <w:rsid w:val="00687BB1"/>
    <w:rsid w:val="006C5947"/>
    <w:rsid w:val="006C7EFC"/>
    <w:rsid w:val="006D2822"/>
    <w:rsid w:val="00706BE4"/>
    <w:rsid w:val="007100C5"/>
    <w:rsid w:val="007144DA"/>
    <w:rsid w:val="00715066"/>
    <w:rsid w:val="007263A6"/>
    <w:rsid w:val="007306FE"/>
    <w:rsid w:val="00734AF1"/>
    <w:rsid w:val="00740C09"/>
    <w:rsid w:val="007628C6"/>
    <w:rsid w:val="00764A4F"/>
    <w:rsid w:val="0077190B"/>
    <w:rsid w:val="007958C9"/>
    <w:rsid w:val="007C1804"/>
    <w:rsid w:val="007D28B7"/>
    <w:rsid w:val="007D36E1"/>
    <w:rsid w:val="00811D83"/>
    <w:rsid w:val="00827952"/>
    <w:rsid w:val="0083588B"/>
    <w:rsid w:val="0084587B"/>
    <w:rsid w:val="008562FB"/>
    <w:rsid w:val="00881170"/>
    <w:rsid w:val="00885861"/>
    <w:rsid w:val="008A6E86"/>
    <w:rsid w:val="008B109A"/>
    <w:rsid w:val="008B6CDC"/>
    <w:rsid w:val="008D0F47"/>
    <w:rsid w:val="008F74CF"/>
    <w:rsid w:val="0097074A"/>
    <w:rsid w:val="009757B9"/>
    <w:rsid w:val="00993FF7"/>
    <w:rsid w:val="009F1FE2"/>
    <w:rsid w:val="00A02EC8"/>
    <w:rsid w:val="00A32D1E"/>
    <w:rsid w:val="00A62B1F"/>
    <w:rsid w:val="00A70C9C"/>
    <w:rsid w:val="00A8215A"/>
    <w:rsid w:val="00A91343"/>
    <w:rsid w:val="00AA1A59"/>
    <w:rsid w:val="00AF2550"/>
    <w:rsid w:val="00B01AAE"/>
    <w:rsid w:val="00B1385F"/>
    <w:rsid w:val="00B6783B"/>
    <w:rsid w:val="00B70E6A"/>
    <w:rsid w:val="00B739C1"/>
    <w:rsid w:val="00B74311"/>
    <w:rsid w:val="00B753E3"/>
    <w:rsid w:val="00B7714A"/>
    <w:rsid w:val="00B95DD8"/>
    <w:rsid w:val="00BA0C11"/>
    <w:rsid w:val="00BA6A46"/>
    <w:rsid w:val="00BB0B21"/>
    <w:rsid w:val="00BB140D"/>
    <w:rsid w:val="00BE151E"/>
    <w:rsid w:val="00BF0B7E"/>
    <w:rsid w:val="00BF71E6"/>
    <w:rsid w:val="00C07656"/>
    <w:rsid w:val="00C44144"/>
    <w:rsid w:val="00CB0DA1"/>
    <w:rsid w:val="00CB4454"/>
    <w:rsid w:val="00CC3DB5"/>
    <w:rsid w:val="00CC3E86"/>
    <w:rsid w:val="00CD417B"/>
    <w:rsid w:val="00CE5B3E"/>
    <w:rsid w:val="00D02B3F"/>
    <w:rsid w:val="00D3550F"/>
    <w:rsid w:val="00D71970"/>
    <w:rsid w:val="00D73506"/>
    <w:rsid w:val="00D74766"/>
    <w:rsid w:val="00D87B0C"/>
    <w:rsid w:val="00D94991"/>
    <w:rsid w:val="00DD25AC"/>
    <w:rsid w:val="00DE3EB3"/>
    <w:rsid w:val="00DE6958"/>
    <w:rsid w:val="00E46E89"/>
    <w:rsid w:val="00E54990"/>
    <w:rsid w:val="00E66DE3"/>
    <w:rsid w:val="00E70825"/>
    <w:rsid w:val="00E84A5B"/>
    <w:rsid w:val="00E951BB"/>
    <w:rsid w:val="00EA7117"/>
    <w:rsid w:val="00EC1E8A"/>
    <w:rsid w:val="00EC4F99"/>
    <w:rsid w:val="00EE7F27"/>
    <w:rsid w:val="00F1384C"/>
    <w:rsid w:val="00F17D6B"/>
    <w:rsid w:val="00F2592D"/>
    <w:rsid w:val="00F550F7"/>
    <w:rsid w:val="00F56F74"/>
    <w:rsid w:val="00F63695"/>
    <w:rsid w:val="00F71EEB"/>
    <w:rsid w:val="00F72705"/>
    <w:rsid w:val="00FA15ED"/>
    <w:rsid w:val="00FA1DF1"/>
    <w:rsid w:val="00FA1FB7"/>
    <w:rsid w:val="00FA2405"/>
    <w:rsid w:val="00FA2CEE"/>
    <w:rsid w:val="00FB422C"/>
    <w:rsid w:val="00FB441A"/>
    <w:rsid w:val="00FB67E7"/>
    <w:rsid w:val="00FC17CC"/>
    <w:rsid w:val="00FC4E08"/>
    <w:rsid w:val="00FC5F32"/>
    <w:rsid w:val="00FE12DD"/>
    <w:rsid w:val="00FE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FBD0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ind w:firstLine="720"/>
      <w:jc w:val="both"/>
    </w:pPr>
    <w:rPr>
      <w:rFonts w:ascii=".VnTime" w:hAnsi=".VnTime"/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2370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23701"/>
  </w:style>
  <w:style w:type="paragraph" w:styleId="Header">
    <w:name w:val="header"/>
    <w:basedOn w:val="Normal"/>
    <w:link w:val="HeaderChar"/>
    <w:uiPriority w:val="99"/>
    <w:rsid w:val="00C0765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07656"/>
    <w:rPr>
      <w:rFonts w:ascii=".VnTime" w:hAnsi=".VnTime"/>
      <w:sz w:val="28"/>
      <w:lang w:val="en-US" w:eastAsia="en-US"/>
    </w:rPr>
  </w:style>
  <w:style w:type="paragraph" w:styleId="BalloonText">
    <w:name w:val="Balloon Text"/>
    <w:basedOn w:val="Normal"/>
    <w:link w:val="BalloonTextChar"/>
    <w:rsid w:val="004357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357B6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ind w:firstLine="720"/>
      <w:jc w:val="both"/>
    </w:pPr>
    <w:rPr>
      <w:rFonts w:ascii=".VnTime" w:hAnsi=".VnTime"/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2370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23701"/>
  </w:style>
  <w:style w:type="paragraph" w:styleId="Header">
    <w:name w:val="header"/>
    <w:basedOn w:val="Normal"/>
    <w:link w:val="HeaderChar"/>
    <w:uiPriority w:val="99"/>
    <w:rsid w:val="00C0765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07656"/>
    <w:rPr>
      <w:rFonts w:ascii=".VnTime" w:hAnsi=".VnTime"/>
      <w:sz w:val="28"/>
      <w:lang w:val="en-US" w:eastAsia="en-US"/>
    </w:rPr>
  </w:style>
  <w:style w:type="paragraph" w:styleId="BalloonText">
    <w:name w:val="Balloon Text"/>
    <w:basedOn w:val="Normal"/>
    <w:link w:val="BalloonTextChar"/>
    <w:rsid w:val="004357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357B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AN%20BAN%20MAU%20-%20So%20Y%20te\CV%20SYT%20-%20DS%20Quy&#7871;t%20-%20G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SYT - DS Quyết - GD</Template>
  <TotalTime>0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qung b×nh</vt:lpstr>
    </vt:vector>
  </TitlesOfParts>
  <Company>So y te Quang Binh</Company>
  <LinksUpToDate>false</LinksUpToDate>
  <CharactersWithSpaces>4680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qung b×nh</dc:title>
  <dc:creator>HP-ONE</dc:creator>
  <cp:lastModifiedBy>LINH</cp:lastModifiedBy>
  <cp:revision>2</cp:revision>
  <cp:lastPrinted>2026-07-31T01:44:00Z</cp:lastPrinted>
  <dcterms:created xsi:type="dcterms:W3CDTF">2026-08-13T08:10:00Z</dcterms:created>
  <dcterms:modified xsi:type="dcterms:W3CDTF">2026-08-13T08:10:00Z</dcterms:modified>
</cp:coreProperties>
</file>