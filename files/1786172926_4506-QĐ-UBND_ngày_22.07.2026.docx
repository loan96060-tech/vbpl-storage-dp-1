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81" w:type="dxa"/>
        <w:tblInd w:w="-142" w:type="dxa"/>
        <w:tblLook w:val="01E0" w:firstRow="1" w:lastRow="1" w:firstColumn="1" w:lastColumn="1" w:noHBand="0" w:noVBand="0"/>
      </w:tblPr>
      <w:tblGrid>
        <w:gridCol w:w="3794"/>
        <w:gridCol w:w="5987"/>
      </w:tblGrid>
      <w:tr w:rsidR="00983C2E" w:rsidRPr="00FE1FF1" w14:paraId="6FBAF134" w14:textId="77777777" w:rsidTr="00022194">
        <w:tc>
          <w:tcPr>
            <w:tcW w:w="3794" w:type="dxa"/>
          </w:tcPr>
          <w:p w14:paraId="388F7499" w14:textId="77777777" w:rsidR="00983C2E" w:rsidRPr="000A4D8F" w:rsidRDefault="00983C2E" w:rsidP="00B13256">
            <w:pPr>
              <w:spacing w:before="0"/>
              <w:jc w:val="center"/>
              <w:rPr>
                <w:b/>
                <w:sz w:val="26"/>
                <w:szCs w:val="26"/>
              </w:rPr>
            </w:pPr>
            <w:r w:rsidRPr="000A4D8F">
              <w:rPr>
                <w:b/>
                <w:sz w:val="26"/>
                <w:szCs w:val="26"/>
              </w:rPr>
              <w:t>ỦY BAN NHÂN DÂN</w:t>
            </w:r>
          </w:p>
          <w:p w14:paraId="7278EA38" w14:textId="77777777" w:rsidR="00983C2E" w:rsidRPr="000A4D8F" w:rsidRDefault="00983C2E" w:rsidP="000A4D8F">
            <w:pPr>
              <w:spacing w:before="0"/>
              <w:jc w:val="center"/>
              <w:rPr>
                <w:sz w:val="26"/>
                <w:szCs w:val="26"/>
              </w:rPr>
            </w:pPr>
            <w:r w:rsidRPr="000A4D8F">
              <w:rPr>
                <w:b/>
                <w:sz w:val="26"/>
                <w:szCs w:val="26"/>
              </w:rPr>
              <w:t>THÀNH PHỐ HỒ CHÍ MINH</w:t>
            </w:r>
          </w:p>
        </w:tc>
        <w:tc>
          <w:tcPr>
            <w:tcW w:w="5987" w:type="dxa"/>
          </w:tcPr>
          <w:p w14:paraId="23BE61FA" w14:textId="77777777" w:rsidR="00983C2E" w:rsidRPr="00FE1FF1" w:rsidRDefault="00983C2E" w:rsidP="00B13256">
            <w:pPr>
              <w:spacing w:before="0"/>
              <w:jc w:val="center"/>
              <w:rPr>
                <w:b/>
                <w:sz w:val="26"/>
                <w:szCs w:val="26"/>
              </w:rPr>
            </w:pPr>
            <w:r w:rsidRPr="00FE1FF1">
              <w:rPr>
                <w:b/>
                <w:sz w:val="26"/>
                <w:szCs w:val="26"/>
              </w:rPr>
              <w:t>CỘNG HÒA XÃ HỘI CHỦ NGHĨA VIỆT NAM</w:t>
            </w:r>
          </w:p>
          <w:p w14:paraId="59C18292" w14:textId="77777777" w:rsidR="00983C2E" w:rsidRPr="00FE1FF1" w:rsidRDefault="00983C2E" w:rsidP="00B13256">
            <w:pPr>
              <w:spacing w:before="0"/>
              <w:jc w:val="center"/>
              <w:rPr>
                <w:b/>
                <w:sz w:val="28"/>
                <w:szCs w:val="28"/>
              </w:rPr>
            </w:pPr>
            <w:r w:rsidRPr="00FE1FF1">
              <w:rPr>
                <w:b/>
                <w:sz w:val="28"/>
                <w:szCs w:val="28"/>
              </w:rPr>
              <w:t>Độc lập – Tự do – Hạnh phúc</w:t>
            </w:r>
          </w:p>
        </w:tc>
      </w:tr>
      <w:tr w:rsidR="00983C2E" w:rsidRPr="00FE1FF1" w14:paraId="53FE5201" w14:textId="77777777" w:rsidTr="00022194">
        <w:tc>
          <w:tcPr>
            <w:tcW w:w="3794" w:type="dxa"/>
          </w:tcPr>
          <w:p w14:paraId="71C453BF" w14:textId="31B41D22" w:rsidR="003E424C" w:rsidRPr="000A4D8F" w:rsidRDefault="007A625C" w:rsidP="00CE729D">
            <w:pPr>
              <w:spacing w:line="312" w:lineRule="auto"/>
              <w:jc w:val="center"/>
              <w:rPr>
                <w:sz w:val="26"/>
                <w:szCs w:val="26"/>
              </w:rPr>
            </w:pPr>
            <w:r w:rsidRPr="00BA4F9A">
              <w:rPr>
                <w:noProof/>
                <w:sz w:val="26"/>
                <w:szCs w:val="26"/>
              </w:rPr>
              <mc:AlternateContent>
                <mc:Choice Requires="wps">
                  <w:drawing>
                    <wp:anchor distT="0" distB="0" distL="114300" distR="114300" simplePos="0" relativeHeight="251656192" behindDoc="0" locked="0" layoutInCell="1" allowOverlap="1" wp14:anchorId="2C4084C1" wp14:editId="4231A067">
                      <wp:simplePos x="0" y="0"/>
                      <wp:positionH relativeFrom="column">
                        <wp:posOffset>692785</wp:posOffset>
                      </wp:positionH>
                      <wp:positionV relativeFrom="paragraph">
                        <wp:posOffset>14605</wp:posOffset>
                      </wp:positionV>
                      <wp:extent cx="769620" cy="0"/>
                      <wp:effectExtent l="0" t="0" r="30480" b="19050"/>
                      <wp:wrapNone/>
                      <wp:docPr id="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9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D700B00" id="_x0000_t32" coordsize="21600,21600" o:spt="32" o:oned="t" path="m,l21600,21600e" filled="f">
                      <v:path arrowok="t" fillok="f" o:connecttype="none"/>
                      <o:lock v:ext="edit" shapetype="t"/>
                    </v:shapetype>
                    <v:shape id="Straight Arrow Connector 1" o:spid="_x0000_s1026" type="#_x0000_t32" style="position:absolute;margin-left:54.55pt;margin-top:1.15pt;width:60.6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"/>
                  </w:pict>
                </mc:Fallback>
              </mc:AlternateContent>
            </w:r>
            <w:r w:rsidR="00983C2E" w:rsidRPr="00BA4F9A">
              <w:rPr>
                <w:sz w:val="26"/>
                <w:szCs w:val="26"/>
              </w:rPr>
              <w:t>Số:</w:t>
            </w:r>
            <w:r w:rsidR="00022B1D" w:rsidRPr="00BA4F9A">
              <w:rPr>
                <w:sz w:val="26"/>
                <w:szCs w:val="26"/>
              </w:rPr>
              <w:t xml:space="preserve"> </w:t>
            </w:r>
            <w:r w:rsidR="00CE729D">
              <w:rPr>
                <w:sz w:val="26"/>
                <w:szCs w:val="26"/>
              </w:rPr>
              <w:t>4506</w:t>
            </w:r>
            <w:r w:rsidR="00983C2E" w:rsidRPr="00BA4F9A">
              <w:rPr>
                <w:sz w:val="26"/>
                <w:szCs w:val="26"/>
              </w:rPr>
              <w:t>/</w:t>
            </w:r>
            <w:r w:rsidR="00DB368F">
              <w:rPr>
                <w:sz w:val="26"/>
                <w:szCs w:val="26"/>
              </w:rPr>
              <w:t>QĐ</w:t>
            </w:r>
            <w:r w:rsidR="000A4D8F">
              <w:rPr>
                <w:sz w:val="26"/>
                <w:szCs w:val="26"/>
              </w:rPr>
              <w:t>-UBND</w:t>
            </w:r>
          </w:p>
        </w:tc>
        <w:tc>
          <w:tcPr>
            <w:tcW w:w="5987" w:type="dxa"/>
          </w:tcPr>
          <w:p w14:paraId="13CDA9F8" w14:textId="2AD0CDCC" w:rsidR="005F1CDC" w:rsidRPr="00022194" w:rsidRDefault="007A625C" w:rsidP="00CE729D">
            <w:pPr>
              <w:jc w:val="center"/>
              <w:rPr>
                <w:i/>
                <w:sz w:val="26"/>
                <w:szCs w:val="26"/>
              </w:rPr>
            </w:pPr>
            <w:r w:rsidRPr="00FE1FF1">
              <w:rPr>
                <w:noProof/>
              </w:rPr>
              <mc:AlternateContent>
                <mc:Choice Requires="wps">
                  <w:drawing>
                    <wp:anchor distT="4294967295" distB="4294967295" distL="114300" distR="114300" simplePos="0" relativeHeight="251657216" behindDoc="0" locked="0" layoutInCell="1" allowOverlap="1" wp14:anchorId="04E3636B" wp14:editId="2269A4BD">
                      <wp:simplePos x="0" y="0"/>
                      <wp:positionH relativeFrom="column">
                        <wp:posOffset>732155</wp:posOffset>
                      </wp:positionH>
                      <wp:positionV relativeFrom="paragraph">
                        <wp:posOffset>21590</wp:posOffset>
                      </wp:positionV>
                      <wp:extent cx="2211070" cy="0"/>
                      <wp:effectExtent l="0" t="0" r="3683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1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C3F036" id="Straight Connector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7pt" to="231.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9CPHA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"/>
                  </w:pict>
                </mc:Fallback>
              </mc:AlternateContent>
            </w:r>
            <w:r w:rsidR="00983C2E" w:rsidRPr="006E7C3F">
              <w:rPr>
                <w:i/>
                <w:sz w:val="26"/>
                <w:szCs w:val="26"/>
              </w:rPr>
              <w:t>Thành phố Hồ Chí Minh, ngày</w:t>
            </w:r>
            <w:r w:rsidR="0087542F">
              <w:rPr>
                <w:i/>
                <w:sz w:val="26"/>
                <w:szCs w:val="26"/>
              </w:rPr>
              <w:t xml:space="preserve"> </w:t>
            </w:r>
            <w:r w:rsidR="00CE729D">
              <w:rPr>
                <w:i/>
                <w:sz w:val="26"/>
                <w:szCs w:val="26"/>
              </w:rPr>
              <w:t>22</w:t>
            </w:r>
            <w:r w:rsidR="00CE68AD">
              <w:rPr>
                <w:i/>
                <w:sz w:val="26"/>
                <w:szCs w:val="26"/>
              </w:rPr>
              <w:t xml:space="preserve"> </w:t>
            </w:r>
            <w:r w:rsidR="00983C2E" w:rsidRPr="006E7C3F">
              <w:rPr>
                <w:i/>
                <w:sz w:val="26"/>
                <w:szCs w:val="26"/>
              </w:rPr>
              <w:t>tháng</w:t>
            </w:r>
            <w:r w:rsidR="00E42A55">
              <w:rPr>
                <w:i/>
                <w:sz w:val="26"/>
                <w:szCs w:val="26"/>
              </w:rPr>
              <w:t xml:space="preserve"> </w:t>
            </w:r>
            <w:r w:rsidR="00CE729D">
              <w:rPr>
                <w:i/>
                <w:sz w:val="26"/>
                <w:szCs w:val="26"/>
              </w:rPr>
              <w:t>7</w:t>
            </w:r>
            <w:r w:rsidR="00E42A55">
              <w:rPr>
                <w:i/>
                <w:sz w:val="26"/>
                <w:szCs w:val="26"/>
              </w:rPr>
              <w:t xml:space="preserve"> </w:t>
            </w:r>
            <w:r w:rsidR="00983C2E" w:rsidRPr="006E7C3F">
              <w:rPr>
                <w:i/>
                <w:sz w:val="26"/>
                <w:szCs w:val="26"/>
              </w:rPr>
              <w:t xml:space="preserve">năm </w:t>
            </w:r>
            <w:r w:rsidR="007C2054">
              <w:rPr>
                <w:i/>
                <w:sz w:val="26"/>
                <w:szCs w:val="26"/>
              </w:rPr>
              <w:t>202</w:t>
            </w:r>
            <w:r w:rsidR="004021A9">
              <w:rPr>
                <w:i/>
                <w:sz w:val="26"/>
                <w:szCs w:val="26"/>
              </w:rPr>
              <w:t>6</w:t>
            </w:r>
          </w:p>
        </w:tc>
      </w:tr>
    </w:tbl>
    <w:p w14:paraId="5E9CD211" w14:textId="77777777" w:rsidR="009615BF" w:rsidRPr="00022194" w:rsidRDefault="009615BF" w:rsidP="000A4D8F">
      <w:pPr>
        <w:spacing w:before="0"/>
        <w:jc w:val="center"/>
        <w:rPr>
          <w:b/>
          <w:sz w:val="40"/>
          <w:szCs w:val="28"/>
        </w:rPr>
      </w:pPr>
    </w:p>
    <w:p w14:paraId="4133D0FC" w14:textId="77777777" w:rsidR="00737A9F" w:rsidRPr="000A4D8F" w:rsidRDefault="00DB368F" w:rsidP="000A4D8F">
      <w:pPr>
        <w:spacing w:before="0"/>
        <w:jc w:val="center"/>
        <w:rPr>
          <w:b/>
          <w:sz w:val="28"/>
          <w:szCs w:val="28"/>
        </w:rPr>
      </w:pPr>
      <w:r>
        <w:rPr>
          <w:b/>
          <w:sz w:val="28"/>
          <w:szCs w:val="28"/>
        </w:rPr>
        <w:t>QUYẾT ĐỊNH</w:t>
      </w:r>
    </w:p>
    <w:p w14:paraId="7BE52238" w14:textId="2D2DE84B" w:rsidR="007A625C" w:rsidRDefault="007C2054" w:rsidP="007A625C">
      <w:pPr>
        <w:tabs>
          <w:tab w:val="center" w:pos="4536"/>
        </w:tabs>
        <w:spacing w:before="0"/>
        <w:jc w:val="center"/>
        <w:rPr>
          <w:b/>
          <w:sz w:val="28"/>
          <w:szCs w:val="28"/>
        </w:rPr>
      </w:pPr>
      <w:r>
        <w:rPr>
          <w:b/>
          <w:sz w:val="28"/>
          <w:szCs w:val="28"/>
        </w:rPr>
        <w:t>Về</w:t>
      </w:r>
      <w:r w:rsidR="004B0442">
        <w:rPr>
          <w:b/>
          <w:sz w:val="28"/>
          <w:szCs w:val="28"/>
        </w:rPr>
        <w:t xml:space="preserve"> việc</w:t>
      </w:r>
      <w:r>
        <w:rPr>
          <w:b/>
          <w:sz w:val="28"/>
          <w:szCs w:val="28"/>
        </w:rPr>
        <w:t xml:space="preserve"> b</w:t>
      </w:r>
      <w:r w:rsidRPr="007C2054">
        <w:rPr>
          <w:b/>
          <w:sz w:val="28"/>
          <w:szCs w:val="28"/>
        </w:rPr>
        <w:t xml:space="preserve">ãi bỏ </w:t>
      </w:r>
      <w:r w:rsidR="007A625C" w:rsidRPr="007A625C">
        <w:rPr>
          <w:b/>
          <w:sz w:val="28"/>
          <w:szCs w:val="28"/>
        </w:rPr>
        <w:t>Quyết định số 104/2024/QĐ-UBND ngày 19 tháng 11</w:t>
      </w:r>
      <w:r w:rsidR="007A625C">
        <w:rPr>
          <w:b/>
          <w:sz w:val="28"/>
          <w:szCs w:val="28"/>
        </w:rPr>
        <w:br/>
      </w:r>
      <w:r w:rsidR="007A625C" w:rsidRPr="007A625C">
        <w:rPr>
          <w:b/>
          <w:sz w:val="28"/>
          <w:szCs w:val="28"/>
        </w:rPr>
        <w:t xml:space="preserve">năm 2024 của Ủy ban nhân dân Thành phố Hồ Chí Minh </w:t>
      </w:r>
      <w:r w:rsidR="007A625C">
        <w:rPr>
          <w:b/>
          <w:sz w:val="28"/>
          <w:szCs w:val="28"/>
        </w:rPr>
        <w:t>ban hành</w:t>
      </w:r>
      <w:r w:rsidR="007A625C">
        <w:rPr>
          <w:b/>
          <w:sz w:val="28"/>
          <w:szCs w:val="28"/>
        </w:rPr>
        <w:br/>
      </w:r>
      <w:r w:rsidR="007A625C" w:rsidRPr="007A625C">
        <w:rPr>
          <w:b/>
          <w:sz w:val="28"/>
          <w:szCs w:val="28"/>
        </w:rPr>
        <w:t xml:space="preserve">Quy </w:t>
      </w:r>
      <w:r w:rsidR="007A625C" w:rsidRPr="007A625C">
        <w:rPr>
          <w:rFonts w:hint="eastAsia"/>
          <w:b/>
          <w:sz w:val="28"/>
          <w:szCs w:val="28"/>
        </w:rPr>
        <w:t>đị</w:t>
      </w:r>
      <w:r w:rsidR="007A625C" w:rsidRPr="007A625C">
        <w:rPr>
          <w:b/>
          <w:sz w:val="28"/>
          <w:szCs w:val="28"/>
        </w:rPr>
        <w:t>nh v</w:t>
      </w:r>
      <w:r w:rsidR="007A625C" w:rsidRPr="007A625C">
        <w:rPr>
          <w:rFonts w:hint="eastAsia"/>
          <w:b/>
          <w:sz w:val="28"/>
          <w:szCs w:val="28"/>
        </w:rPr>
        <w:t>ề</w:t>
      </w:r>
      <w:r w:rsidR="007A625C" w:rsidRPr="007A625C">
        <w:rPr>
          <w:b/>
          <w:sz w:val="28"/>
          <w:szCs w:val="28"/>
        </w:rPr>
        <w:t xml:space="preserve"> </w:t>
      </w:r>
      <w:r w:rsidR="007A625C" w:rsidRPr="007A625C">
        <w:rPr>
          <w:rFonts w:hint="eastAsia"/>
          <w:b/>
          <w:sz w:val="28"/>
          <w:szCs w:val="28"/>
        </w:rPr>
        <w:t>đá</w:t>
      </w:r>
      <w:r w:rsidR="007A625C" w:rsidRPr="007A625C">
        <w:rPr>
          <w:b/>
          <w:sz w:val="28"/>
          <w:szCs w:val="28"/>
        </w:rPr>
        <w:t>nh gi</w:t>
      </w:r>
      <w:r w:rsidR="007A625C" w:rsidRPr="007A625C">
        <w:rPr>
          <w:rFonts w:hint="eastAsia"/>
          <w:b/>
          <w:sz w:val="28"/>
          <w:szCs w:val="28"/>
        </w:rPr>
        <w:t>á</w:t>
      </w:r>
      <w:r w:rsidR="007A625C" w:rsidRPr="007A625C">
        <w:rPr>
          <w:b/>
          <w:sz w:val="28"/>
          <w:szCs w:val="28"/>
        </w:rPr>
        <w:t xml:space="preserve"> ch</w:t>
      </w:r>
      <w:r w:rsidR="007A625C" w:rsidRPr="007A625C">
        <w:rPr>
          <w:rFonts w:hint="eastAsia"/>
          <w:b/>
          <w:sz w:val="28"/>
          <w:szCs w:val="28"/>
        </w:rPr>
        <w:t>ấ</w:t>
      </w:r>
      <w:r w:rsidR="007A625C" w:rsidRPr="007A625C">
        <w:rPr>
          <w:b/>
          <w:sz w:val="28"/>
          <w:szCs w:val="28"/>
        </w:rPr>
        <w:t>t l</w:t>
      </w:r>
      <w:r w:rsidR="007A625C" w:rsidRPr="007A625C">
        <w:rPr>
          <w:rFonts w:hint="eastAsia"/>
          <w:b/>
          <w:sz w:val="28"/>
          <w:szCs w:val="28"/>
        </w:rPr>
        <w:t>ượ</w:t>
      </w:r>
      <w:r w:rsidR="007A625C" w:rsidRPr="007A625C">
        <w:rPr>
          <w:b/>
          <w:sz w:val="28"/>
          <w:szCs w:val="28"/>
        </w:rPr>
        <w:t>ng ph</w:t>
      </w:r>
      <w:r w:rsidR="007A625C" w:rsidRPr="007A625C">
        <w:rPr>
          <w:rFonts w:hint="eastAsia"/>
          <w:b/>
          <w:sz w:val="28"/>
          <w:szCs w:val="28"/>
        </w:rPr>
        <w:t>ụ</w:t>
      </w:r>
      <w:r w:rsidR="007A625C" w:rsidRPr="007A625C">
        <w:rPr>
          <w:b/>
          <w:sz w:val="28"/>
          <w:szCs w:val="28"/>
        </w:rPr>
        <w:t>c v</w:t>
      </w:r>
      <w:r w:rsidR="007A625C" w:rsidRPr="007A625C">
        <w:rPr>
          <w:rFonts w:hint="eastAsia"/>
          <w:b/>
          <w:sz w:val="28"/>
          <w:szCs w:val="28"/>
        </w:rPr>
        <w:t>ụ</w:t>
      </w:r>
      <w:r w:rsidR="007A625C" w:rsidRPr="007A625C">
        <w:rPr>
          <w:b/>
          <w:sz w:val="28"/>
          <w:szCs w:val="28"/>
        </w:rPr>
        <w:t xml:space="preserve"> ng</w:t>
      </w:r>
      <w:r w:rsidR="007A625C" w:rsidRPr="007A625C">
        <w:rPr>
          <w:rFonts w:hint="eastAsia"/>
          <w:b/>
          <w:sz w:val="28"/>
          <w:szCs w:val="28"/>
        </w:rPr>
        <w:t>ườ</w:t>
      </w:r>
      <w:r w:rsidR="007A625C" w:rsidRPr="007A625C">
        <w:rPr>
          <w:b/>
          <w:sz w:val="28"/>
          <w:szCs w:val="28"/>
        </w:rPr>
        <w:t>i d</w:t>
      </w:r>
      <w:r w:rsidR="007A625C" w:rsidRPr="007A625C">
        <w:rPr>
          <w:rFonts w:hint="eastAsia"/>
          <w:b/>
          <w:sz w:val="28"/>
          <w:szCs w:val="28"/>
        </w:rPr>
        <w:t>â</w:t>
      </w:r>
      <w:r w:rsidR="007A625C" w:rsidRPr="007A625C">
        <w:rPr>
          <w:b/>
          <w:sz w:val="28"/>
          <w:szCs w:val="28"/>
        </w:rPr>
        <w:t>n, t</w:t>
      </w:r>
      <w:r w:rsidR="007A625C" w:rsidRPr="007A625C">
        <w:rPr>
          <w:rFonts w:hint="eastAsia"/>
          <w:b/>
          <w:sz w:val="28"/>
          <w:szCs w:val="28"/>
        </w:rPr>
        <w:t>ổ</w:t>
      </w:r>
      <w:r w:rsidR="007A625C" w:rsidRPr="007A625C">
        <w:rPr>
          <w:b/>
          <w:sz w:val="28"/>
          <w:szCs w:val="28"/>
        </w:rPr>
        <w:t xml:space="preserve"> ch</w:t>
      </w:r>
      <w:r w:rsidR="007A625C" w:rsidRPr="007A625C">
        <w:rPr>
          <w:rFonts w:hint="eastAsia"/>
          <w:b/>
          <w:sz w:val="28"/>
          <w:szCs w:val="28"/>
        </w:rPr>
        <w:t>ứ</w:t>
      </w:r>
      <w:r w:rsidR="007A625C" w:rsidRPr="007A625C">
        <w:rPr>
          <w:b/>
          <w:sz w:val="28"/>
          <w:szCs w:val="28"/>
        </w:rPr>
        <w:t xml:space="preserve">c </w:t>
      </w:r>
      <w:r w:rsidR="00F24FD6">
        <w:rPr>
          <w:b/>
          <w:sz w:val="28"/>
          <w:szCs w:val="28"/>
        </w:rPr>
        <w:br/>
      </w:r>
      <w:r w:rsidR="007A625C" w:rsidRPr="007A625C">
        <w:rPr>
          <w:b/>
          <w:sz w:val="28"/>
          <w:szCs w:val="28"/>
        </w:rPr>
        <w:t>trong</w:t>
      </w:r>
      <w:r w:rsidR="00F24FD6">
        <w:rPr>
          <w:b/>
          <w:sz w:val="28"/>
          <w:szCs w:val="28"/>
        </w:rPr>
        <w:t xml:space="preserve"> </w:t>
      </w:r>
      <w:r w:rsidR="007A625C" w:rsidRPr="007A625C">
        <w:rPr>
          <w:b/>
          <w:sz w:val="28"/>
          <w:szCs w:val="28"/>
        </w:rPr>
        <w:t>th</w:t>
      </w:r>
      <w:r w:rsidR="007A625C" w:rsidRPr="007A625C">
        <w:rPr>
          <w:rFonts w:hint="eastAsia"/>
          <w:b/>
          <w:sz w:val="28"/>
          <w:szCs w:val="28"/>
        </w:rPr>
        <w:t>ự</w:t>
      </w:r>
      <w:r w:rsidR="007A625C" w:rsidRPr="007A625C">
        <w:rPr>
          <w:b/>
          <w:sz w:val="28"/>
          <w:szCs w:val="28"/>
        </w:rPr>
        <w:t>c hi</w:t>
      </w:r>
      <w:r w:rsidR="007A625C" w:rsidRPr="007A625C">
        <w:rPr>
          <w:rFonts w:hint="eastAsia"/>
          <w:b/>
          <w:sz w:val="28"/>
          <w:szCs w:val="28"/>
        </w:rPr>
        <w:t>ệ</w:t>
      </w:r>
      <w:r w:rsidR="007A625C" w:rsidRPr="007A625C">
        <w:rPr>
          <w:b/>
          <w:sz w:val="28"/>
          <w:szCs w:val="28"/>
        </w:rPr>
        <w:t>n th</w:t>
      </w:r>
      <w:r w:rsidR="007A625C" w:rsidRPr="007A625C">
        <w:rPr>
          <w:rFonts w:hint="eastAsia"/>
          <w:b/>
          <w:sz w:val="28"/>
          <w:szCs w:val="28"/>
        </w:rPr>
        <w:t>ủ</w:t>
      </w:r>
      <w:r w:rsidR="007A625C" w:rsidRPr="007A625C">
        <w:rPr>
          <w:b/>
          <w:sz w:val="28"/>
          <w:szCs w:val="28"/>
        </w:rPr>
        <w:t xml:space="preserve"> t</w:t>
      </w:r>
      <w:r w:rsidR="007A625C" w:rsidRPr="007A625C">
        <w:rPr>
          <w:rFonts w:hint="eastAsia"/>
          <w:b/>
          <w:sz w:val="28"/>
          <w:szCs w:val="28"/>
        </w:rPr>
        <w:t>ụ</w:t>
      </w:r>
      <w:r w:rsidR="007A625C" w:rsidRPr="007A625C">
        <w:rPr>
          <w:b/>
          <w:sz w:val="28"/>
          <w:szCs w:val="28"/>
        </w:rPr>
        <w:t>c h</w:t>
      </w:r>
      <w:r w:rsidR="007A625C" w:rsidRPr="007A625C">
        <w:rPr>
          <w:rFonts w:hint="eastAsia"/>
          <w:b/>
          <w:sz w:val="28"/>
          <w:szCs w:val="28"/>
        </w:rPr>
        <w:t>à</w:t>
      </w:r>
      <w:r w:rsidR="007A625C" w:rsidRPr="007A625C">
        <w:rPr>
          <w:b/>
          <w:sz w:val="28"/>
          <w:szCs w:val="28"/>
        </w:rPr>
        <w:t>nh ch</w:t>
      </w:r>
      <w:r w:rsidR="007A625C" w:rsidRPr="007A625C">
        <w:rPr>
          <w:rFonts w:hint="eastAsia"/>
          <w:b/>
          <w:sz w:val="28"/>
          <w:szCs w:val="28"/>
        </w:rPr>
        <w:t>í</w:t>
      </w:r>
      <w:r w:rsidR="007A625C" w:rsidRPr="007A625C">
        <w:rPr>
          <w:b/>
          <w:sz w:val="28"/>
          <w:szCs w:val="28"/>
        </w:rPr>
        <w:t>nh, d</w:t>
      </w:r>
      <w:r w:rsidR="007A625C" w:rsidRPr="007A625C">
        <w:rPr>
          <w:rFonts w:hint="eastAsia"/>
          <w:b/>
          <w:sz w:val="28"/>
          <w:szCs w:val="28"/>
        </w:rPr>
        <w:t>ị</w:t>
      </w:r>
      <w:r w:rsidR="007A625C" w:rsidRPr="007A625C">
        <w:rPr>
          <w:b/>
          <w:sz w:val="28"/>
          <w:szCs w:val="28"/>
        </w:rPr>
        <w:t>ch v</w:t>
      </w:r>
      <w:r w:rsidR="007A625C" w:rsidRPr="007A625C">
        <w:rPr>
          <w:rFonts w:hint="eastAsia"/>
          <w:b/>
          <w:sz w:val="28"/>
          <w:szCs w:val="28"/>
        </w:rPr>
        <w:t>ụ</w:t>
      </w:r>
      <w:r w:rsidR="007A625C" w:rsidRPr="007A625C">
        <w:rPr>
          <w:b/>
          <w:sz w:val="28"/>
          <w:szCs w:val="28"/>
        </w:rPr>
        <w:t xml:space="preserve"> c</w:t>
      </w:r>
      <w:r w:rsidR="007A625C" w:rsidRPr="007A625C">
        <w:rPr>
          <w:rFonts w:hint="eastAsia"/>
          <w:b/>
          <w:sz w:val="28"/>
          <w:szCs w:val="28"/>
        </w:rPr>
        <w:t>ô</w:t>
      </w:r>
      <w:r w:rsidR="007A625C" w:rsidRPr="007A625C">
        <w:rPr>
          <w:b/>
          <w:sz w:val="28"/>
          <w:szCs w:val="28"/>
        </w:rPr>
        <w:t>ng tr</w:t>
      </w:r>
      <w:r w:rsidR="007A625C" w:rsidRPr="007A625C">
        <w:rPr>
          <w:rFonts w:hint="eastAsia"/>
          <w:b/>
          <w:sz w:val="28"/>
          <w:szCs w:val="28"/>
        </w:rPr>
        <w:t>ự</w:t>
      </w:r>
      <w:r w:rsidR="007A625C" w:rsidRPr="007A625C">
        <w:rPr>
          <w:b/>
          <w:sz w:val="28"/>
          <w:szCs w:val="28"/>
        </w:rPr>
        <w:t>c tuy</w:t>
      </w:r>
      <w:r w:rsidR="007A625C" w:rsidRPr="007A625C">
        <w:rPr>
          <w:rFonts w:hint="eastAsia"/>
          <w:b/>
          <w:sz w:val="28"/>
          <w:szCs w:val="28"/>
        </w:rPr>
        <w:t>ế</w:t>
      </w:r>
      <w:r w:rsidR="007A625C" w:rsidRPr="007A625C">
        <w:rPr>
          <w:b/>
          <w:sz w:val="28"/>
          <w:szCs w:val="28"/>
        </w:rPr>
        <w:t>n tr</w:t>
      </w:r>
      <w:r w:rsidR="007A625C" w:rsidRPr="007A625C">
        <w:rPr>
          <w:rFonts w:hint="eastAsia"/>
          <w:b/>
          <w:sz w:val="28"/>
          <w:szCs w:val="28"/>
        </w:rPr>
        <w:t>ê</w:t>
      </w:r>
      <w:r w:rsidR="007A625C">
        <w:rPr>
          <w:b/>
          <w:sz w:val="28"/>
          <w:szCs w:val="28"/>
        </w:rPr>
        <w:t>n</w:t>
      </w:r>
      <w:r w:rsidR="007A625C">
        <w:rPr>
          <w:b/>
          <w:sz w:val="28"/>
          <w:szCs w:val="28"/>
        </w:rPr>
        <w:br/>
      </w:r>
      <w:r w:rsidR="007A625C" w:rsidRPr="007A625C">
        <w:rPr>
          <w:rFonts w:hint="eastAsia"/>
          <w:b/>
          <w:sz w:val="28"/>
          <w:szCs w:val="28"/>
        </w:rPr>
        <w:t>đị</w:t>
      </w:r>
      <w:r w:rsidR="007A625C" w:rsidRPr="007A625C">
        <w:rPr>
          <w:b/>
          <w:sz w:val="28"/>
          <w:szCs w:val="28"/>
        </w:rPr>
        <w:t>a b</w:t>
      </w:r>
      <w:r w:rsidR="007A625C" w:rsidRPr="007A625C">
        <w:rPr>
          <w:rFonts w:hint="eastAsia"/>
          <w:b/>
          <w:sz w:val="28"/>
          <w:szCs w:val="28"/>
        </w:rPr>
        <w:t>à</w:t>
      </w:r>
      <w:r w:rsidR="007A625C" w:rsidRPr="007A625C">
        <w:rPr>
          <w:b/>
          <w:sz w:val="28"/>
          <w:szCs w:val="28"/>
        </w:rPr>
        <w:t>n Th</w:t>
      </w:r>
      <w:r w:rsidR="007A625C" w:rsidRPr="007A625C">
        <w:rPr>
          <w:rFonts w:hint="eastAsia"/>
          <w:b/>
          <w:sz w:val="28"/>
          <w:szCs w:val="28"/>
        </w:rPr>
        <w:t>à</w:t>
      </w:r>
      <w:r w:rsidR="007A625C" w:rsidRPr="007A625C">
        <w:rPr>
          <w:b/>
          <w:sz w:val="28"/>
          <w:szCs w:val="28"/>
        </w:rPr>
        <w:t>nh ph</w:t>
      </w:r>
      <w:r w:rsidR="007A625C" w:rsidRPr="007A625C">
        <w:rPr>
          <w:rFonts w:hint="eastAsia"/>
          <w:b/>
          <w:sz w:val="28"/>
          <w:szCs w:val="28"/>
        </w:rPr>
        <w:t>ố</w:t>
      </w:r>
    </w:p>
    <w:p w14:paraId="205EB3E9" w14:textId="77777777" w:rsidR="007A625C" w:rsidRDefault="007A625C" w:rsidP="007A625C">
      <w:pPr>
        <w:tabs>
          <w:tab w:val="center" w:pos="4536"/>
        </w:tabs>
        <w:spacing w:before="0"/>
        <w:jc w:val="center"/>
        <w:rPr>
          <w:b/>
          <w:sz w:val="28"/>
          <w:szCs w:val="28"/>
        </w:rPr>
      </w:pPr>
      <w:r>
        <w:rPr>
          <w:b/>
          <w:noProof/>
          <w:sz w:val="28"/>
          <w:szCs w:val="28"/>
        </w:rPr>
        <mc:AlternateContent>
          <mc:Choice Requires="wps">
            <w:drawing>
              <wp:anchor distT="0" distB="0" distL="114300" distR="114300" simplePos="0" relativeHeight="251658240" behindDoc="0" locked="0" layoutInCell="1" allowOverlap="1" wp14:anchorId="49E1A839" wp14:editId="70FF6A12">
                <wp:simplePos x="0" y="0"/>
                <wp:positionH relativeFrom="column">
                  <wp:posOffset>2106295</wp:posOffset>
                </wp:positionH>
                <wp:positionV relativeFrom="paragraph">
                  <wp:posOffset>43180</wp:posOffset>
                </wp:positionV>
                <wp:extent cx="1548130" cy="0"/>
                <wp:effectExtent l="5080" t="6350" r="8890" b="1270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8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ED9C46" id="AutoShape 4" o:spid="_x0000_s1026" type="#_x0000_t32" style="position:absolute;margin-left:165.85pt;margin-top:3.4pt;width:121.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y/m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"/>
            </w:pict>
          </mc:Fallback>
        </mc:AlternateContent>
      </w:r>
    </w:p>
    <w:p w14:paraId="6C28A4F8" w14:textId="77777777" w:rsidR="00DB368F" w:rsidRDefault="00DB368F" w:rsidP="009412E4">
      <w:pPr>
        <w:spacing w:after="120"/>
        <w:jc w:val="center"/>
        <w:rPr>
          <w:b/>
          <w:sz w:val="28"/>
          <w:szCs w:val="28"/>
        </w:rPr>
      </w:pPr>
      <w:r w:rsidRPr="00E56DD9">
        <w:rPr>
          <w:b/>
          <w:sz w:val="28"/>
          <w:szCs w:val="28"/>
        </w:rPr>
        <w:t>ỦY BAN NHÂN DÂN THÀNH PHỐ</w:t>
      </w:r>
      <w:r w:rsidR="00617994" w:rsidRPr="00E56DD9">
        <w:rPr>
          <w:b/>
          <w:sz w:val="28"/>
          <w:szCs w:val="28"/>
        </w:rPr>
        <w:t xml:space="preserve"> HỒ CHÍ </w:t>
      </w:r>
      <w:bookmarkStart w:id="0" w:name="_GoBack"/>
      <w:bookmarkEnd w:id="0"/>
      <w:r w:rsidR="00617994" w:rsidRPr="00E56DD9">
        <w:rPr>
          <w:b/>
          <w:sz w:val="28"/>
          <w:szCs w:val="28"/>
        </w:rPr>
        <w:t>MINH</w:t>
      </w:r>
    </w:p>
    <w:p w14:paraId="6E4DA831" w14:textId="77777777" w:rsidR="00D662B0" w:rsidRPr="00D662B0" w:rsidRDefault="00D662B0" w:rsidP="00D662B0">
      <w:pPr>
        <w:spacing w:before="0"/>
        <w:jc w:val="center"/>
        <w:rPr>
          <w:b/>
          <w:sz w:val="28"/>
          <w:szCs w:val="28"/>
        </w:rPr>
      </w:pPr>
    </w:p>
    <w:p w14:paraId="343A416F" w14:textId="77777777" w:rsidR="00EA68A6" w:rsidRPr="00BF4338" w:rsidRDefault="003A3F5C" w:rsidP="00C35E2A">
      <w:pPr>
        <w:spacing w:before="60" w:after="60"/>
        <w:ind w:firstLine="567"/>
        <w:jc w:val="both"/>
        <w:rPr>
          <w:i/>
          <w:sz w:val="28"/>
          <w:szCs w:val="28"/>
        </w:rPr>
      </w:pPr>
      <w:r w:rsidRPr="00BF4338">
        <w:rPr>
          <w:i/>
          <w:sz w:val="28"/>
          <w:szCs w:val="28"/>
        </w:rPr>
        <w:t xml:space="preserve">Căn cứ Luật Tổ chức chính quyền địa phương </w:t>
      </w:r>
      <w:r w:rsidR="00474F8A" w:rsidRPr="00BF4338">
        <w:rPr>
          <w:i/>
          <w:sz w:val="28"/>
          <w:szCs w:val="28"/>
        </w:rPr>
        <w:t xml:space="preserve">ngày </w:t>
      </w:r>
      <w:r w:rsidR="009007B7" w:rsidRPr="00BF4338">
        <w:rPr>
          <w:i/>
          <w:sz w:val="28"/>
          <w:szCs w:val="28"/>
        </w:rPr>
        <w:t>16 tháng 6 năm 2025</w:t>
      </w:r>
      <w:r w:rsidRPr="00BF4338">
        <w:rPr>
          <w:i/>
          <w:sz w:val="28"/>
          <w:szCs w:val="28"/>
        </w:rPr>
        <w:t>;</w:t>
      </w:r>
    </w:p>
    <w:p w14:paraId="39ED0CE0" w14:textId="77777777" w:rsidR="00EA68A6" w:rsidRPr="00BF4338" w:rsidRDefault="009C3B16" w:rsidP="00C35E2A">
      <w:pPr>
        <w:spacing w:before="60" w:after="60"/>
        <w:ind w:firstLine="567"/>
        <w:jc w:val="both"/>
        <w:rPr>
          <w:i/>
          <w:sz w:val="28"/>
          <w:szCs w:val="28"/>
        </w:rPr>
      </w:pPr>
      <w:r w:rsidRPr="00BF4338">
        <w:rPr>
          <w:i/>
          <w:sz w:val="28"/>
          <w:szCs w:val="28"/>
        </w:rPr>
        <w:t>Căn cứ</w:t>
      </w:r>
      <w:r w:rsidR="000A4D8F" w:rsidRPr="00BF4338">
        <w:rPr>
          <w:i/>
          <w:sz w:val="28"/>
          <w:szCs w:val="28"/>
        </w:rPr>
        <w:t xml:space="preserve"> </w:t>
      </w:r>
      <w:r w:rsidR="00F27F34" w:rsidRPr="00BF4338">
        <w:rPr>
          <w:i/>
          <w:sz w:val="28"/>
          <w:szCs w:val="28"/>
        </w:rPr>
        <w:t xml:space="preserve">Luật Ban hành văn bản quy phạm pháp luật </w:t>
      </w:r>
      <w:r w:rsidR="00714881" w:rsidRPr="00BF4338">
        <w:rPr>
          <w:i/>
          <w:sz w:val="28"/>
          <w:szCs w:val="28"/>
        </w:rPr>
        <w:t xml:space="preserve">ngày 19 tháng 02 năm 2025; Luật sửa đổi, bổ sung một số điều của Luật Ban hành văn bản quy phạm pháp luật </w:t>
      </w:r>
      <w:r w:rsidR="009007B7" w:rsidRPr="00BF4338">
        <w:rPr>
          <w:i/>
          <w:sz w:val="28"/>
          <w:szCs w:val="28"/>
        </w:rPr>
        <w:t>ngày 25 tháng 6 năm 2025;</w:t>
      </w:r>
    </w:p>
    <w:p w14:paraId="5613C723" w14:textId="0A1C5F54" w:rsidR="009B2ABC" w:rsidRDefault="0052653D" w:rsidP="00C35E2A">
      <w:pPr>
        <w:spacing w:before="60" w:after="60"/>
        <w:ind w:firstLine="567"/>
        <w:jc w:val="both"/>
        <w:rPr>
          <w:i/>
          <w:sz w:val="28"/>
          <w:szCs w:val="28"/>
        </w:rPr>
      </w:pPr>
      <w:r w:rsidRPr="00BF4338">
        <w:rPr>
          <w:i/>
          <w:sz w:val="28"/>
          <w:szCs w:val="28"/>
        </w:rPr>
        <w:t xml:space="preserve">Căn cứ Nghị định số </w:t>
      </w:r>
      <w:r w:rsidR="009E39E1" w:rsidRPr="00BF4338">
        <w:rPr>
          <w:i/>
          <w:sz w:val="28"/>
          <w:szCs w:val="28"/>
        </w:rPr>
        <w:t xml:space="preserve">78/2025/NĐ-CP ngày 01 tháng 4 năm 2025 của </w:t>
      </w:r>
      <w:r w:rsidR="00F24FD6">
        <w:rPr>
          <w:i/>
          <w:sz w:val="28"/>
          <w:szCs w:val="28"/>
        </w:rPr>
        <w:br/>
      </w:r>
      <w:r w:rsidR="009E39E1" w:rsidRPr="00BF4338">
        <w:rPr>
          <w:i/>
          <w:sz w:val="28"/>
          <w:szCs w:val="28"/>
        </w:rPr>
        <w:t>Chính phủ quy định chi tiết một số điều và biện pháp để tổ chức, hướng dẫn thi hành Luật Ban hành văn bản quy phạm pháp luật;</w:t>
      </w:r>
    </w:p>
    <w:p w14:paraId="4FCB7AC8" w14:textId="7D81D8E7" w:rsidR="00FB48E7" w:rsidRDefault="00FB48E7" w:rsidP="00C35E2A">
      <w:pPr>
        <w:spacing w:before="60" w:after="60"/>
        <w:ind w:firstLine="567"/>
        <w:jc w:val="both"/>
        <w:rPr>
          <w:i/>
          <w:sz w:val="28"/>
          <w:szCs w:val="28"/>
        </w:rPr>
      </w:pPr>
      <w:r w:rsidRPr="00BF4338">
        <w:rPr>
          <w:i/>
          <w:sz w:val="28"/>
          <w:szCs w:val="28"/>
        </w:rPr>
        <w:t>Căn cứ Nghị định số 7</w:t>
      </w:r>
      <w:r>
        <w:rPr>
          <w:i/>
          <w:sz w:val="28"/>
          <w:szCs w:val="28"/>
        </w:rPr>
        <w:t>9</w:t>
      </w:r>
      <w:r w:rsidRPr="00BF4338">
        <w:rPr>
          <w:i/>
          <w:sz w:val="28"/>
          <w:szCs w:val="28"/>
        </w:rPr>
        <w:t xml:space="preserve">/2025/NĐ-CP ngày 01 tháng 4 năm 2025 của </w:t>
      </w:r>
      <w:r w:rsidR="00F24FD6">
        <w:rPr>
          <w:i/>
          <w:sz w:val="28"/>
          <w:szCs w:val="28"/>
        </w:rPr>
        <w:br/>
      </w:r>
      <w:r w:rsidRPr="00BF4338">
        <w:rPr>
          <w:i/>
          <w:sz w:val="28"/>
          <w:szCs w:val="28"/>
        </w:rPr>
        <w:t>Chính phủ</w:t>
      </w:r>
      <w:r>
        <w:rPr>
          <w:i/>
          <w:sz w:val="28"/>
          <w:szCs w:val="28"/>
        </w:rPr>
        <w:t xml:space="preserve"> về kiểm tra, rà soát, hệ thống hóa văn bản quy phạm pháp luật;</w:t>
      </w:r>
    </w:p>
    <w:p w14:paraId="4C32282B" w14:textId="1A53CAFF" w:rsidR="00081F78" w:rsidRDefault="009007B7" w:rsidP="00C35E2A">
      <w:pPr>
        <w:spacing w:before="60" w:after="60"/>
        <w:ind w:firstLine="567"/>
        <w:jc w:val="both"/>
        <w:rPr>
          <w:i/>
          <w:sz w:val="28"/>
          <w:szCs w:val="28"/>
        </w:rPr>
      </w:pPr>
      <w:r w:rsidRPr="00BF4338">
        <w:rPr>
          <w:i/>
          <w:sz w:val="28"/>
          <w:szCs w:val="28"/>
        </w:rPr>
        <w:t xml:space="preserve">Căn cứ Nghị định số 187/2025/NĐ-CP ngày 01 tháng 7 năm 2025 của </w:t>
      </w:r>
      <w:r w:rsidR="00F24FD6">
        <w:rPr>
          <w:i/>
          <w:sz w:val="28"/>
          <w:szCs w:val="28"/>
        </w:rPr>
        <w:br/>
      </w:r>
      <w:r w:rsidRPr="00BF4338">
        <w:rPr>
          <w:i/>
          <w:sz w:val="28"/>
          <w:szCs w:val="28"/>
        </w:rPr>
        <w:t xml:space="preserve">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w:t>
      </w:r>
      <w:r w:rsidR="00F24FD6">
        <w:rPr>
          <w:i/>
          <w:sz w:val="28"/>
          <w:szCs w:val="28"/>
        </w:rPr>
        <w:br/>
      </w:r>
      <w:r w:rsidRPr="00BF4338">
        <w:rPr>
          <w:i/>
          <w:sz w:val="28"/>
          <w:szCs w:val="28"/>
        </w:rPr>
        <w:t>kiểm tra, rà soát, hệ thống hóa và xử lý văn bản quy phạm pháp luật;</w:t>
      </w:r>
    </w:p>
    <w:p w14:paraId="3B3BC779" w14:textId="77777777" w:rsidR="004B6A19" w:rsidRPr="003C1B52" w:rsidRDefault="00DB368F" w:rsidP="00C35E2A">
      <w:pPr>
        <w:spacing w:before="60" w:after="60"/>
        <w:ind w:firstLine="567"/>
        <w:jc w:val="both"/>
        <w:rPr>
          <w:i/>
          <w:sz w:val="28"/>
          <w:szCs w:val="28"/>
        </w:rPr>
      </w:pPr>
      <w:r w:rsidRPr="00E56DD9">
        <w:rPr>
          <w:i/>
          <w:sz w:val="28"/>
          <w:szCs w:val="28"/>
        </w:rPr>
        <w:t xml:space="preserve">Theo đề nghị của </w:t>
      </w:r>
      <w:r w:rsidR="00A942A5">
        <w:rPr>
          <w:i/>
          <w:sz w:val="28"/>
          <w:szCs w:val="28"/>
        </w:rPr>
        <w:t>Văn phòng Ủy ban nhân dân Thành phố</w:t>
      </w:r>
      <w:r w:rsidR="008D33F8" w:rsidRPr="00E56DD9">
        <w:rPr>
          <w:i/>
          <w:sz w:val="28"/>
          <w:szCs w:val="28"/>
        </w:rPr>
        <w:t xml:space="preserve"> tại </w:t>
      </w:r>
      <w:r w:rsidR="00A6712D">
        <w:rPr>
          <w:i/>
          <w:sz w:val="28"/>
          <w:szCs w:val="28"/>
        </w:rPr>
        <w:t>Tờ trình</w:t>
      </w:r>
      <w:r w:rsidR="008D33F8" w:rsidRPr="00E56DD9">
        <w:rPr>
          <w:i/>
          <w:sz w:val="28"/>
          <w:szCs w:val="28"/>
        </w:rPr>
        <w:t xml:space="preserve"> s</w:t>
      </w:r>
      <w:r w:rsidR="00A942A5">
        <w:rPr>
          <w:i/>
          <w:sz w:val="28"/>
          <w:szCs w:val="28"/>
        </w:rPr>
        <w:t xml:space="preserve">ố </w:t>
      </w:r>
      <w:r w:rsidR="00C54E7D">
        <w:rPr>
          <w:i/>
          <w:sz w:val="28"/>
          <w:szCs w:val="28"/>
        </w:rPr>
        <w:t>17617</w:t>
      </w:r>
      <w:r w:rsidR="008D33F8" w:rsidRPr="00E56DD9">
        <w:rPr>
          <w:i/>
          <w:sz w:val="28"/>
          <w:szCs w:val="28"/>
        </w:rPr>
        <w:t>/</w:t>
      </w:r>
      <w:r w:rsidR="00275254">
        <w:rPr>
          <w:i/>
          <w:sz w:val="28"/>
          <w:szCs w:val="28"/>
        </w:rPr>
        <w:t>TTr-</w:t>
      </w:r>
      <w:r w:rsidR="00A942A5">
        <w:rPr>
          <w:i/>
          <w:sz w:val="28"/>
          <w:szCs w:val="28"/>
        </w:rPr>
        <w:t>VP</w:t>
      </w:r>
      <w:r w:rsidR="003C1B52">
        <w:rPr>
          <w:i/>
          <w:sz w:val="28"/>
          <w:szCs w:val="28"/>
        </w:rPr>
        <w:t xml:space="preserve"> </w:t>
      </w:r>
      <w:r w:rsidR="008D33F8" w:rsidRPr="00E56DD9">
        <w:rPr>
          <w:i/>
          <w:sz w:val="28"/>
          <w:szCs w:val="28"/>
        </w:rPr>
        <w:t>ngày</w:t>
      </w:r>
      <w:r w:rsidR="00C54E7D">
        <w:rPr>
          <w:i/>
          <w:sz w:val="28"/>
          <w:szCs w:val="28"/>
        </w:rPr>
        <w:t xml:space="preserve"> 10 </w:t>
      </w:r>
      <w:r w:rsidR="008D33F8" w:rsidRPr="00E56DD9">
        <w:rPr>
          <w:i/>
          <w:sz w:val="28"/>
          <w:szCs w:val="28"/>
        </w:rPr>
        <w:t>tháng</w:t>
      </w:r>
      <w:r w:rsidR="00C54E7D">
        <w:rPr>
          <w:i/>
          <w:sz w:val="28"/>
          <w:szCs w:val="28"/>
        </w:rPr>
        <w:t xml:space="preserve"> 7 </w:t>
      </w:r>
      <w:r w:rsidR="008D33F8" w:rsidRPr="00E56DD9">
        <w:rPr>
          <w:i/>
          <w:sz w:val="28"/>
          <w:szCs w:val="28"/>
        </w:rPr>
        <w:t>năm 202</w:t>
      </w:r>
      <w:r w:rsidR="003C1B52">
        <w:rPr>
          <w:i/>
          <w:sz w:val="28"/>
          <w:szCs w:val="28"/>
        </w:rPr>
        <w:t>6</w:t>
      </w:r>
      <w:r w:rsidR="00152AA2">
        <w:rPr>
          <w:i/>
          <w:sz w:val="28"/>
          <w:szCs w:val="28"/>
        </w:rPr>
        <w:t xml:space="preserve"> về việc </w:t>
      </w:r>
      <w:r w:rsidR="00A942A5" w:rsidRPr="00A942A5">
        <w:rPr>
          <w:i/>
          <w:sz w:val="28"/>
          <w:szCs w:val="28"/>
        </w:rPr>
        <w:t xml:space="preserve">ban hành Quyết định bãi bỏ      </w:t>
      </w:r>
      <w:r w:rsidR="00A942A5" w:rsidRPr="00F24FD6">
        <w:rPr>
          <w:rFonts w:ascii="Times New Roman Italic" w:hAnsi="Times New Roman Italic"/>
          <w:i/>
          <w:spacing w:val="-8"/>
          <w:sz w:val="28"/>
          <w:szCs w:val="28"/>
        </w:rPr>
        <w:t xml:space="preserve">Quyết định số </w:t>
      </w:r>
      <w:r w:rsidR="007A625C" w:rsidRPr="00F24FD6">
        <w:rPr>
          <w:rFonts w:ascii="Times New Roman Italic" w:hAnsi="Times New Roman Italic"/>
          <w:i/>
          <w:spacing w:val="-8"/>
          <w:sz w:val="28"/>
          <w:szCs w:val="28"/>
        </w:rPr>
        <w:t>104/2024/QĐ-UBND ngày 19 tháng 11 năm 2024 của Ủy ban nhân dân</w:t>
      </w:r>
      <w:r w:rsidR="007A625C" w:rsidRPr="007A625C">
        <w:rPr>
          <w:i/>
          <w:sz w:val="28"/>
          <w:szCs w:val="28"/>
        </w:rPr>
        <w:t xml:space="preserve"> </w:t>
      </w:r>
      <w:r w:rsidR="007A625C" w:rsidRPr="00F24FD6">
        <w:rPr>
          <w:rFonts w:ascii="Times New Roman Italic" w:hAnsi="Times New Roman Italic"/>
          <w:i/>
          <w:spacing w:val="-10"/>
          <w:sz w:val="28"/>
          <w:szCs w:val="28"/>
        </w:rPr>
        <w:t>Thành phố Hồ</w:t>
      </w:r>
      <w:r w:rsidR="00E07364" w:rsidRPr="00F24FD6">
        <w:rPr>
          <w:rFonts w:ascii="Times New Roman Italic" w:hAnsi="Times New Roman Italic"/>
          <w:i/>
          <w:spacing w:val="-10"/>
          <w:sz w:val="28"/>
          <w:szCs w:val="28"/>
        </w:rPr>
        <w:t xml:space="preserve"> Chí Minh </w:t>
      </w:r>
      <w:r w:rsidR="007A625C" w:rsidRPr="00F24FD6">
        <w:rPr>
          <w:rFonts w:ascii="Times New Roman Italic" w:hAnsi="Times New Roman Italic"/>
          <w:i/>
          <w:spacing w:val="-10"/>
          <w:sz w:val="28"/>
          <w:szCs w:val="28"/>
        </w:rPr>
        <w:t xml:space="preserve">ban hành Quy </w:t>
      </w:r>
      <w:r w:rsidR="007A625C" w:rsidRPr="00F24FD6">
        <w:rPr>
          <w:rFonts w:ascii="Times New Roman Italic" w:hAnsi="Times New Roman Italic" w:hint="eastAsia"/>
          <w:i/>
          <w:spacing w:val="-10"/>
          <w:sz w:val="28"/>
          <w:szCs w:val="28"/>
        </w:rPr>
        <w:t>đị</w:t>
      </w:r>
      <w:r w:rsidR="007A625C" w:rsidRPr="00F24FD6">
        <w:rPr>
          <w:rFonts w:ascii="Times New Roman Italic" w:hAnsi="Times New Roman Italic"/>
          <w:i/>
          <w:spacing w:val="-10"/>
          <w:sz w:val="28"/>
          <w:szCs w:val="28"/>
        </w:rPr>
        <w:t>nh v</w:t>
      </w:r>
      <w:r w:rsidR="007A625C" w:rsidRPr="00F24FD6">
        <w:rPr>
          <w:rFonts w:ascii="Times New Roman Italic" w:hAnsi="Times New Roman Italic" w:hint="eastAsia"/>
          <w:i/>
          <w:spacing w:val="-10"/>
          <w:sz w:val="28"/>
          <w:szCs w:val="28"/>
        </w:rPr>
        <w:t>ề</w:t>
      </w:r>
      <w:r w:rsidR="007A625C" w:rsidRPr="00F24FD6">
        <w:rPr>
          <w:rFonts w:ascii="Times New Roman Italic" w:hAnsi="Times New Roman Italic"/>
          <w:i/>
          <w:spacing w:val="-10"/>
          <w:sz w:val="28"/>
          <w:szCs w:val="28"/>
        </w:rPr>
        <w:t xml:space="preserve"> </w:t>
      </w:r>
      <w:r w:rsidR="007A625C" w:rsidRPr="00F24FD6">
        <w:rPr>
          <w:rFonts w:ascii="Times New Roman Italic" w:hAnsi="Times New Roman Italic" w:hint="eastAsia"/>
          <w:i/>
          <w:spacing w:val="-10"/>
          <w:sz w:val="28"/>
          <w:szCs w:val="28"/>
        </w:rPr>
        <w:t>đá</w:t>
      </w:r>
      <w:r w:rsidR="007A625C" w:rsidRPr="00F24FD6">
        <w:rPr>
          <w:rFonts w:ascii="Times New Roman Italic" w:hAnsi="Times New Roman Italic"/>
          <w:i/>
          <w:spacing w:val="-10"/>
          <w:sz w:val="28"/>
          <w:szCs w:val="28"/>
        </w:rPr>
        <w:t>nh gi</w:t>
      </w:r>
      <w:r w:rsidR="007A625C" w:rsidRPr="00F24FD6">
        <w:rPr>
          <w:rFonts w:ascii="Times New Roman Italic" w:hAnsi="Times New Roman Italic" w:hint="eastAsia"/>
          <w:i/>
          <w:spacing w:val="-10"/>
          <w:sz w:val="28"/>
          <w:szCs w:val="28"/>
        </w:rPr>
        <w:t>á</w:t>
      </w:r>
      <w:r w:rsidR="007A625C" w:rsidRPr="00F24FD6">
        <w:rPr>
          <w:rFonts w:ascii="Times New Roman Italic" w:hAnsi="Times New Roman Italic"/>
          <w:i/>
          <w:spacing w:val="-10"/>
          <w:sz w:val="28"/>
          <w:szCs w:val="28"/>
        </w:rPr>
        <w:t xml:space="preserve"> ch</w:t>
      </w:r>
      <w:r w:rsidR="007A625C" w:rsidRPr="00F24FD6">
        <w:rPr>
          <w:rFonts w:ascii="Times New Roman Italic" w:hAnsi="Times New Roman Italic" w:hint="eastAsia"/>
          <w:i/>
          <w:spacing w:val="-10"/>
          <w:sz w:val="28"/>
          <w:szCs w:val="28"/>
        </w:rPr>
        <w:t>ấ</w:t>
      </w:r>
      <w:r w:rsidR="007A625C" w:rsidRPr="00F24FD6">
        <w:rPr>
          <w:rFonts w:ascii="Times New Roman Italic" w:hAnsi="Times New Roman Italic"/>
          <w:i/>
          <w:spacing w:val="-10"/>
          <w:sz w:val="28"/>
          <w:szCs w:val="28"/>
        </w:rPr>
        <w:t>t l</w:t>
      </w:r>
      <w:r w:rsidR="007A625C" w:rsidRPr="00F24FD6">
        <w:rPr>
          <w:rFonts w:ascii="Times New Roman Italic" w:hAnsi="Times New Roman Italic" w:hint="eastAsia"/>
          <w:i/>
          <w:spacing w:val="-10"/>
          <w:sz w:val="28"/>
          <w:szCs w:val="28"/>
        </w:rPr>
        <w:t>ượ</w:t>
      </w:r>
      <w:r w:rsidR="007A625C" w:rsidRPr="00F24FD6">
        <w:rPr>
          <w:rFonts w:ascii="Times New Roman Italic" w:hAnsi="Times New Roman Italic"/>
          <w:i/>
          <w:spacing w:val="-10"/>
          <w:sz w:val="28"/>
          <w:szCs w:val="28"/>
        </w:rPr>
        <w:t>ng ph</w:t>
      </w:r>
      <w:r w:rsidR="007A625C" w:rsidRPr="00F24FD6">
        <w:rPr>
          <w:rFonts w:ascii="Times New Roman Italic" w:hAnsi="Times New Roman Italic" w:hint="eastAsia"/>
          <w:i/>
          <w:spacing w:val="-10"/>
          <w:sz w:val="28"/>
          <w:szCs w:val="28"/>
        </w:rPr>
        <w:t>ụ</w:t>
      </w:r>
      <w:r w:rsidR="007A625C" w:rsidRPr="00F24FD6">
        <w:rPr>
          <w:rFonts w:ascii="Times New Roman Italic" w:hAnsi="Times New Roman Italic"/>
          <w:i/>
          <w:spacing w:val="-10"/>
          <w:sz w:val="28"/>
          <w:szCs w:val="28"/>
        </w:rPr>
        <w:t>c v</w:t>
      </w:r>
      <w:r w:rsidR="007A625C" w:rsidRPr="00F24FD6">
        <w:rPr>
          <w:rFonts w:ascii="Times New Roman Italic" w:hAnsi="Times New Roman Italic" w:hint="eastAsia"/>
          <w:i/>
          <w:spacing w:val="-10"/>
          <w:sz w:val="28"/>
          <w:szCs w:val="28"/>
        </w:rPr>
        <w:t>ụ</w:t>
      </w:r>
      <w:r w:rsidR="007A625C" w:rsidRPr="00F24FD6">
        <w:rPr>
          <w:rFonts w:ascii="Times New Roman Italic" w:hAnsi="Times New Roman Italic"/>
          <w:i/>
          <w:spacing w:val="-10"/>
          <w:sz w:val="28"/>
          <w:szCs w:val="28"/>
        </w:rPr>
        <w:t xml:space="preserve"> ng</w:t>
      </w:r>
      <w:r w:rsidR="007A625C" w:rsidRPr="00F24FD6">
        <w:rPr>
          <w:rFonts w:ascii="Times New Roman Italic" w:hAnsi="Times New Roman Italic" w:hint="eastAsia"/>
          <w:i/>
          <w:spacing w:val="-10"/>
          <w:sz w:val="28"/>
          <w:szCs w:val="28"/>
        </w:rPr>
        <w:t>ườ</w:t>
      </w:r>
      <w:r w:rsidR="007A625C" w:rsidRPr="00F24FD6">
        <w:rPr>
          <w:rFonts w:ascii="Times New Roman Italic" w:hAnsi="Times New Roman Italic"/>
          <w:i/>
          <w:spacing w:val="-10"/>
          <w:sz w:val="28"/>
          <w:szCs w:val="28"/>
        </w:rPr>
        <w:t>i d</w:t>
      </w:r>
      <w:r w:rsidR="007A625C" w:rsidRPr="00F24FD6">
        <w:rPr>
          <w:rFonts w:ascii="Times New Roman Italic" w:hAnsi="Times New Roman Italic" w:hint="eastAsia"/>
          <w:i/>
          <w:spacing w:val="-10"/>
          <w:sz w:val="28"/>
          <w:szCs w:val="28"/>
        </w:rPr>
        <w:t>â</w:t>
      </w:r>
      <w:r w:rsidR="007A625C" w:rsidRPr="00F24FD6">
        <w:rPr>
          <w:rFonts w:ascii="Times New Roman Italic" w:hAnsi="Times New Roman Italic"/>
          <w:i/>
          <w:spacing w:val="-10"/>
          <w:sz w:val="28"/>
          <w:szCs w:val="28"/>
        </w:rPr>
        <w:t>n</w:t>
      </w:r>
      <w:r w:rsidR="007A625C" w:rsidRPr="007A625C">
        <w:rPr>
          <w:i/>
          <w:sz w:val="28"/>
          <w:szCs w:val="28"/>
        </w:rPr>
        <w:t>, t</w:t>
      </w:r>
      <w:r w:rsidR="007A625C" w:rsidRPr="007A625C">
        <w:rPr>
          <w:rFonts w:hint="eastAsia"/>
          <w:i/>
          <w:sz w:val="28"/>
          <w:szCs w:val="28"/>
        </w:rPr>
        <w:t>ổ</w:t>
      </w:r>
      <w:r w:rsidR="007A625C" w:rsidRPr="007A625C">
        <w:rPr>
          <w:i/>
          <w:sz w:val="28"/>
          <w:szCs w:val="28"/>
        </w:rPr>
        <w:t xml:space="preserve"> ch</w:t>
      </w:r>
      <w:r w:rsidR="007A625C" w:rsidRPr="007A625C">
        <w:rPr>
          <w:rFonts w:hint="eastAsia"/>
          <w:i/>
          <w:sz w:val="28"/>
          <w:szCs w:val="28"/>
        </w:rPr>
        <w:t>ứ</w:t>
      </w:r>
      <w:r w:rsidR="007A625C" w:rsidRPr="007A625C">
        <w:rPr>
          <w:i/>
          <w:sz w:val="28"/>
          <w:szCs w:val="28"/>
        </w:rPr>
        <w:t>c trong th</w:t>
      </w:r>
      <w:r w:rsidR="007A625C" w:rsidRPr="007A625C">
        <w:rPr>
          <w:rFonts w:hint="eastAsia"/>
          <w:i/>
          <w:sz w:val="28"/>
          <w:szCs w:val="28"/>
        </w:rPr>
        <w:t>ự</w:t>
      </w:r>
      <w:r w:rsidR="007A625C" w:rsidRPr="007A625C">
        <w:rPr>
          <w:i/>
          <w:sz w:val="28"/>
          <w:szCs w:val="28"/>
        </w:rPr>
        <w:t>c hi</w:t>
      </w:r>
      <w:r w:rsidR="007A625C" w:rsidRPr="007A625C">
        <w:rPr>
          <w:rFonts w:hint="eastAsia"/>
          <w:i/>
          <w:sz w:val="28"/>
          <w:szCs w:val="28"/>
        </w:rPr>
        <w:t>ệ</w:t>
      </w:r>
      <w:r w:rsidR="007A625C" w:rsidRPr="007A625C">
        <w:rPr>
          <w:i/>
          <w:sz w:val="28"/>
          <w:szCs w:val="28"/>
        </w:rPr>
        <w:t>n th</w:t>
      </w:r>
      <w:r w:rsidR="007A625C" w:rsidRPr="007A625C">
        <w:rPr>
          <w:rFonts w:hint="eastAsia"/>
          <w:i/>
          <w:sz w:val="28"/>
          <w:szCs w:val="28"/>
        </w:rPr>
        <w:t>ủ</w:t>
      </w:r>
      <w:r w:rsidR="007A625C" w:rsidRPr="007A625C">
        <w:rPr>
          <w:i/>
          <w:sz w:val="28"/>
          <w:szCs w:val="28"/>
        </w:rPr>
        <w:t xml:space="preserve"> t</w:t>
      </w:r>
      <w:r w:rsidR="007A625C" w:rsidRPr="007A625C">
        <w:rPr>
          <w:rFonts w:hint="eastAsia"/>
          <w:i/>
          <w:sz w:val="28"/>
          <w:szCs w:val="28"/>
        </w:rPr>
        <w:t>ụ</w:t>
      </w:r>
      <w:r w:rsidR="007A625C" w:rsidRPr="007A625C">
        <w:rPr>
          <w:i/>
          <w:sz w:val="28"/>
          <w:szCs w:val="28"/>
        </w:rPr>
        <w:t>c h</w:t>
      </w:r>
      <w:r w:rsidR="007A625C" w:rsidRPr="007A625C">
        <w:rPr>
          <w:rFonts w:hint="eastAsia"/>
          <w:i/>
          <w:sz w:val="28"/>
          <w:szCs w:val="28"/>
        </w:rPr>
        <w:t>à</w:t>
      </w:r>
      <w:r w:rsidR="007A625C" w:rsidRPr="007A625C">
        <w:rPr>
          <w:i/>
          <w:sz w:val="28"/>
          <w:szCs w:val="28"/>
        </w:rPr>
        <w:t>nh ch</w:t>
      </w:r>
      <w:r w:rsidR="007A625C" w:rsidRPr="007A625C">
        <w:rPr>
          <w:rFonts w:hint="eastAsia"/>
          <w:i/>
          <w:sz w:val="28"/>
          <w:szCs w:val="28"/>
        </w:rPr>
        <w:t>í</w:t>
      </w:r>
      <w:r w:rsidR="007A625C" w:rsidRPr="007A625C">
        <w:rPr>
          <w:i/>
          <w:sz w:val="28"/>
          <w:szCs w:val="28"/>
        </w:rPr>
        <w:t>nh, d</w:t>
      </w:r>
      <w:r w:rsidR="007A625C" w:rsidRPr="007A625C">
        <w:rPr>
          <w:rFonts w:hint="eastAsia"/>
          <w:i/>
          <w:sz w:val="28"/>
          <w:szCs w:val="28"/>
        </w:rPr>
        <w:t>ị</w:t>
      </w:r>
      <w:r w:rsidR="007A625C" w:rsidRPr="007A625C">
        <w:rPr>
          <w:i/>
          <w:sz w:val="28"/>
          <w:szCs w:val="28"/>
        </w:rPr>
        <w:t>ch v</w:t>
      </w:r>
      <w:r w:rsidR="007A625C" w:rsidRPr="007A625C">
        <w:rPr>
          <w:rFonts w:hint="eastAsia"/>
          <w:i/>
          <w:sz w:val="28"/>
          <w:szCs w:val="28"/>
        </w:rPr>
        <w:t>ụ</w:t>
      </w:r>
      <w:r w:rsidR="007A625C" w:rsidRPr="007A625C">
        <w:rPr>
          <w:i/>
          <w:sz w:val="28"/>
          <w:szCs w:val="28"/>
        </w:rPr>
        <w:t xml:space="preserve"> c</w:t>
      </w:r>
      <w:r w:rsidR="007A625C" w:rsidRPr="007A625C">
        <w:rPr>
          <w:rFonts w:hint="eastAsia"/>
          <w:i/>
          <w:sz w:val="28"/>
          <w:szCs w:val="28"/>
        </w:rPr>
        <w:t>ô</w:t>
      </w:r>
      <w:r w:rsidR="007A625C" w:rsidRPr="007A625C">
        <w:rPr>
          <w:i/>
          <w:sz w:val="28"/>
          <w:szCs w:val="28"/>
        </w:rPr>
        <w:t>ng tr</w:t>
      </w:r>
      <w:r w:rsidR="007A625C" w:rsidRPr="007A625C">
        <w:rPr>
          <w:rFonts w:hint="eastAsia"/>
          <w:i/>
          <w:sz w:val="28"/>
          <w:szCs w:val="28"/>
        </w:rPr>
        <w:t>ự</w:t>
      </w:r>
      <w:r w:rsidR="007A625C" w:rsidRPr="007A625C">
        <w:rPr>
          <w:i/>
          <w:sz w:val="28"/>
          <w:szCs w:val="28"/>
        </w:rPr>
        <w:t>c tuy</w:t>
      </w:r>
      <w:r w:rsidR="007A625C" w:rsidRPr="007A625C">
        <w:rPr>
          <w:rFonts w:hint="eastAsia"/>
          <w:i/>
          <w:sz w:val="28"/>
          <w:szCs w:val="28"/>
        </w:rPr>
        <w:t>ế</w:t>
      </w:r>
      <w:r w:rsidR="007A625C" w:rsidRPr="007A625C">
        <w:rPr>
          <w:i/>
          <w:sz w:val="28"/>
          <w:szCs w:val="28"/>
        </w:rPr>
        <w:t>n tr</w:t>
      </w:r>
      <w:r w:rsidR="007A625C" w:rsidRPr="007A625C">
        <w:rPr>
          <w:rFonts w:hint="eastAsia"/>
          <w:i/>
          <w:sz w:val="28"/>
          <w:szCs w:val="28"/>
        </w:rPr>
        <w:t>ê</w:t>
      </w:r>
      <w:r w:rsidR="007A625C" w:rsidRPr="007A625C">
        <w:rPr>
          <w:i/>
          <w:sz w:val="28"/>
          <w:szCs w:val="28"/>
        </w:rPr>
        <w:t xml:space="preserve">n </w:t>
      </w:r>
      <w:r w:rsidR="007A625C" w:rsidRPr="007A625C">
        <w:rPr>
          <w:rFonts w:hint="eastAsia"/>
          <w:i/>
          <w:sz w:val="28"/>
          <w:szCs w:val="28"/>
        </w:rPr>
        <w:t>đị</w:t>
      </w:r>
      <w:r w:rsidR="007A625C" w:rsidRPr="007A625C">
        <w:rPr>
          <w:i/>
          <w:sz w:val="28"/>
          <w:szCs w:val="28"/>
        </w:rPr>
        <w:t>a b</w:t>
      </w:r>
      <w:r w:rsidR="007A625C" w:rsidRPr="007A625C">
        <w:rPr>
          <w:rFonts w:hint="eastAsia"/>
          <w:i/>
          <w:sz w:val="28"/>
          <w:szCs w:val="28"/>
        </w:rPr>
        <w:t>à</w:t>
      </w:r>
      <w:r w:rsidR="007A625C" w:rsidRPr="007A625C">
        <w:rPr>
          <w:i/>
          <w:sz w:val="28"/>
          <w:szCs w:val="28"/>
        </w:rPr>
        <w:t>n Th</w:t>
      </w:r>
      <w:r w:rsidR="007A625C" w:rsidRPr="007A625C">
        <w:rPr>
          <w:rFonts w:hint="eastAsia"/>
          <w:i/>
          <w:sz w:val="28"/>
          <w:szCs w:val="28"/>
        </w:rPr>
        <w:t>à</w:t>
      </w:r>
      <w:r w:rsidR="007A625C" w:rsidRPr="007A625C">
        <w:rPr>
          <w:i/>
          <w:sz w:val="28"/>
          <w:szCs w:val="28"/>
        </w:rPr>
        <w:t>nh ph</w:t>
      </w:r>
      <w:r w:rsidR="007A625C" w:rsidRPr="007A625C">
        <w:rPr>
          <w:rFonts w:hint="eastAsia"/>
          <w:i/>
          <w:sz w:val="28"/>
          <w:szCs w:val="28"/>
        </w:rPr>
        <w:t>ố</w:t>
      </w:r>
      <w:r w:rsidR="004D7B92" w:rsidRPr="003C1B52">
        <w:rPr>
          <w:i/>
          <w:sz w:val="28"/>
          <w:szCs w:val="28"/>
        </w:rPr>
        <w:t>.</w:t>
      </w:r>
    </w:p>
    <w:p w14:paraId="7F603C3A" w14:textId="77777777" w:rsidR="004B6A19" w:rsidRPr="00E56DD9" w:rsidRDefault="00DB368F" w:rsidP="00EE1BB9">
      <w:pPr>
        <w:spacing w:after="120"/>
        <w:jc w:val="center"/>
        <w:rPr>
          <w:b/>
          <w:sz w:val="28"/>
          <w:szCs w:val="28"/>
        </w:rPr>
      </w:pPr>
      <w:r w:rsidRPr="00E56DD9">
        <w:rPr>
          <w:b/>
          <w:sz w:val="28"/>
          <w:szCs w:val="28"/>
        </w:rPr>
        <w:t>QUYẾT ĐỊNH:</w:t>
      </w:r>
    </w:p>
    <w:p w14:paraId="29F38405" w14:textId="77777777" w:rsidR="00BF4338" w:rsidRPr="00220CD8" w:rsidRDefault="00DB368F" w:rsidP="00E120B9">
      <w:pPr>
        <w:spacing w:after="120"/>
        <w:ind w:firstLine="567"/>
        <w:jc w:val="both"/>
        <w:rPr>
          <w:b/>
          <w:sz w:val="28"/>
          <w:szCs w:val="28"/>
        </w:rPr>
      </w:pPr>
      <w:r w:rsidRPr="00220CD8">
        <w:rPr>
          <w:b/>
          <w:sz w:val="28"/>
          <w:szCs w:val="28"/>
        </w:rPr>
        <w:t>Điều 1.</w:t>
      </w:r>
      <w:r w:rsidR="00F41C78" w:rsidRPr="00220CD8">
        <w:rPr>
          <w:b/>
          <w:sz w:val="28"/>
          <w:szCs w:val="28"/>
        </w:rPr>
        <w:t xml:space="preserve"> </w:t>
      </w:r>
      <w:r w:rsidR="00B767BC" w:rsidRPr="00220CD8">
        <w:rPr>
          <w:b/>
          <w:sz w:val="28"/>
          <w:szCs w:val="28"/>
        </w:rPr>
        <w:t>Bãi bỏ</w:t>
      </w:r>
      <w:r w:rsidR="00EB0C0A" w:rsidRPr="00220CD8">
        <w:rPr>
          <w:b/>
          <w:sz w:val="28"/>
          <w:szCs w:val="28"/>
        </w:rPr>
        <w:t xml:space="preserve"> </w:t>
      </w:r>
      <w:r w:rsidR="00E07319" w:rsidRPr="00220CD8">
        <w:rPr>
          <w:b/>
          <w:sz w:val="28"/>
          <w:szCs w:val="28"/>
        </w:rPr>
        <w:t>Quyết định</w:t>
      </w:r>
      <w:r w:rsidR="00B767BC" w:rsidRPr="00220CD8">
        <w:rPr>
          <w:b/>
          <w:sz w:val="28"/>
          <w:szCs w:val="28"/>
        </w:rPr>
        <w:t xml:space="preserve"> </w:t>
      </w:r>
    </w:p>
    <w:p w14:paraId="7E1C6C89" w14:textId="77777777" w:rsidR="004D7B92" w:rsidRPr="00220CD8" w:rsidRDefault="00DB368F" w:rsidP="00930B71">
      <w:pPr>
        <w:spacing w:after="120" w:line="264" w:lineRule="auto"/>
        <w:ind w:firstLine="567"/>
        <w:jc w:val="both"/>
        <w:rPr>
          <w:sz w:val="28"/>
          <w:szCs w:val="28"/>
        </w:rPr>
      </w:pPr>
      <w:r w:rsidRPr="00220CD8">
        <w:rPr>
          <w:sz w:val="28"/>
          <w:szCs w:val="28"/>
        </w:rPr>
        <w:t>B</w:t>
      </w:r>
      <w:r w:rsidR="00B767BC" w:rsidRPr="00220CD8">
        <w:rPr>
          <w:sz w:val="28"/>
          <w:szCs w:val="28"/>
        </w:rPr>
        <w:t>ãi bỏ toàn bộ</w:t>
      </w:r>
      <w:r w:rsidR="004D7B92" w:rsidRPr="00220CD8">
        <w:rPr>
          <w:sz w:val="28"/>
          <w:szCs w:val="28"/>
        </w:rPr>
        <w:t xml:space="preserve"> </w:t>
      </w:r>
      <w:r w:rsidR="00A942A5" w:rsidRPr="00220CD8">
        <w:rPr>
          <w:sz w:val="28"/>
          <w:szCs w:val="28"/>
        </w:rPr>
        <w:t xml:space="preserve">Quyết định </w:t>
      </w:r>
      <w:r w:rsidR="007A625C" w:rsidRPr="00220CD8">
        <w:rPr>
          <w:color w:val="000000"/>
          <w:sz w:val="28"/>
          <w:szCs w:val="28"/>
        </w:rPr>
        <w:t>số 104/2024/QĐ-UBND ngày 19 tháng 11</w:t>
      </w:r>
      <w:r w:rsidR="00220CD8">
        <w:rPr>
          <w:color w:val="000000"/>
          <w:sz w:val="28"/>
          <w:szCs w:val="28"/>
        </w:rPr>
        <w:br/>
      </w:r>
      <w:r w:rsidR="007A625C" w:rsidRPr="00220CD8">
        <w:rPr>
          <w:color w:val="000000"/>
          <w:sz w:val="28"/>
          <w:szCs w:val="28"/>
        </w:rPr>
        <w:t xml:space="preserve">năm 2024 của Ủy ban nhân dân Thành phố Hồ Chí Minh về ban hành Quy </w:t>
      </w:r>
      <w:r w:rsidR="007A625C" w:rsidRPr="00220CD8">
        <w:rPr>
          <w:rFonts w:hint="eastAsia"/>
          <w:color w:val="000000"/>
          <w:sz w:val="28"/>
          <w:szCs w:val="28"/>
        </w:rPr>
        <w:t>đị</w:t>
      </w:r>
      <w:r w:rsidR="007A625C" w:rsidRPr="00220CD8">
        <w:rPr>
          <w:color w:val="000000"/>
          <w:sz w:val="28"/>
          <w:szCs w:val="28"/>
        </w:rPr>
        <w:t xml:space="preserve">nh </w:t>
      </w:r>
      <w:r w:rsidR="007A625C" w:rsidRPr="00220CD8">
        <w:rPr>
          <w:rFonts w:hint="eastAsia"/>
          <w:color w:val="000000"/>
          <w:sz w:val="28"/>
          <w:szCs w:val="28"/>
        </w:rPr>
        <w:t>đá</w:t>
      </w:r>
      <w:r w:rsidR="007A625C" w:rsidRPr="00220CD8">
        <w:rPr>
          <w:color w:val="000000"/>
          <w:sz w:val="28"/>
          <w:szCs w:val="28"/>
        </w:rPr>
        <w:t>nh gi</w:t>
      </w:r>
      <w:r w:rsidR="007A625C" w:rsidRPr="00220CD8">
        <w:rPr>
          <w:rFonts w:hint="eastAsia"/>
          <w:color w:val="000000"/>
          <w:sz w:val="28"/>
          <w:szCs w:val="28"/>
        </w:rPr>
        <w:t>á</w:t>
      </w:r>
      <w:r w:rsidR="007A625C" w:rsidRPr="00220CD8">
        <w:rPr>
          <w:color w:val="000000"/>
          <w:sz w:val="28"/>
          <w:szCs w:val="28"/>
        </w:rPr>
        <w:t xml:space="preserve"> ch</w:t>
      </w:r>
      <w:r w:rsidR="007A625C" w:rsidRPr="00220CD8">
        <w:rPr>
          <w:rFonts w:hint="eastAsia"/>
          <w:color w:val="000000"/>
          <w:sz w:val="28"/>
          <w:szCs w:val="28"/>
        </w:rPr>
        <w:t>ấ</w:t>
      </w:r>
      <w:r w:rsidR="007A625C" w:rsidRPr="00220CD8">
        <w:rPr>
          <w:color w:val="000000"/>
          <w:sz w:val="28"/>
          <w:szCs w:val="28"/>
        </w:rPr>
        <w:t>t l</w:t>
      </w:r>
      <w:r w:rsidR="007A625C" w:rsidRPr="00220CD8">
        <w:rPr>
          <w:rFonts w:hint="eastAsia"/>
          <w:color w:val="000000"/>
          <w:sz w:val="28"/>
          <w:szCs w:val="28"/>
        </w:rPr>
        <w:t>ượ</w:t>
      </w:r>
      <w:r w:rsidR="007A625C" w:rsidRPr="00220CD8">
        <w:rPr>
          <w:color w:val="000000"/>
          <w:sz w:val="28"/>
          <w:szCs w:val="28"/>
        </w:rPr>
        <w:t>ng ph</w:t>
      </w:r>
      <w:r w:rsidR="007A625C" w:rsidRPr="00220CD8">
        <w:rPr>
          <w:rFonts w:hint="eastAsia"/>
          <w:color w:val="000000"/>
          <w:sz w:val="28"/>
          <w:szCs w:val="28"/>
        </w:rPr>
        <w:t>ụ</w:t>
      </w:r>
      <w:r w:rsidR="007A625C" w:rsidRPr="00220CD8">
        <w:rPr>
          <w:color w:val="000000"/>
          <w:sz w:val="28"/>
          <w:szCs w:val="28"/>
        </w:rPr>
        <w:t>c v</w:t>
      </w:r>
      <w:r w:rsidR="007A625C" w:rsidRPr="00220CD8">
        <w:rPr>
          <w:rFonts w:hint="eastAsia"/>
          <w:color w:val="000000"/>
          <w:sz w:val="28"/>
          <w:szCs w:val="28"/>
        </w:rPr>
        <w:t>ụ</w:t>
      </w:r>
      <w:r w:rsidR="007A625C" w:rsidRPr="00220CD8">
        <w:rPr>
          <w:color w:val="000000"/>
          <w:sz w:val="28"/>
          <w:szCs w:val="28"/>
        </w:rPr>
        <w:t xml:space="preserve"> ng</w:t>
      </w:r>
      <w:r w:rsidR="007A625C" w:rsidRPr="00220CD8">
        <w:rPr>
          <w:rFonts w:hint="eastAsia"/>
          <w:color w:val="000000"/>
          <w:sz w:val="28"/>
          <w:szCs w:val="28"/>
        </w:rPr>
        <w:t>ườ</w:t>
      </w:r>
      <w:r w:rsidR="007A625C" w:rsidRPr="00220CD8">
        <w:rPr>
          <w:color w:val="000000"/>
          <w:sz w:val="28"/>
          <w:szCs w:val="28"/>
        </w:rPr>
        <w:t>i d</w:t>
      </w:r>
      <w:r w:rsidR="007A625C" w:rsidRPr="00220CD8">
        <w:rPr>
          <w:rFonts w:hint="eastAsia"/>
          <w:color w:val="000000"/>
          <w:sz w:val="28"/>
          <w:szCs w:val="28"/>
        </w:rPr>
        <w:t>â</w:t>
      </w:r>
      <w:r w:rsidR="007A625C" w:rsidRPr="00220CD8">
        <w:rPr>
          <w:color w:val="000000"/>
          <w:sz w:val="28"/>
          <w:szCs w:val="28"/>
        </w:rPr>
        <w:t>n, t</w:t>
      </w:r>
      <w:r w:rsidR="007A625C" w:rsidRPr="00220CD8">
        <w:rPr>
          <w:rFonts w:hint="eastAsia"/>
          <w:color w:val="000000"/>
          <w:sz w:val="28"/>
          <w:szCs w:val="28"/>
        </w:rPr>
        <w:t>ổ</w:t>
      </w:r>
      <w:r w:rsidR="007A625C" w:rsidRPr="00220CD8">
        <w:rPr>
          <w:color w:val="000000"/>
          <w:sz w:val="28"/>
          <w:szCs w:val="28"/>
        </w:rPr>
        <w:t xml:space="preserve"> ch</w:t>
      </w:r>
      <w:r w:rsidR="007A625C" w:rsidRPr="00220CD8">
        <w:rPr>
          <w:rFonts w:hint="eastAsia"/>
          <w:color w:val="000000"/>
          <w:sz w:val="28"/>
          <w:szCs w:val="28"/>
        </w:rPr>
        <w:t>ứ</w:t>
      </w:r>
      <w:r w:rsidR="007A625C" w:rsidRPr="00220CD8">
        <w:rPr>
          <w:color w:val="000000"/>
          <w:sz w:val="28"/>
          <w:szCs w:val="28"/>
        </w:rPr>
        <w:t>c trong th</w:t>
      </w:r>
      <w:r w:rsidR="007A625C" w:rsidRPr="00220CD8">
        <w:rPr>
          <w:rFonts w:hint="eastAsia"/>
          <w:color w:val="000000"/>
          <w:sz w:val="28"/>
          <w:szCs w:val="28"/>
        </w:rPr>
        <w:t>ự</w:t>
      </w:r>
      <w:r w:rsidR="007A625C" w:rsidRPr="00220CD8">
        <w:rPr>
          <w:color w:val="000000"/>
          <w:sz w:val="28"/>
          <w:szCs w:val="28"/>
        </w:rPr>
        <w:t>c hi</w:t>
      </w:r>
      <w:r w:rsidR="007A625C" w:rsidRPr="00220CD8">
        <w:rPr>
          <w:rFonts w:hint="eastAsia"/>
          <w:color w:val="000000"/>
          <w:sz w:val="28"/>
          <w:szCs w:val="28"/>
        </w:rPr>
        <w:t>ệ</w:t>
      </w:r>
      <w:r w:rsidR="007A625C" w:rsidRPr="00220CD8">
        <w:rPr>
          <w:color w:val="000000"/>
          <w:sz w:val="28"/>
          <w:szCs w:val="28"/>
        </w:rPr>
        <w:t>n th</w:t>
      </w:r>
      <w:r w:rsidR="007A625C" w:rsidRPr="00220CD8">
        <w:rPr>
          <w:rFonts w:hint="eastAsia"/>
          <w:color w:val="000000"/>
          <w:sz w:val="28"/>
          <w:szCs w:val="28"/>
        </w:rPr>
        <w:t>ủ</w:t>
      </w:r>
      <w:r w:rsidR="007A625C" w:rsidRPr="00220CD8">
        <w:rPr>
          <w:color w:val="000000"/>
          <w:sz w:val="28"/>
          <w:szCs w:val="28"/>
        </w:rPr>
        <w:t xml:space="preserve"> t</w:t>
      </w:r>
      <w:r w:rsidR="007A625C" w:rsidRPr="00220CD8">
        <w:rPr>
          <w:rFonts w:hint="eastAsia"/>
          <w:color w:val="000000"/>
          <w:sz w:val="28"/>
          <w:szCs w:val="28"/>
        </w:rPr>
        <w:t>ụ</w:t>
      </w:r>
      <w:r w:rsidR="007A625C" w:rsidRPr="00220CD8">
        <w:rPr>
          <w:color w:val="000000"/>
          <w:sz w:val="28"/>
          <w:szCs w:val="28"/>
        </w:rPr>
        <w:t>c</w:t>
      </w:r>
      <w:r w:rsidR="00220CD8">
        <w:rPr>
          <w:color w:val="000000"/>
          <w:sz w:val="28"/>
          <w:szCs w:val="28"/>
        </w:rPr>
        <w:br/>
      </w:r>
      <w:r w:rsidR="007A625C" w:rsidRPr="00220CD8">
        <w:rPr>
          <w:color w:val="000000"/>
          <w:sz w:val="28"/>
          <w:szCs w:val="28"/>
        </w:rPr>
        <w:t>h</w:t>
      </w:r>
      <w:r w:rsidR="007A625C" w:rsidRPr="00220CD8">
        <w:rPr>
          <w:rFonts w:hint="eastAsia"/>
          <w:color w:val="000000"/>
          <w:sz w:val="28"/>
          <w:szCs w:val="28"/>
        </w:rPr>
        <w:t>à</w:t>
      </w:r>
      <w:r w:rsidR="007A625C" w:rsidRPr="00220CD8">
        <w:rPr>
          <w:color w:val="000000"/>
          <w:sz w:val="28"/>
          <w:szCs w:val="28"/>
        </w:rPr>
        <w:t>nh ch</w:t>
      </w:r>
      <w:r w:rsidR="007A625C" w:rsidRPr="00220CD8">
        <w:rPr>
          <w:rFonts w:hint="eastAsia"/>
          <w:color w:val="000000"/>
          <w:sz w:val="28"/>
          <w:szCs w:val="28"/>
        </w:rPr>
        <w:t>í</w:t>
      </w:r>
      <w:r w:rsidR="007A625C" w:rsidRPr="00220CD8">
        <w:rPr>
          <w:color w:val="000000"/>
          <w:sz w:val="28"/>
          <w:szCs w:val="28"/>
        </w:rPr>
        <w:t>nh, d</w:t>
      </w:r>
      <w:r w:rsidR="007A625C" w:rsidRPr="00220CD8">
        <w:rPr>
          <w:rFonts w:hint="eastAsia"/>
          <w:color w:val="000000"/>
          <w:sz w:val="28"/>
          <w:szCs w:val="28"/>
        </w:rPr>
        <w:t>ị</w:t>
      </w:r>
      <w:r w:rsidR="007A625C" w:rsidRPr="00220CD8">
        <w:rPr>
          <w:color w:val="000000"/>
          <w:sz w:val="28"/>
          <w:szCs w:val="28"/>
        </w:rPr>
        <w:t>ch v</w:t>
      </w:r>
      <w:r w:rsidR="007A625C" w:rsidRPr="00220CD8">
        <w:rPr>
          <w:rFonts w:hint="eastAsia"/>
          <w:color w:val="000000"/>
          <w:sz w:val="28"/>
          <w:szCs w:val="28"/>
        </w:rPr>
        <w:t>ụ</w:t>
      </w:r>
      <w:r w:rsidR="007A625C" w:rsidRPr="00220CD8">
        <w:rPr>
          <w:color w:val="000000"/>
          <w:sz w:val="28"/>
          <w:szCs w:val="28"/>
        </w:rPr>
        <w:t xml:space="preserve"> c</w:t>
      </w:r>
      <w:r w:rsidR="007A625C" w:rsidRPr="00220CD8">
        <w:rPr>
          <w:rFonts w:hint="eastAsia"/>
          <w:color w:val="000000"/>
          <w:sz w:val="28"/>
          <w:szCs w:val="28"/>
        </w:rPr>
        <w:t>ô</w:t>
      </w:r>
      <w:r w:rsidR="007A625C" w:rsidRPr="00220CD8">
        <w:rPr>
          <w:color w:val="000000"/>
          <w:sz w:val="28"/>
          <w:szCs w:val="28"/>
        </w:rPr>
        <w:t>ng tr</w:t>
      </w:r>
      <w:r w:rsidR="007A625C" w:rsidRPr="00220CD8">
        <w:rPr>
          <w:rFonts w:hint="eastAsia"/>
          <w:color w:val="000000"/>
          <w:sz w:val="28"/>
          <w:szCs w:val="28"/>
        </w:rPr>
        <w:t>ự</w:t>
      </w:r>
      <w:r w:rsidR="007A625C" w:rsidRPr="00220CD8">
        <w:rPr>
          <w:color w:val="000000"/>
          <w:sz w:val="28"/>
          <w:szCs w:val="28"/>
        </w:rPr>
        <w:t>c tuy</w:t>
      </w:r>
      <w:r w:rsidR="007A625C" w:rsidRPr="00220CD8">
        <w:rPr>
          <w:rFonts w:hint="eastAsia"/>
          <w:color w:val="000000"/>
          <w:sz w:val="28"/>
          <w:szCs w:val="28"/>
        </w:rPr>
        <w:t>ế</w:t>
      </w:r>
      <w:r w:rsidR="007A625C" w:rsidRPr="00220CD8">
        <w:rPr>
          <w:color w:val="000000"/>
          <w:sz w:val="28"/>
          <w:szCs w:val="28"/>
        </w:rPr>
        <w:t>n tr</w:t>
      </w:r>
      <w:r w:rsidR="007A625C" w:rsidRPr="00220CD8">
        <w:rPr>
          <w:rFonts w:hint="eastAsia"/>
          <w:color w:val="000000"/>
          <w:sz w:val="28"/>
          <w:szCs w:val="28"/>
        </w:rPr>
        <w:t>ê</w:t>
      </w:r>
      <w:r w:rsidR="007A625C" w:rsidRPr="00220CD8">
        <w:rPr>
          <w:color w:val="000000"/>
          <w:sz w:val="28"/>
          <w:szCs w:val="28"/>
        </w:rPr>
        <w:t xml:space="preserve">n </w:t>
      </w:r>
      <w:r w:rsidR="007A625C" w:rsidRPr="00220CD8">
        <w:rPr>
          <w:rFonts w:hint="eastAsia"/>
          <w:color w:val="000000"/>
          <w:sz w:val="28"/>
          <w:szCs w:val="28"/>
        </w:rPr>
        <w:t>đị</w:t>
      </w:r>
      <w:r w:rsidR="007A625C" w:rsidRPr="00220CD8">
        <w:rPr>
          <w:color w:val="000000"/>
          <w:sz w:val="28"/>
          <w:szCs w:val="28"/>
        </w:rPr>
        <w:t>a b</w:t>
      </w:r>
      <w:r w:rsidR="007A625C" w:rsidRPr="00220CD8">
        <w:rPr>
          <w:rFonts w:hint="eastAsia"/>
          <w:color w:val="000000"/>
          <w:sz w:val="28"/>
          <w:szCs w:val="28"/>
        </w:rPr>
        <w:t>à</w:t>
      </w:r>
      <w:r w:rsidR="007A625C" w:rsidRPr="00220CD8">
        <w:rPr>
          <w:color w:val="000000"/>
          <w:sz w:val="28"/>
          <w:szCs w:val="28"/>
        </w:rPr>
        <w:t>n Th</w:t>
      </w:r>
      <w:r w:rsidR="007A625C" w:rsidRPr="00220CD8">
        <w:rPr>
          <w:rFonts w:hint="eastAsia"/>
          <w:color w:val="000000"/>
          <w:sz w:val="28"/>
          <w:szCs w:val="28"/>
        </w:rPr>
        <w:t>à</w:t>
      </w:r>
      <w:r w:rsidR="007A625C" w:rsidRPr="00220CD8">
        <w:rPr>
          <w:color w:val="000000"/>
          <w:sz w:val="28"/>
          <w:szCs w:val="28"/>
        </w:rPr>
        <w:t>nh ph</w:t>
      </w:r>
      <w:r w:rsidR="007A625C" w:rsidRPr="00220CD8">
        <w:rPr>
          <w:rFonts w:hint="eastAsia"/>
          <w:color w:val="000000"/>
          <w:sz w:val="28"/>
          <w:szCs w:val="28"/>
        </w:rPr>
        <w:t>ố</w:t>
      </w:r>
      <w:r w:rsidR="004D7B92" w:rsidRPr="00220CD8">
        <w:rPr>
          <w:sz w:val="28"/>
          <w:szCs w:val="28"/>
        </w:rPr>
        <w:t>.</w:t>
      </w:r>
    </w:p>
    <w:p w14:paraId="237CB0DE" w14:textId="77777777" w:rsidR="00057871" w:rsidRPr="00220CD8" w:rsidRDefault="00DB368F" w:rsidP="00930B71">
      <w:pPr>
        <w:spacing w:after="120" w:line="264" w:lineRule="auto"/>
        <w:ind w:firstLine="567"/>
        <w:jc w:val="both"/>
        <w:rPr>
          <w:b/>
          <w:sz w:val="28"/>
          <w:szCs w:val="28"/>
        </w:rPr>
      </w:pPr>
      <w:r w:rsidRPr="00220CD8">
        <w:rPr>
          <w:b/>
          <w:sz w:val="28"/>
          <w:szCs w:val="28"/>
        </w:rPr>
        <w:lastRenderedPageBreak/>
        <w:t xml:space="preserve">Điều 2. </w:t>
      </w:r>
      <w:r w:rsidR="00E2704E" w:rsidRPr="00220CD8">
        <w:rPr>
          <w:b/>
          <w:sz w:val="28"/>
          <w:szCs w:val="28"/>
        </w:rPr>
        <w:t>Điều khoản</w:t>
      </w:r>
      <w:r w:rsidR="00057871" w:rsidRPr="00220CD8">
        <w:rPr>
          <w:b/>
          <w:sz w:val="28"/>
          <w:szCs w:val="28"/>
        </w:rPr>
        <w:t xml:space="preserve"> thi hành</w:t>
      </w:r>
    </w:p>
    <w:p w14:paraId="0199FA1C" w14:textId="77777777" w:rsidR="00480586" w:rsidRPr="00220CD8" w:rsidRDefault="00EE1BB9" w:rsidP="00930B71">
      <w:pPr>
        <w:spacing w:after="120" w:line="264" w:lineRule="auto"/>
        <w:ind w:firstLine="567"/>
        <w:jc w:val="both"/>
        <w:rPr>
          <w:b/>
          <w:sz w:val="28"/>
          <w:szCs w:val="28"/>
        </w:rPr>
      </w:pPr>
      <w:r w:rsidRPr="00220CD8">
        <w:rPr>
          <w:sz w:val="28"/>
          <w:szCs w:val="28"/>
        </w:rPr>
        <w:t xml:space="preserve">1. </w:t>
      </w:r>
      <w:r w:rsidR="00057871" w:rsidRPr="00220CD8">
        <w:rPr>
          <w:sz w:val="28"/>
          <w:szCs w:val="28"/>
        </w:rPr>
        <w:t xml:space="preserve">Quyết định này có hiệu lực thi hành kể từ </w:t>
      </w:r>
      <w:r w:rsidR="00B767BC" w:rsidRPr="00220CD8">
        <w:rPr>
          <w:sz w:val="28"/>
          <w:szCs w:val="28"/>
        </w:rPr>
        <w:t>ngày ký.</w:t>
      </w:r>
    </w:p>
    <w:p w14:paraId="0B1CC643" w14:textId="77777777" w:rsidR="00DB368F" w:rsidRPr="00220CD8" w:rsidRDefault="00EE1BB9" w:rsidP="00930B71">
      <w:pPr>
        <w:spacing w:after="120" w:line="264" w:lineRule="auto"/>
        <w:ind w:firstLine="567"/>
        <w:jc w:val="both"/>
        <w:rPr>
          <w:b/>
          <w:sz w:val="28"/>
          <w:szCs w:val="28"/>
        </w:rPr>
      </w:pPr>
      <w:r w:rsidRPr="00220CD8">
        <w:rPr>
          <w:sz w:val="28"/>
          <w:szCs w:val="28"/>
        </w:rPr>
        <w:t xml:space="preserve">2. </w:t>
      </w:r>
      <w:r w:rsidR="00B87812" w:rsidRPr="00220CD8">
        <w:rPr>
          <w:sz w:val="28"/>
          <w:szCs w:val="28"/>
        </w:rPr>
        <w:t>Chánh Văn phòng Ủy ban nhân dân Thành phố</w:t>
      </w:r>
      <w:r w:rsidR="009412E4" w:rsidRPr="00220CD8">
        <w:rPr>
          <w:sz w:val="28"/>
          <w:szCs w:val="28"/>
        </w:rPr>
        <w:t>,</w:t>
      </w:r>
      <w:r w:rsidR="00B87812" w:rsidRPr="00220CD8">
        <w:rPr>
          <w:sz w:val="28"/>
          <w:szCs w:val="28"/>
        </w:rPr>
        <w:t xml:space="preserve"> Thủ trưởng các Sở, </w:t>
      </w:r>
      <w:r w:rsidR="00B767BC" w:rsidRPr="00220CD8">
        <w:rPr>
          <w:sz w:val="28"/>
          <w:szCs w:val="28"/>
        </w:rPr>
        <w:t>b</w:t>
      </w:r>
      <w:r w:rsidR="00B87812" w:rsidRPr="00220CD8">
        <w:rPr>
          <w:sz w:val="28"/>
          <w:szCs w:val="28"/>
        </w:rPr>
        <w:t>an, ngành Thành phố</w:t>
      </w:r>
      <w:r w:rsidR="009412E4" w:rsidRPr="00220CD8">
        <w:rPr>
          <w:sz w:val="28"/>
          <w:szCs w:val="28"/>
        </w:rPr>
        <w:t>,</w:t>
      </w:r>
      <w:r w:rsidR="00DB368F" w:rsidRPr="00220CD8">
        <w:rPr>
          <w:sz w:val="28"/>
          <w:szCs w:val="28"/>
        </w:rPr>
        <w:t xml:space="preserve"> </w:t>
      </w:r>
      <w:r w:rsidR="00B87812" w:rsidRPr="00220CD8">
        <w:rPr>
          <w:sz w:val="28"/>
          <w:szCs w:val="28"/>
        </w:rPr>
        <w:t>Chủ tịch Ủy ban nhân dân</w:t>
      </w:r>
      <w:r w:rsidR="00F3404C" w:rsidRPr="00220CD8">
        <w:rPr>
          <w:sz w:val="28"/>
          <w:szCs w:val="28"/>
        </w:rPr>
        <w:t xml:space="preserve"> </w:t>
      </w:r>
      <w:r w:rsidR="00B767BC" w:rsidRPr="00220CD8">
        <w:rPr>
          <w:sz w:val="28"/>
          <w:szCs w:val="28"/>
        </w:rPr>
        <w:t>các phường, xã, đặc khu</w:t>
      </w:r>
      <w:r w:rsidR="007C44EB" w:rsidRPr="00220CD8">
        <w:rPr>
          <w:sz w:val="28"/>
          <w:szCs w:val="28"/>
        </w:rPr>
        <w:t xml:space="preserve"> </w:t>
      </w:r>
      <w:r w:rsidR="00DB368F" w:rsidRPr="00220CD8">
        <w:rPr>
          <w:sz w:val="28"/>
          <w:szCs w:val="28"/>
        </w:rPr>
        <w:t>và các</w:t>
      </w:r>
      <w:r w:rsidR="00541FB5">
        <w:rPr>
          <w:sz w:val="28"/>
          <w:szCs w:val="28"/>
        </w:rPr>
        <w:br/>
      </w:r>
      <w:r w:rsidR="00DB368F" w:rsidRPr="00220CD8">
        <w:rPr>
          <w:sz w:val="28"/>
          <w:szCs w:val="28"/>
        </w:rPr>
        <w:t xml:space="preserve">tổ chức, cá nhân có liên quan chịu trách nhiệm thi hành </w:t>
      </w:r>
      <w:r w:rsidR="00B87812" w:rsidRPr="00220CD8">
        <w:rPr>
          <w:sz w:val="28"/>
          <w:szCs w:val="28"/>
        </w:rPr>
        <w:t>Q</w:t>
      </w:r>
      <w:r w:rsidR="00DB368F" w:rsidRPr="00220CD8">
        <w:rPr>
          <w:sz w:val="28"/>
          <w:szCs w:val="28"/>
        </w:rPr>
        <w:t>uyết định này./.</w:t>
      </w:r>
    </w:p>
    <w:p w14:paraId="69EEB3C2" w14:textId="77777777" w:rsidR="003A3F5C" w:rsidRDefault="003A3F5C" w:rsidP="004216C2">
      <w:pPr>
        <w:spacing w:before="0"/>
        <w:jc w:val="both"/>
        <w:rPr>
          <w:sz w:val="28"/>
          <w:szCs w:val="28"/>
        </w:rPr>
      </w:pPr>
    </w:p>
    <w:tbl>
      <w:tblPr>
        <w:tblW w:w="9356" w:type="dxa"/>
        <w:tblLook w:val="04A0" w:firstRow="1" w:lastRow="0" w:firstColumn="1" w:lastColumn="0" w:noHBand="0" w:noVBand="1"/>
      </w:tblPr>
      <w:tblGrid>
        <w:gridCol w:w="4111"/>
        <w:gridCol w:w="5245"/>
      </w:tblGrid>
      <w:tr w:rsidR="002C2C93" w:rsidRPr="00FE1FF1" w14:paraId="76BCEB92" w14:textId="77777777" w:rsidTr="00022194">
        <w:tc>
          <w:tcPr>
            <w:tcW w:w="4111" w:type="dxa"/>
          </w:tcPr>
          <w:p w14:paraId="05730065" w14:textId="77777777" w:rsidR="003F3F46" w:rsidRDefault="002C2C93" w:rsidP="000E2D56">
            <w:pPr>
              <w:spacing w:before="0"/>
              <w:ind w:left="-108"/>
              <w:jc w:val="both"/>
              <w:rPr>
                <w:b/>
                <w:i/>
                <w:szCs w:val="24"/>
              </w:rPr>
            </w:pPr>
            <w:r w:rsidRPr="00FE1FF1">
              <w:rPr>
                <w:b/>
                <w:i/>
                <w:szCs w:val="24"/>
              </w:rPr>
              <w:t>Nơi nhận:</w:t>
            </w:r>
          </w:p>
          <w:p w14:paraId="27E2D57F" w14:textId="77777777" w:rsidR="00CF7EF0" w:rsidRDefault="003A3F5C" w:rsidP="003F3F46">
            <w:pPr>
              <w:spacing w:before="0"/>
              <w:ind w:left="-108"/>
              <w:jc w:val="both"/>
              <w:rPr>
                <w:sz w:val="22"/>
              </w:rPr>
            </w:pPr>
            <w:r>
              <w:rPr>
                <w:sz w:val="22"/>
              </w:rPr>
              <w:t xml:space="preserve">- Như Điều </w:t>
            </w:r>
            <w:r w:rsidR="009412E4">
              <w:rPr>
                <w:sz w:val="22"/>
              </w:rPr>
              <w:t>2</w:t>
            </w:r>
            <w:r w:rsidR="00F27F34">
              <w:rPr>
                <w:sz w:val="22"/>
              </w:rPr>
              <w:t>;</w:t>
            </w:r>
          </w:p>
          <w:p w14:paraId="44252275" w14:textId="77777777" w:rsidR="007C44EB" w:rsidRDefault="007C44EB" w:rsidP="007C44EB">
            <w:pPr>
              <w:spacing w:before="0"/>
              <w:ind w:left="-108"/>
              <w:jc w:val="both"/>
              <w:rPr>
                <w:bCs/>
                <w:iCs/>
                <w:sz w:val="22"/>
              </w:rPr>
            </w:pPr>
            <w:r w:rsidRPr="007C44EB">
              <w:rPr>
                <w:bCs/>
                <w:iCs/>
                <w:sz w:val="22"/>
              </w:rPr>
              <w:t>- Văn phòng Chính phủ;</w:t>
            </w:r>
          </w:p>
          <w:p w14:paraId="1BE8E27C" w14:textId="53B732E4" w:rsidR="007C44EB" w:rsidRPr="007C44EB" w:rsidRDefault="007C44EB" w:rsidP="007C44EB">
            <w:pPr>
              <w:spacing w:before="0"/>
              <w:ind w:left="-108"/>
              <w:jc w:val="both"/>
              <w:rPr>
                <w:bCs/>
                <w:iCs/>
                <w:sz w:val="22"/>
              </w:rPr>
            </w:pPr>
            <w:r w:rsidRPr="007C44EB">
              <w:rPr>
                <w:bCs/>
                <w:iCs/>
                <w:sz w:val="22"/>
              </w:rPr>
              <w:t>- Thường trực Thành ủy;</w:t>
            </w:r>
          </w:p>
          <w:p w14:paraId="504574A8" w14:textId="77777777" w:rsidR="007C44EB" w:rsidRDefault="007C44EB" w:rsidP="007C44EB">
            <w:pPr>
              <w:spacing w:before="0"/>
              <w:ind w:left="-108"/>
              <w:jc w:val="both"/>
              <w:rPr>
                <w:bCs/>
                <w:iCs/>
                <w:sz w:val="22"/>
              </w:rPr>
            </w:pPr>
            <w:r w:rsidRPr="007C44EB">
              <w:rPr>
                <w:bCs/>
                <w:iCs/>
                <w:sz w:val="22"/>
              </w:rPr>
              <w:t>- Thường trực HĐND Thành phố;</w:t>
            </w:r>
          </w:p>
          <w:p w14:paraId="47186809" w14:textId="77777777" w:rsidR="00A25B18" w:rsidRPr="00BD66AF" w:rsidRDefault="00A25B18" w:rsidP="00A25B18">
            <w:pPr>
              <w:spacing w:before="0"/>
              <w:ind w:left="34" w:hanging="142"/>
              <w:jc w:val="both"/>
              <w:rPr>
                <w:spacing w:val="-6"/>
                <w:sz w:val="22"/>
              </w:rPr>
            </w:pPr>
            <w:r w:rsidRPr="00BD66AF">
              <w:rPr>
                <w:spacing w:val="-6"/>
                <w:sz w:val="22"/>
              </w:rPr>
              <w:t xml:space="preserve">- </w:t>
            </w:r>
            <w:r w:rsidRPr="00BD66AF">
              <w:rPr>
                <w:iCs/>
                <w:spacing w:val="-6"/>
                <w:sz w:val="22"/>
              </w:rPr>
              <w:t xml:space="preserve">Cục Kiểm tra văn bản và Tổ chức thi hành </w:t>
            </w:r>
            <w:r>
              <w:rPr>
                <w:iCs/>
                <w:spacing w:val="-6"/>
                <w:sz w:val="22"/>
              </w:rPr>
              <w:br/>
            </w:r>
            <w:r w:rsidRPr="00BD66AF">
              <w:rPr>
                <w:iCs/>
                <w:spacing w:val="-6"/>
                <w:sz w:val="22"/>
              </w:rPr>
              <w:t xml:space="preserve">pháp luật </w:t>
            </w:r>
            <w:r>
              <w:rPr>
                <w:iCs/>
                <w:spacing w:val="-6"/>
                <w:sz w:val="22"/>
              </w:rPr>
              <w:t>-</w:t>
            </w:r>
            <w:r w:rsidRPr="00BD66AF">
              <w:rPr>
                <w:iCs/>
                <w:spacing w:val="-6"/>
                <w:sz w:val="22"/>
              </w:rPr>
              <w:t xml:space="preserve"> Bộ Tư pháp</w:t>
            </w:r>
            <w:r w:rsidRPr="00BD66AF">
              <w:rPr>
                <w:spacing w:val="-6"/>
                <w:sz w:val="22"/>
              </w:rPr>
              <w:t>;</w:t>
            </w:r>
          </w:p>
          <w:p w14:paraId="0E5BF784" w14:textId="77777777" w:rsidR="00A25B18" w:rsidRPr="00BD66AF" w:rsidRDefault="00A25B18" w:rsidP="00A25B18">
            <w:pPr>
              <w:spacing w:before="0"/>
              <w:ind w:left="34" w:hanging="142"/>
              <w:jc w:val="both"/>
              <w:rPr>
                <w:spacing w:val="-8"/>
                <w:sz w:val="22"/>
              </w:rPr>
            </w:pPr>
            <w:r w:rsidRPr="00BD66AF">
              <w:rPr>
                <w:spacing w:val="-8"/>
                <w:sz w:val="22"/>
              </w:rPr>
              <w:t xml:space="preserve">- Cục Kiểm soát thủ tục hành chính </w:t>
            </w:r>
            <w:r>
              <w:rPr>
                <w:spacing w:val="-8"/>
                <w:sz w:val="22"/>
              </w:rPr>
              <w:t>-</w:t>
            </w:r>
            <w:r w:rsidRPr="00BD66AF">
              <w:rPr>
                <w:spacing w:val="-8"/>
                <w:sz w:val="22"/>
              </w:rPr>
              <w:t xml:space="preserve"> Bộ Tư pháp</w:t>
            </w:r>
            <w:r>
              <w:rPr>
                <w:spacing w:val="-8"/>
                <w:sz w:val="22"/>
              </w:rPr>
              <w:t>;</w:t>
            </w:r>
            <w:r w:rsidRPr="00BD66AF">
              <w:rPr>
                <w:spacing w:val="-8"/>
                <w:sz w:val="22"/>
              </w:rPr>
              <w:t xml:space="preserve"> </w:t>
            </w:r>
          </w:p>
          <w:p w14:paraId="1399210F" w14:textId="4680F1EB" w:rsidR="00195D9F" w:rsidRPr="007C44EB" w:rsidRDefault="00195D9F" w:rsidP="007C44EB">
            <w:pPr>
              <w:spacing w:before="0"/>
              <w:ind w:left="-108"/>
              <w:jc w:val="both"/>
              <w:rPr>
                <w:bCs/>
                <w:iCs/>
                <w:sz w:val="22"/>
              </w:rPr>
            </w:pPr>
            <w:r w:rsidRPr="00195D9F">
              <w:rPr>
                <w:bCs/>
                <w:iCs/>
                <w:sz w:val="22"/>
              </w:rPr>
              <w:t>- TTUB: CT, các PCT;</w:t>
            </w:r>
          </w:p>
          <w:p w14:paraId="7495EF9F" w14:textId="77777777" w:rsidR="00195D9F" w:rsidRDefault="00195D9F" w:rsidP="00195D9F">
            <w:pPr>
              <w:spacing w:before="0"/>
              <w:ind w:left="34" w:hanging="142"/>
              <w:jc w:val="both"/>
              <w:rPr>
                <w:sz w:val="22"/>
              </w:rPr>
            </w:pPr>
            <w:r w:rsidRPr="00195D9F">
              <w:rPr>
                <w:sz w:val="22"/>
              </w:rPr>
              <w:t>- Ủy ban MTTQVN Thành phố;</w:t>
            </w:r>
          </w:p>
          <w:p w14:paraId="3716A94A" w14:textId="77777777" w:rsidR="00F378B5" w:rsidRPr="00195D9F" w:rsidRDefault="00F378B5" w:rsidP="00195D9F">
            <w:pPr>
              <w:spacing w:before="0"/>
              <w:ind w:left="34" w:hanging="142"/>
              <w:jc w:val="both"/>
              <w:rPr>
                <w:sz w:val="22"/>
              </w:rPr>
            </w:pPr>
            <w:r>
              <w:rPr>
                <w:sz w:val="22"/>
              </w:rPr>
              <w:t>- VPUB: CVP, các PCVP;</w:t>
            </w:r>
          </w:p>
          <w:p w14:paraId="7B693F8A" w14:textId="7D3C9747" w:rsidR="00195D9F" w:rsidRDefault="00195D9F" w:rsidP="00195D9F">
            <w:pPr>
              <w:spacing w:before="0"/>
              <w:ind w:left="34" w:hanging="142"/>
              <w:jc w:val="both"/>
              <w:rPr>
                <w:sz w:val="22"/>
              </w:rPr>
            </w:pPr>
            <w:r w:rsidRPr="00195D9F">
              <w:rPr>
                <w:sz w:val="22"/>
              </w:rPr>
              <w:t>- Sở,</w:t>
            </w:r>
            <w:r w:rsidR="007566BE">
              <w:rPr>
                <w:sz w:val="22"/>
              </w:rPr>
              <w:t xml:space="preserve"> ban,</w:t>
            </w:r>
            <w:r w:rsidRPr="00195D9F">
              <w:rPr>
                <w:sz w:val="22"/>
              </w:rPr>
              <w:t xml:space="preserve"> ngành Thành phố;</w:t>
            </w:r>
          </w:p>
          <w:p w14:paraId="106F00A5" w14:textId="77777777" w:rsidR="002C2C93" w:rsidRDefault="00195D9F" w:rsidP="00195D9F">
            <w:pPr>
              <w:spacing w:before="0"/>
              <w:ind w:left="34" w:hanging="142"/>
              <w:jc w:val="both"/>
              <w:rPr>
                <w:sz w:val="22"/>
              </w:rPr>
            </w:pPr>
            <w:r w:rsidRPr="00195D9F">
              <w:rPr>
                <w:sz w:val="22"/>
              </w:rPr>
              <w:t>- UBND phường, xã, đặc khu</w:t>
            </w:r>
            <w:r w:rsidR="00F378B5">
              <w:rPr>
                <w:sz w:val="22"/>
              </w:rPr>
              <w:t>;</w:t>
            </w:r>
          </w:p>
          <w:p w14:paraId="79BCD4FA" w14:textId="23BC63B3" w:rsidR="001B154D" w:rsidRDefault="001B154D" w:rsidP="003F3F46">
            <w:pPr>
              <w:spacing w:before="0"/>
              <w:ind w:left="-108"/>
              <w:jc w:val="both"/>
              <w:rPr>
                <w:sz w:val="22"/>
              </w:rPr>
            </w:pPr>
            <w:r>
              <w:rPr>
                <w:sz w:val="22"/>
              </w:rPr>
              <w:t>- Các Phòng NCTH;</w:t>
            </w:r>
          </w:p>
          <w:p w14:paraId="0D7873F0" w14:textId="5BCD9AE9" w:rsidR="007F523E" w:rsidRDefault="007F523E" w:rsidP="003F3F46">
            <w:pPr>
              <w:spacing w:before="0"/>
              <w:ind w:left="-108"/>
              <w:jc w:val="both"/>
              <w:rPr>
                <w:sz w:val="22"/>
              </w:rPr>
            </w:pPr>
            <w:r>
              <w:rPr>
                <w:sz w:val="22"/>
              </w:rPr>
              <w:t>- T</w:t>
            </w:r>
            <w:r w:rsidR="00195D9F">
              <w:rPr>
                <w:sz w:val="22"/>
              </w:rPr>
              <w:t>T</w:t>
            </w:r>
            <w:r>
              <w:rPr>
                <w:sz w:val="22"/>
              </w:rPr>
              <w:t xml:space="preserve"> </w:t>
            </w:r>
            <w:r w:rsidR="00792FAC">
              <w:rPr>
                <w:sz w:val="22"/>
              </w:rPr>
              <w:t>T</w:t>
            </w:r>
            <w:r w:rsidR="00195D9F">
              <w:rPr>
                <w:sz w:val="22"/>
              </w:rPr>
              <w:t>TĐT</w:t>
            </w:r>
            <w:r w:rsidR="00792FAC">
              <w:rPr>
                <w:sz w:val="22"/>
              </w:rPr>
              <w:t xml:space="preserve"> T</w:t>
            </w:r>
            <w:r w:rsidR="00195D9F">
              <w:rPr>
                <w:sz w:val="22"/>
              </w:rPr>
              <w:t>P</w:t>
            </w:r>
            <w:r>
              <w:rPr>
                <w:sz w:val="22"/>
              </w:rPr>
              <w:t>;</w:t>
            </w:r>
          </w:p>
          <w:p w14:paraId="6104884A" w14:textId="77777777" w:rsidR="00195D9F" w:rsidRDefault="00195D9F" w:rsidP="003F3F46">
            <w:pPr>
              <w:spacing w:before="0"/>
              <w:ind w:left="-108"/>
              <w:jc w:val="both"/>
              <w:rPr>
                <w:sz w:val="22"/>
              </w:rPr>
            </w:pPr>
            <w:r>
              <w:rPr>
                <w:sz w:val="22"/>
              </w:rPr>
              <w:t>- TT PVHCC TP</w:t>
            </w:r>
            <w:r w:rsidR="0074746C">
              <w:rPr>
                <w:sz w:val="22"/>
              </w:rPr>
              <w:t>;</w:t>
            </w:r>
          </w:p>
          <w:p w14:paraId="05ED7161" w14:textId="51E28060" w:rsidR="002C2C93" w:rsidRPr="00FE1FF1" w:rsidRDefault="002C2C93" w:rsidP="007A625C">
            <w:pPr>
              <w:spacing w:before="0"/>
              <w:ind w:left="-108"/>
              <w:jc w:val="both"/>
              <w:rPr>
                <w:sz w:val="28"/>
                <w:szCs w:val="28"/>
              </w:rPr>
            </w:pPr>
            <w:r>
              <w:rPr>
                <w:sz w:val="22"/>
              </w:rPr>
              <w:t>- Lưu</w:t>
            </w:r>
            <w:r w:rsidR="00F27F34">
              <w:rPr>
                <w:sz w:val="22"/>
              </w:rPr>
              <w:t>:</w:t>
            </w:r>
            <w:r>
              <w:rPr>
                <w:sz w:val="22"/>
              </w:rPr>
              <w:t xml:space="preserve"> VT, </w:t>
            </w:r>
            <w:r w:rsidR="00195D9F">
              <w:rPr>
                <w:sz w:val="22"/>
              </w:rPr>
              <w:t>(TNSH/</w:t>
            </w:r>
            <w:r w:rsidR="007A625C">
              <w:rPr>
                <w:sz w:val="22"/>
              </w:rPr>
              <w:t>ĐL</w:t>
            </w:r>
            <w:r w:rsidR="00195D9F">
              <w:rPr>
                <w:sz w:val="22"/>
              </w:rPr>
              <w:t>)</w:t>
            </w:r>
            <w:r w:rsidRPr="00FE1FF1">
              <w:rPr>
                <w:sz w:val="22"/>
              </w:rPr>
              <w:t>.</w:t>
            </w:r>
          </w:p>
        </w:tc>
        <w:tc>
          <w:tcPr>
            <w:tcW w:w="5245" w:type="dxa"/>
          </w:tcPr>
          <w:p w14:paraId="01233856" w14:textId="77777777" w:rsidR="002C2C93" w:rsidRPr="002C2C93" w:rsidRDefault="002C2F64" w:rsidP="002C2C93">
            <w:pPr>
              <w:spacing w:before="0"/>
              <w:jc w:val="center"/>
              <w:rPr>
                <w:b/>
                <w:sz w:val="28"/>
                <w:szCs w:val="28"/>
              </w:rPr>
            </w:pPr>
            <w:r>
              <w:rPr>
                <w:b/>
                <w:sz w:val="28"/>
                <w:szCs w:val="28"/>
              </w:rPr>
              <w:t>TM. ỦY BAN NHÂN DÂN</w:t>
            </w:r>
          </w:p>
          <w:p w14:paraId="3F34E128" w14:textId="77777777" w:rsidR="002C2C93" w:rsidRPr="002C2C93" w:rsidRDefault="00DA145C" w:rsidP="00F91159">
            <w:pPr>
              <w:spacing w:before="0"/>
              <w:jc w:val="center"/>
              <w:rPr>
                <w:b/>
                <w:sz w:val="28"/>
                <w:szCs w:val="28"/>
              </w:rPr>
            </w:pPr>
            <w:r>
              <w:rPr>
                <w:b/>
                <w:sz w:val="28"/>
                <w:szCs w:val="28"/>
              </w:rPr>
              <w:t xml:space="preserve">KT. </w:t>
            </w:r>
            <w:r w:rsidR="002C2C93" w:rsidRPr="002C2C93">
              <w:rPr>
                <w:b/>
                <w:sz w:val="28"/>
                <w:szCs w:val="28"/>
              </w:rPr>
              <w:t>CHỦ TỊCH</w:t>
            </w:r>
          </w:p>
          <w:p w14:paraId="6AAE91EC" w14:textId="77777777" w:rsidR="002C2C93" w:rsidRDefault="00DA145C" w:rsidP="00F91159">
            <w:pPr>
              <w:spacing w:before="0"/>
              <w:jc w:val="center"/>
              <w:rPr>
                <w:b/>
                <w:sz w:val="28"/>
                <w:szCs w:val="28"/>
              </w:rPr>
            </w:pPr>
            <w:r>
              <w:rPr>
                <w:b/>
                <w:sz w:val="28"/>
                <w:szCs w:val="28"/>
              </w:rPr>
              <w:t>PHÓ CHỦ TỊCH</w:t>
            </w:r>
          </w:p>
          <w:p w14:paraId="46210099" w14:textId="77777777" w:rsidR="002C2C93" w:rsidRDefault="002C2C93" w:rsidP="00F91159">
            <w:pPr>
              <w:spacing w:before="0"/>
              <w:jc w:val="center"/>
              <w:rPr>
                <w:b/>
                <w:sz w:val="28"/>
                <w:szCs w:val="28"/>
              </w:rPr>
            </w:pPr>
          </w:p>
          <w:p w14:paraId="7B20BCB4" w14:textId="77777777" w:rsidR="002C2C93" w:rsidRPr="00FE1FF1" w:rsidRDefault="002C2C93" w:rsidP="00F91159">
            <w:pPr>
              <w:spacing w:before="0"/>
              <w:jc w:val="center"/>
              <w:rPr>
                <w:b/>
                <w:sz w:val="28"/>
                <w:szCs w:val="28"/>
              </w:rPr>
            </w:pPr>
          </w:p>
          <w:p w14:paraId="31F43E67" w14:textId="77777777" w:rsidR="002C2C93" w:rsidRPr="00FE1FF1" w:rsidRDefault="002C2C93" w:rsidP="00F91159">
            <w:pPr>
              <w:spacing w:before="0"/>
              <w:rPr>
                <w:b/>
                <w:sz w:val="28"/>
                <w:szCs w:val="28"/>
              </w:rPr>
            </w:pPr>
          </w:p>
          <w:p w14:paraId="020AB663" w14:textId="77777777" w:rsidR="000D7F4A" w:rsidRDefault="000D7F4A" w:rsidP="00F91159">
            <w:pPr>
              <w:spacing w:before="0"/>
              <w:jc w:val="center"/>
              <w:rPr>
                <w:b/>
                <w:sz w:val="28"/>
                <w:szCs w:val="28"/>
              </w:rPr>
            </w:pPr>
          </w:p>
          <w:p w14:paraId="70039395" w14:textId="77777777" w:rsidR="007F0615" w:rsidRDefault="007F0615" w:rsidP="000D7F4A">
            <w:pPr>
              <w:jc w:val="center"/>
              <w:rPr>
                <w:b/>
                <w:bCs/>
                <w:sz w:val="28"/>
                <w:szCs w:val="28"/>
              </w:rPr>
            </w:pPr>
          </w:p>
          <w:p w14:paraId="5441ADFF" w14:textId="77777777" w:rsidR="007F0615" w:rsidRPr="00DA145C" w:rsidRDefault="007F0615" w:rsidP="000D7F4A">
            <w:pPr>
              <w:jc w:val="center"/>
              <w:rPr>
                <w:b/>
                <w:bCs/>
                <w:sz w:val="28"/>
                <w:szCs w:val="28"/>
              </w:rPr>
            </w:pPr>
            <w:r>
              <w:rPr>
                <w:b/>
                <w:bCs/>
                <w:sz w:val="28"/>
                <w:szCs w:val="28"/>
              </w:rPr>
              <w:t>Nguyễn Mạnh Cường</w:t>
            </w:r>
          </w:p>
        </w:tc>
      </w:tr>
    </w:tbl>
    <w:p w14:paraId="48A63B5F" w14:textId="77777777" w:rsidR="005071A0" w:rsidRPr="00FE1FF1" w:rsidRDefault="005071A0" w:rsidP="005105D3">
      <w:pPr>
        <w:spacing w:before="0" w:line="312" w:lineRule="auto"/>
        <w:jc w:val="both"/>
        <w:rPr>
          <w:sz w:val="28"/>
          <w:szCs w:val="28"/>
          <w:u w:val="single"/>
        </w:rPr>
      </w:pPr>
    </w:p>
    <w:sectPr w:rsidR="005071A0" w:rsidRPr="00FE1FF1" w:rsidSect="00917910">
      <w:headerReference w:type="default" r:id="rId8"/>
      <w:pgSz w:w="11907" w:h="16839" w:code="9"/>
      <w:pgMar w:top="1134" w:right="1134" w:bottom="1134" w:left="1701" w:header="720" w:footer="39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33A58F" w14:textId="77777777" w:rsidR="005232FE" w:rsidRDefault="005232FE" w:rsidP="00983C2E">
      <w:pPr>
        <w:spacing w:before="0"/>
      </w:pPr>
      <w:r>
        <w:separator/>
      </w:r>
    </w:p>
  </w:endnote>
  <w:endnote w:type="continuationSeparator" w:id="0">
    <w:p w14:paraId="0C866F0F" w14:textId="77777777" w:rsidR="005232FE" w:rsidRDefault="005232FE" w:rsidP="00983C2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B0CE01" w14:textId="77777777" w:rsidR="005232FE" w:rsidRDefault="005232FE" w:rsidP="00983C2E">
      <w:pPr>
        <w:spacing w:before="0"/>
      </w:pPr>
      <w:r>
        <w:separator/>
      </w:r>
    </w:p>
  </w:footnote>
  <w:footnote w:type="continuationSeparator" w:id="0">
    <w:p w14:paraId="703326E8" w14:textId="77777777" w:rsidR="005232FE" w:rsidRDefault="005232FE" w:rsidP="00983C2E">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07C644" w14:textId="77777777" w:rsidR="006C2903" w:rsidRPr="008461EB" w:rsidRDefault="006C2903" w:rsidP="00AF776D">
    <w:pPr>
      <w:pStyle w:val="Header"/>
      <w:spacing w:after="120"/>
      <w:jc w:val="center"/>
      <w:rPr>
        <w:sz w:val="26"/>
        <w:szCs w:val="26"/>
      </w:rPr>
    </w:pPr>
    <w:r w:rsidRPr="008461EB">
      <w:rPr>
        <w:sz w:val="26"/>
        <w:szCs w:val="26"/>
      </w:rPr>
      <w:fldChar w:fldCharType="begin"/>
    </w:r>
    <w:r w:rsidRPr="008461EB">
      <w:rPr>
        <w:sz w:val="26"/>
        <w:szCs w:val="26"/>
      </w:rPr>
      <w:instrText xml:space="preserve"> PAGE   \* MERGEFORMAT </w:instrText>
    </w:r>
    <w:r w:rsidRPr="008461EB">
      <w:rPr>
        <w:sz w:val="26"/>
        <w:szCs w:val="26"/>
      </w:rPr>
      <w:fldChar w:fldCharType="separate"/>
    </w:r>
    <w:r w:rsidR="00CE729D">
      <w:rPr>
        <w:noProof/>
        <w:sz w:val="26"/>
        <w:szCs w:val="26"/>
      </w:rPr>
      <w:t>2</w:t>
    </w:r>
    <w:r w:rsidRPr="008461EB">
      <w:rPr>
        <w:noProof/>
        <w:sz w:val="26"/>
        <w:szCs w:val="26"/>
      </w:rPr>
      <w:fldChar w:fldCharType="end"/>
    </w:r>
  </w:p>
  <w:p w14:paraId="3B4E20DB" w14:textId="77777777" w:rsidR="006C2903" w:rsidRDefault="006C290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45A2B"/>
    <w:multiLevelType w:val="hybridMultilevel"/>
    <w:tmpl w:val="E3385D9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164C39"/>
    <w:multiLevelType w:val="hybridMultilevel"/>
    <w:tmpl w:val="04B27F4C"/>
    <w:lvl w:ilvl="0" w:tplc="1BD2B276">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FB52C54"/>
    <w:multiLevelType w:val="hybridMultilevel"/>
    <w:tmpl w:val="834A38C6"/>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
    <w:nsid w:val="25A96D20"/>
    <w:multiLevelType w:val="hybridMultilevel"/>
    <w:tmpl w:val="45960D78"/>
    <w:lvl w:ilvl="0" w:tplc="F198F0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57E5C9F"/>
    <w:multiLevelType w:val="hybridMultilevel"/>
    <w:tmpl w:val="0556F3A2"/>
    <w:lvl w:ilvl="0" w:tplc="ACC819D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5645F67"/>
    <w:multiLevelType w:val="hybridMultilevel"/>
    <w:tmpl w:val="0B82C44C"/>
    <w:lvl w:ilvl="0" w:tplc="BA283A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4DE74F01"/>
    <w:multiLevelType w:val="hybridMultilevel"/>
    <w:tmpl w:val="3C922398"/>
    <w:lvl w:ilvl="0" w:tplc="05BC61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2555D6B"/>
    <w:multiLevelType w:val="hybridMultilevel"/>
    <w:tmpl w:val="333E2E3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B156EE7"/>
    <w:multiLevelType w:val="hybridMultilevel"/>
    <w:tmpl w:val="140EC130"/>
    <w:lvl w:ilvl="0" w:tplc="BC1E68BA">
      <w:numFmt w:val="bullet"/>
      <w:lvlText w:val="-"/>
      <w:lvlJc w:val="left"/>
      <w:pPr>
        <w:ind w:left="1080" w:hanging="360"/>
      </w:pPr>
      <w:rPr>
        <w:rFonts w:ascii="Times New Roman" w:eastAsia="Calibri" w:hAnsi="Times New Roman" w:cs="Times New Roman" w:hint="default"/>
        <w:color w:val="333333"/>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6A1F7CEA"/>
    <w:multiLevelType w:val="hybridMultilevel"/>
    <w:tmpl w:val="156E85C2"/>
    <w:lvl w:ilvl="0" w:tplc="CC36B5AE">
      <w:start w:val="1"/>
      <w:numFmt w:val="decimal"/>
      <w:lvlText w:val="%1."/>
      <w:lvlJc w:val="left"/>
      <w:pPr>
        <w:ind w:left="1080" w:hanging="360"/>
      </w:pPr>
      <w:rPr>
        <w:rFonts w:hint="default"/>
        <w:b w:val="0"/>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57D7C14"/>
    <w:multiLevelType w:val="hybridMultilevel"/>
    <w:tmpl w:val="BC081EA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10"/>
  </w:num>
  <w:num w:numId="2">
    <w:abstractNumId w:val="2"/>
  </w:num>
  <w:num w:numId="3">
    <w:abstractNumId w:val="3"/>
  </w:num>
  <w:num w:numId="4">
    <w:abstractNumId w:val="6"/>
  </w:num>
  <w:num w:numId="5">
    <w:abstractNumId w:val="9"/>
  </w:num>
  <w:num w:numId="6">
    <w:abstractNumId w:val="4"/>
  </w:num>
  <w:num w:numId="7">
    <w:abstractNumId w:val="7"/>
  </w:num>
  <w:num w:numId="8">
    <w:abstractNumId w:val="0"/>
  </w:num>
  <w:num w:numId="9">
    <w:abstractNumId w:val="8"/>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6E3"/>
    <w:rsid w:val="00001523"/>
    <w:rsid w:val="00002DF3"/>
    <w:rsid w:val="00003F67"/>
    <w:rsid w:val="00004159"/>
    <w:rsid w:val="00004645"/>
    <w:rsid w:val="00005089"/>
    <w:rsid w:val="0000692A"/>
    <w:rsid w:val="00006955"/>
    <w:rsid w:val="00010EC6"/>
    <w:rsid w:val="000113AA"/>
    <w:rsid w:val="000124F1"/>
    <w:rsid w:val="00012927"/>
    <w:rsid w:val="00014700"/>
    <w:rsid w:val="000158E0"/>
    <w:rsid w:val="0001599C"/>
    <w:rsid w:val="00015F6A"/>
    <w:rsid w:val="000163F1"/>
    <w:rsid w:val="00016AC4"/>
    <w:rsid w:val="000177F0"/>
    <w:rsid w:val="00020DFC"/>
    <w:rsid w:val="00021FD1"/>
    <w:rsid w:val="000220A7"/>
    <w:rsid w:val="00022194"/>
    <w:rsid w:val="0002255A"/>
    <w:rsid w:val="00022B1D"/>
    <w:rsid w:val="00023367"/>
    <w:rsid w:val="00023E61"/>
    <w:rsid w:val="000259D1"/>
    <w:rsid w:val="0002740F"/>
    <w:rsid w:val="00030934"/>
    <w:rsid w:val="000309D5"/>
    <w:rsid w:val="00030F99"/>
    <w:rsid w:val="00032F6D"/>
    <w:rsid w:val="000339C8"/>
    <w:rsid w:val="00033C67"/>
    <w:rsid w:val="000345AA"/>
    <w:rsid w:val="0003512D"/>
    <w:rsid w:val="00035ABA"/>
    <w:rsid w:val="00036A93"/>
    <w:rsid w:val="000436E9"/>
    <w:rsid w:val="00044F7B"/>
    <w:rsid w:val="00045745"/>
    <w:rsid w:val="000466B1"/>
    <w:rsid w:val="00047BFA"/>
    <w:rsid w:val="000503E2"/>
    <w:rsid w:val="000510B6"/>
    <w:rsid w:val="000513BA"/>
    <w:rsid w:val="00052D3A"/>
    <w:rsid w:val="00053767"/>
    <w:rsid w:val="0005547F"/>
    <w:rsid w:val="00057871"/>
    <w:rsid w:val="000579F1"/>
    <w:rsid w:val="000626EC"/>
    <w:rsid w:val="00063B1F"/>
    <w:rsid w:val="000644D9"/>
    <w:rsid w:val="00064C53"/>
    <w:rsid w:val="000656EA"/>
    <w:rsid w:val="000669A7"/>
    <w:rsid w:val="00070114"/>
    <w:rsid w:val="00072139"/>
    <w:rsid w:val="00073196"/>
    <w:rsid w:val="0007392B"/>
    <w:rsid w:val="00073D1E"/>
    <w:rsid w:val="000750A8"/>
    <w:rsid w:val="000751D1"/>
    <w:rsid w:val="00075440"/>
    <w:rsid w:val="000758CB"/>
    <w:rsid w:val="00080412"/>
    <w:rsid w:val="00080A0F"/>
    <w:rsid w:val="00080C91"/>
    <w:rsid w:val="00081F10"/>
    <w:rsid w:val="00081F78"/>
    <w:rsid w:val="00082AA2"/>
    <w:rsid w:val="0008437A"/>
    <w:rsid w:val="0008465F"/>
    <w:rsid w:val="0008497C"/>
    <w:rsid w:val="000862A9"/>
    <w:rsid w:val="000866C4"/>
    <w:rsid w:val="00090534"/>
    <w:rsid w:val="00090940"/>
    <w:rsid w:val="00090CA5"/>
    <w:rsid w:val="00090D37"/>
    <w:rsid w:val="000913BD"/>
    <w:rsid w:val="00091740"/>
    <w:rsid w:val="000918DE"/>
    <w:rsid w:val="00092A03"/>
    <w:rsid w:val="00095281"/>
    <w:rsid w:val="0009578B"/>
    <w:rsid w:val="00096958"/>
    <w:rsid w:val="00096D6E"/>
    <w:rsid w:val="00096FED"/>
    <w:rsid w:val="000A0DA2"/>
    <w:rsid w:val="000A1B65"/>
    <w:rsid w:val="000A270A"/>
    <w:rsid w:val="000A393C"/>
    <w:rsid w:val="000A435D"/>
    <w:rsid w:val="000A4D8F"/>
    <w:rsid w:val="000A5BB8"/>
    <w:rsid w:val="000A5F5B"/>
    <w:rsid w:val="000A6627"/>
    <w:rsid w:val="000A71BA"/>
    <w:rsid w:val="000A782E"/>
    <w:rsid w:val="000B07DE"/>
    <w:rsid w:val="000B1742"/>
    <w:rsid w:val="000B1ADD"/>
    <w:rsid w:val="000B2849"/>
    <w:rsid w:val="000B2CE6"/>
    <w:rsid w:val="000B3290"/>
    <w:rsid w:val="000B45BF"/>
    <w:rsid w:val="000B4BC9"/>
    <w:rsid w:val="000B5614"/>
    <w:rsid w:val="000B611C"/>
    <w:rsid w:val="000B6346"/>
    <w:rsid w:val="000B6AD3"/>
    <w:rsid w:val="000B6C28"/>
    <w:rsid w:val="000B71B9"/>
    <w:rsid w:val="000B7CC0"/>
    <w:rsid w:val="000C003E"/>
    <w:rsid w:val="000C0C40"/>
    <w:rsid w:val="000C109C"/>
    <w:rsid w:val="000C13B8"/>
    <w:rsid w:val="000C2956"/>
    <w:rsid w:val="000C33DA"/>
    <w:rsid w:val="000C3756"/>
    <w:rsid w:val="000C58FC"/>
    <w:rsid w:val="000C5BD5"/>
    <w:rsid w:val="000C60C4"/>
    <w:rsid w:val="000C67E7"/>
    <w:rsid w:val="000D04A6"/>
    <w:rsid w:val="000D05AC"/>
    <w:rsid w:val="000D1BD2"/>
    <w:rsid w:val="000D1C87"/>
    <w:rsid w:val="000D2E20"/>
    <w:rsid w:val="000D39B1"/>
    <w:rsid w:val="000D47B7"/>
    <w:rsid w:val="000D6DAD"/>
    <w:rsid w:val="000D71F8"/>
    <w:rsid w:val="000D750F"/>
    <w:rsid w:val="000D7892"/>
    <w:rsid w:val="000D7F4A"/>
    <w:rsid w:val="000E0A4D"/>
    <w:rsid w:val="000E1A02"/>
    <w:rsid w:val="000E23A8"/>
    <w:rsid w:val="000E2D56"/>
    <w:rsid w:val="000E2DF2"/>
    <w:rsid w:val="000E3736"/>
    <w:rsid w:val="000E59E2"/>
    <w:rsid w:val="000E5D40"/>
    <w:rsid w:val="000E71C1"/>
    <w:rsid w:val="000E730F"/>
    <w:rsid w:val="000E765C"/>
    <w:rsid w:val="000E7A87"/>
    <w:rsid w:val="000F0568"/>
    <w:rsid w:val="000F0F79"/>
    <w:rsid w:val="000F1FAC"/>
    <w:rsid w:val="000F27C3"/>
    <w:rsid w:val="000F4267"/>
    <w:rsid w:val="000F4697"/>
    <w:rsid w:val="000F46E3"/>
    <w:rsid w:val="000F7C35"/>
    <w:rsid w:val="000F7FB4"/>
    <w:rsid w:val="00100942"/>
    <w:rsid w:val="00100BD3"/>
    <w:rsid w:val="00101B9C"/>
    <w:rsid w:val="0010251C"/>
    <w:rsid w:val="001025B2"/>
    <w:rsid w:val="00103C34"/>
    <w:rsid w:val="00104F60"/>
    <w:rsid w:val="00105199"/>
    <w:rsid w:val="00105A4C"/>
    <w:rsid w:val="00106567"/>
    <w:rsid w:val="001066C6"/>
    <w:rsid w:val="00110525"/>
    <w:rsid w:val="0011120C"/>
    <w:rsid w:val="00111BC7"/>
    <w:rsid w:val="001128F3"/>
    <w:rsid w:val="00112C6E"/>
    <w:rsid w:val="00112C89"/>
    <w:rsid w:val="00117951"/>
    <w:rsid w:val="00117A36"/>
    <w:rsid w:val="00121EB7"/>
    <w:rsid w:val="001224CD"/>
    <w:rsid w:val="0012255C"/>
    <w:rsid w:val="00122DA4"/>
    <w:rsid w:val="00124DE7"/>
    <w:rsid w:val="00124FFA"/>
    <w:rsid w:val="001253B7"/>
    <w:rsid w:val="001260CB"/>
    <w:rsid w:val="00126263"/>
    <w:rsid w:val="00126979"/>
    <w:rsid w:val="00127D7F"/>
    <w:rsid w:val="00130E59"/>
    <w:rsid w:val="00130FB4"/>
    <w:rsid w:val="001319CD"/>
    <w:rsid w:val="00131A2B"/>
    <w:rsid w:val="001325EB"/>
    <w:rsid w:val="00135FF8"/>
    <w:rsid w:val="00136895"/>
    <w:rsid w:val="0013694A"/>
    <w:rsid w:val="00140785"/>
    <w:rsid w:val="001410E4"/>
    <w:rsid w:val="0014138B"/>
    <w:rsid w:val="00141412"/>
    <w:rsid w:val="001415B8"/>
    <w:rsid w:val="00142F16"/>
    <w:rsid w:val="0014465D"/>
    <w:rsid w:val="00145709"/>
    <w:rsid w:val="00145F1F"/>
    <w:rsid w:val="00150B7B"/>
    <w:rsid w:val="0015157B"/>
    <w:rsid w:val="00152AA2"/>
    <w:rsid w:val="0015590A"/>
    <w:rsid w:val="001629A8"/>
    <w:rsid w:val="001631C0"/>
    <w:rsid w:val="00164F15"/>
    <w:rsid w:val="00165CCE"/>
    <w:rsid w:val="00166287"/>
    <w:rsid w:val="00166696"/>
    <w:rsid w:val="00167413"/>
    <w:rsid w:val="00167C07"/>
    <w:rsid w:val="001726FC"/>
    <w:rsid w:val="00172A45"/>
    <w:rsid w:val="00173EC0"/>
    <w:rsid w:val="0017447D"/>
    <w:rsid w:val="00174631"/>
    <w:rsid w:val="00174A4D"/>
    <w:rsid w:val="0017698A"/>
    <w:rsid w:val="001775BF"/>
    <w:rsid w:val="001818AB"/>
    <w:rsid w:val="001829D0"/>
    <w:rsid w:val="00183335"/>
    <w:rsid w:val="00184954"/>
    <w:rsid w:val="0018535F"/>
    <w:rsid w:val="00185439"/>
    <w:rsid w:val="0018571F"/>
    <w:rsid w:val="00185885"/>
    <w:rsid w:val="00185C65"/>
    <w:rsid w:val="00186647"/>
    <w:rsid w:val="00190AC2"/>
    <w:rsid w:val="001938C6"/>
    <w:rsid w:val="00195575"/>
    <w:rsid w:val="00195D9F"/>
    <w:rsid w:val="00195E98"/>
    <w:rsid w:val="001A12CB"/>
    <w:rsid w:val="001A2870"/>
    <w:rsid w:val="001A2AA5"/>
    <w:rsid w:val="001A2AA8"/>
    <w:rsid w:val="001A2C89"/>
    <w:rsid w:val="001A2D01"/>
    <w:rsid w:val="001A35B8"/>
    <w:rsid w:val="001A385C"/>
    <w:rsid w:val="001A4AE0"/>
    <w:rsid w:val="001A58A7"/>
    <w:rsid w:val="001A6756"/>
    <w:rsid w:val="001A69DA"/>
    <w:rsid w:val="001A700E"/>
    <w:rsid w:val="001B14BD"/>
    <w:rsid w:val="001B154D"/>
    <w:rsid w:val="001B16F3"/>
    <w:rsid w:val="001B1EA9"/>
    <w:rsid w:val="001B212D"/>
    <w:rsid w:val="001B35B9"/>
    <w:rsid w:val="001B4DCF"/>
    <w:rsid w:val="001B5A0E"/>
    <w:rsid w:val="001C0081"/>
    <w:rsid w:val="001C03C3"/>
    <w:rsid w:val="001C1434"/>
    <w:rsid w:val="001C1736"/>
    <w:rsid w:val="001C4458"/>
    <w:rsid w:val="001C466D"/>
    <w:rsid w:val="001C5B39"/>
    <w:rsid w:val="001C5DDA"/>
    <w:rsid w:val="001C5DEE"/>
    <w:rsid w:val="001C6B54"/>
    <w:rsid w:val="001C7BF5"/>
    <w:rsid w:val="001D050F"/>
    <w:rsid w:val="001D14A6"/>
    <w:rsid w:val="001D1B3E"/>
    <w:rsid w:val="001D20E7"/>
    <w:rsid w:val="001D2417"/>
    <w:rsid w:val="001D252B"/>
    <w:rsid w:val="001D46F4"/>
    <w:rsid w:val="001D4919"/>
    <w:rsid w:val="001D5727"/>
    <w:rsid w:val="001D5B4A"/>
    <w:rsid w:val="001D7C76"/>
    <w:rsid w:val="001E022D"/>
    <w:rsid w:val="001E0943"/>
    <w:rsid w:val="001E1047"/>
    <w:rsid w:val="001E152D"/>
    <w:rsid w:val="001E1932"/>
    <w:rsid w:val="001E23FF"/>
    <w:rsid w:val="001E44B1"/>
    <w:rsid w:val="001E4968"/>
    <w:rsid w:val="001E4C0C"/>
    <w:rsid w:val="001E4D23"/>
    <w:rsid w:val="001E5DA7"/>
    <w:rsid w:val="001E628D"/>
    <w:rsid w:val="001E6728"/>
    <w:rsid w:val="001E71ED"/>
    <w:rsid w:val="001F00CE"/>
    <w:rsid w:val="001F040F"/>
    <w:rsid w:val="001F0859"/>
    <w:rsid w:val="001F21CE"/>
    <w:rsid w:val="001F29C4"/>
    <w:rsid w:val="001F40BD"/>
    <w:rsid w:val="001F6D94"/>
    <w:rsid w:val="001F6F68"/>
    <w:rsid w:val="001F76FB"/>
    <w:rsid w:val="00201469"/>
    <w:rsid w:val="00201E2D"/>
    <w:rsid w:val="00202910"/>
    <w:rsid w:val="00202984"/>
    <w:rsid w:val="002029FA"/>
    <w:rsid w:val="00202ADC"/>
    <w:rsid w:val="00202AF3"/>
    <w:rsid w:val="00202DAF"/>
    <w:rsid w:val="00203CE1"/>
    <w:rsid w:val="00203CF0"/>
    <w:rsid w:val="0020405D"/>
    <w:rsid w:val="002052DB"/>
    <w:rsid w:val="00206086"/>
    <w:rsid w:val="00206675"/>
    <w:rsid w:val="0020695D"/>
    <w:rsid w:val="00206FAE"/>
    <w:rsid w:val="0020706E"/>
    <w:rsid w:val="00207F19"/>
    <w:rsid w:val="00210501"/>
    <w:rsid w:val="00210A5D"/>
    <w:rsid w:val="00211045"/>
    <w:rsid w:val="002116E9"/>
    <w:rsid w:val="00211C0A"/>
    <w:rsid w:val="00213158"/>
    <w:rsid w:val="002149C3"/>
    <w:rsid w:val="002155A8"/>
    <w:rsid w:val="00215E77"/>
    <w:rsid w:val="00216656"/>
    <w:rsid w:val="00217001"/>
    <w:rsid w:val="002177EA"/>
    <w:rsid w:val="0022046E"/>
    <w:rsid w:val="00220CD8"/>
    <w:rsid w:val="0022369C"/>
    <w:rsid w:val="002236CC"/>
    <w:rsid w:val="0022377D"/>
    <w:rsid w:val="002245C8"/>
    <w:rsid w:val="002248C9"/>
    <w:rsid w:val="00225FB1"/>
    <w:rsid w:val="0022766E"/>
    <w:rsid w:val="002303A5"/>
    <w:rsid w:val="00231498"/>
    <w:rsid w:val="0023160B"/>
    <w:rsid w:val="002317C4"/>
    <w:rsid w:val="00231870"/>
    <w:rsid w:val="00232E3C"/>
    <w:rsid w:val="00232E67"/>
    <w:rsid w:val="0023461D"/>
    <w:rsid w:val="00235C1D"/>
    <w:rsid w:val="00237F73"/>
    <w:rsid w:val="002407C9"/>
    <w:rsid w:val="00240842"/>
    <w:rsid w:val="00240C02"/>
    <w:rsid w:val="0024346F"/>
    <w:rsid w:val="00243603"/>
    <w:rsid w:val="00244807"/>
    <w:rsid w:val="00244C28"/>
    <w:rsid w:val="00244E1A"/>
    <w:rsid w:val="0024613F"/>
    <w:rsid w:val="00246C6C"/>
    <w:rsid w:val="00247287"/>
    <w:rsid w:val="00247B7B"/>
    <w:rsid w:val="00247FE4"/>
    <w:rsid w:val="0025048F"/>
    <w:rsid w:val="002508CA"/>
    <w:rsid w:val="00250AB5"/>
    <w:rsid w:val="002518F3"/>
    <w:rsid w:val="002541F9"/>
    <w:rsid w:val="00255612"/>
    <w:rsid w:val="00256D3D"/>
    <w:rsid w:val="00257680"/>
    <w:rsid w:val="002612CE"/>
    <w:rsid w:val="00262134"/>
    <w:rsid w:val="002634EF"/>
    <w:rsid w:val="00266390"/>
    <w:rsid w:val="00266921"/>
    <w:rsid w:val="00266BA2"/>
    <w:rsid w:val="00267B10"/>
    <w:rsid w:val="00270690"/>
    <w:rsid w:val="00270876"/>
    <w:rsid w:val="00270DF7"/>
    <w:rsid w:val="0027181B"/>
    <w:rsid w:val="00271FEC"/>
    <w:rsid w:val="002727D9"/>
    <w:rsid w:val="002743DC"/>
    <w:rsid w:val="00274D35"/>
    <w:rsid w:val="00274F28"/>
    <w:rsid w:val="002750DB"/>
    <w:rsid w:val="00275254"/>
    <w:rsid w:val="00277012"/>
    <w:rsid w:val="00277288"/>
    <w:rsid w:val="00277E86"/>
    <w:rsid w:val="00277FD6"/>
    <w:rsid w:val="002801E4"/>
    <w:rsid w:val="0028080F"/>
    <w:rsid w:val="00281196"/>
    <w:rsid w:val="0028160F"/>
    <w:rsid w:val="00281CA7"/>
    <w:rsid w:val="00283826"/>
    <w:rsid w:val="00284EB4"/>
    <w:rsid w:val="00286F67"/>
    <w:rsid w:val="00290F15"/>
    <w:rsid w:val="002914DC"/>
    <w:rsid w:val="00293835"/>
    <w:rsid w:val="00293BB6"/>
    <w:rsid w:val="00293C9B"/>
    <w:rsid w:val="00293F97"/>
    <w:rsid w:val="00296CC4"/>
    <w:rsid w:val="00297D70"/>
    <w:rsid w:val="00297EC8"/>
    <w:rsid w:val="00297FAB"/>
    <w:rsid w:val="002A206A"/>
    <w:rsid w:val="002A3C90"/>
    <w:rsid w:val="002A440D"/>
    <w:rsid w:val="002A4874"/>
    <w:rsid w:val="002B1A90"/>
    <w:rsid w:val="002B1F14"/>
    <w:rsid w:val="002B2CF0"/>
    <w:rsid w:val="002B2DCF"/>
    <w:rsid w:val="002B3153"/>
    <w:rsid w:val="002B3CC3"/>
    <w:rsid w:val="002B3EAB"/>
    <w:rsid w:val="002B402A"/>
    <w:rsid w:val="002B4E50"/>
    <w:rsid w:val="002B5016"/>
    <w:rsid w:val="002B50C2"/>
    <w:rsid w:val="002C1409"/>
    <w:rsid w:val="002C163C"/>
    <w:rsid w:val="002C2B9A"/>
    <w:rsid w:val="002C2C93"/>
    <w:rsid w:val="002C2F64"/>
    <w:rsid w:val="002C4782"/>
    <w:rsid w:val="002C6139"/>
    <w:rsid w:val="002C6B26"/>
    <w:rsid w:val="002C7EEE"/>
    <w:rsid w:val="002D0A0D"/>
    <w:rsid w:val="002D16FC"/>
    <w:rsid w:val="002D171A"/>
    <w:rsid w:val="002D29D0"/>
    <w:rsid w:val="002D2D89"/>
    <w:rsid w:val="002D3059"/>
    <w:rsid w:val="002D3083"/>
    <w:rsid w:val="002D349E"/>
    <w:rsid w:val="002D352D"/>
    <w:rsid w:val="002D57BC"/>
    <w:rsid w:val="002D6BDC"/>
    <w:rsid w:val="002D7941"/>
    <w:rsid w:val="002D79F5"/>
    <w:rsid w:val="002D7BBC"/>
    <w:rsid w:val="002E3FAD"/>
    <w:rsid w:val="002E4145"/>
    <w:rsid w:val="002E4303"/>
    <w:rsid w:val="002E481E"/>
    <w:rsid w:val="002E49E1"/>
    <w:rsid w:val="002E59F3"/>
    <w:rsid w:val="002E5C76"/>
    <w:rsid w:val="002E6246"/>
    <w:rsid w:val="002E6655"/>
    <w:rsid w:val="002E77DD"/>
    <w:rsid w:val="002E7D34"/>
    <w:rsid w:val="002F117E"/>
    <w:rsid w:val="002F1B75"/>
    <w:rsid w:val="002F2963"/>
    <w:rsid w:val="002F3A92"/>
    <w:rsid w:val="002F48D5"/>
    <w:rsid w:val="002F4FEE"/>
    <w:rsid w:val="002F5C0B"/>
    <w:rsid w:val="002F6EE2"/>
    <w:rsid w:val="003003D4"/>
    <w:rsid w:val="00302218"/>
    <w:rsid w:val="00303999"/>
    <w:rsid w:val="00303EA5"/>
    <w:rsid w:val="0030403A"/>
    <w:rsid w:val="00304AA9"/>
    <w:rsid w:val="003052E7"/>
    <w:rsid w:val="00306E41"/>
    <w:rsid w:val="00306F76"/>
    <w:rsid w:val="0030766C"/>
    <w:rsid w:val="0031128C"/>
    <w:rsid w:val="00311634"/>
    <w:rsid w:val="003119B8"/>
    <w:rsid w:val="00313434"/>
    <w:rsid w:val="00314706"/>
    <w:rsid w:val="00315B0C"/>
    <w:rsid w:val="0031618C"/>
    <w:rsid w:val="00321B24"/>
    <w:rsid w:val="00321F93"/>
    <w:rsid w:val="0032338A"/>
    <w:rsid w:val="0032372C"/>
    <w:rsid w:val="00324611"/>
    <w:rsid w:val="0032583F"/>
    <w:rsid w:val="00326073"/>
    <w:rsid w:val="00326195"/>
    <w:rsid w:val="00326B17"/>
    <w:rsid w:val="00326DBD"/>
    <w:rsid w:val="0032721B"/>
    <w:rsid w:val="00327A4B"/>
    <w:rsid w:val="00327B1C"/>
    <w:rsid w:val="00327B68"/>
    <w:rsid w:val="00330600"/>
    <w:rsid w:val="00333DE4"/>
    <w:rsid w:val="00333F0F"/>
    <w:rsid w:val="00334841"/>
    <w:rsid w:val="00334BA3"/>
    <w:rsid w:val="00337370"/>
    <w:rsid w:val="0033744D"/>
    <w:rsid w:val="00341A79"/>
    <w:rsid w:val="00343C9C"/>
    <w:rsid w:val="00344238"/>
    <w:rsid w:val="0034427E"/>
    <w:rsid w:val="0034430D"/>
    <w:rsid w:val="003449C6"/>
    <w:rsid w:val="00346EE9"/>
    <w:rsid w:val="0034790D"/>
    <w:rsid w:val="00347A2E"/>
    <w:rsid w:val="0035073C"/>
    <w:rsid w:val="00350959"/>
    <w:rsid w:val="00350E91"/>
    <w:rsid w:val="00352342"/>
    <w:rsid w:val="0035280E"/>
    <w:rsid w:val="00352914"/>
    <w:rsid w:val="00352F03"/>
    <w:rsid w:val="0035396A"/>
    <w:rsid w:val="0035496F"/>
    <w:rsid w:val="00354BC4"/>
    <w:rsid w:val="00354F2A"/>
    <w:rsid w:val="0035545C"/>
    <w:rsid w:val="0035557B"/>
    <w:rsid w:val="003555E0"/>
    <w:rsid w:val="00356CC5"/>
    <w:rsid w:val="00357B1B"/>
    <w:rsid w:val="0036187F"/>
    <w:rsid w:val="00364DCE"/>
    <w:rsid w:val="003662E3"/>
    <w:rsid w:val="003666AC"/>
    <w:rsid w:val="0036704C"/>
    <w:rsid w:val="00367674"/>
    <w:rsid w:val="00367C45"/>
    <w:rsid w:val="003704E4"/>
    <w:rsid w:val="00372541"/>
    <w:rsid w:val="003725A7"/>
    <w:rsid w:val="00372F56"/>
    <w:rsid w:val="00373003"/>
    <w:rsid w:val="00374CC3"/>
    <w:rsid w:val="00375C75"/>
    <w:rsid w:val="003764E7"/>
    <w:rsid w:val="00376778"/>
    <w:rsid w:val="003776C0"/>
    <w:rsid w:val="00377CF9"/>
    <w:rsid w:val="0038003F"/>
    <w:rsid w:val="00381011"/>
    <w:rsid w:val="00381D8B"/>
    <w:rsid w:val="00381F85"/>
    <w:rsid w:val="00382085"/>
    <w:rsid w:val="003820D1"/>
    <w:rsid w:val="00383115"/>
    <w:rsid w:val="00383ADD"/>
    <w:rsid w:val="00384672"/>
    <w:rsid w:val="003913E9"/>
    <w:rsid w:val="00392421"/>
    <w:rsid w:val="00392894"/>
    <w:rsid w:val="0039298B"/>
    <w:rsid w:val="00393751"/>
    <w:rsid w:val="00393899"/>
    <w:rsid w:val="00393982"/>
    <w:rsid w:val="00394454"/>
    <w:rsid w:val="0039495D"/>
    <w:rsid w:val="00394DB7"/>
    <w:rsid w:val="003963A1"/>
    <w:rsid w:val="003A044C"/>
    <w:rsid w:val="003A056C"/>
    <w:rsid w:val="003A0581"/>
    <w:rsid w:val="003A0ACC"/>
    <w:rsid w:val="003A0D97"/>
    <w:rsid w:val="003A111C"/>
    <w:rsid w:val="003A1B4B"/>
    <w:rsid w:val="003A3F5C"/>
    <w:rsid w:val="003A4CD9"/>
    <w:rsid w:val="003A520D"/>
    <w:rsid w:val="003A52FE"/>
    <w:rsid w:val="003A745C"/>
    <w:rsid w:val="003B00BC"/>
    <w:rsid w:val="003B0465"/>
    <w:rsid w:val="003B048F"/>
    <w:rsid w:val="003B0F87"/>
    <w:rsid w:val="003B0FC2"/>
    <w:rsid w:val="003B2915"/>
    <w:rsid w:val="003B3A3F"/>
    <w:rsid w:val="003B3BB8"/>
    <w:rsid w:val="003B4C07"/>
    <w:rsid w:val="003B62EB"/>
    <w:rsid w:val="003B68BE"/>
    <w:rsid w:val="003B73DE"/>
    <w:rsid w:val="003B7F86"/>
    <w:rsid w:val="003C02E4"/>
    <w:rsid w:val="003C18A7"/>
    <w:rsid w:val="003C1B52"/>
    <w:rsid w:val="003C1C88"/>
    <w:rsid w:val="003C247D"/>
    <w:rsid w:val="003C321A"/>
    <w:rsid w:val="003C326A"/>
    <w:rsid w:val="003C36E5"/>
    <w:rsid w:val="003C3EE1"/>
    <w:rsid w:val="003C4087"/>
    <w:rsid w:val="003C42E6"/>
    <w:rsid w:val="003C5D9F"/>
    <w:rsid w:val="003C77E9"/>
    <w:rsid w:val="003D0066"/>
    <w:rsid w:val="003D0F1F"/>
    <w:rsid w:val="003D215D"/>
    <w:rsid w:val="003D28F9"/>
    <w:rsid w:val="003D308B"/>
    <w:rsid w:val="003D5A1B"/>
    <w:rsid w:val="003D5DCA"/>
    <w:rsid w:val="003D6337"/>
    <w:rsid w:val="003D7409"/>
    <w:rsid w:val="003E07BD"/>
    <w:rsid w:val="003E21B0"/>
    <w:rsid w:val="003E3A92"/>
    <w:rsid w:val="003E3D8C"/>
    <w:rsid w:val="003E424C"/>
    <w:rsid w:val="003E4548"/>
    <w:rsid w:val="003E5737"/>
    <w:rsid w:val="003E588F"/>
    <w:rsid w:val="003E6C0E"/>
    <w:rsid w:val="003E7EA8"/>
    <w:rsid w:val="003F1F89"/>
    <w:rsid w:val="003F2CEC"/>
    <w:rsid w:val="003F3F46"/>
    <w:rsid w:val="003F6FF4"/>
    <w:rsid w:val="003F7A10"/>
    <w:rsid w:val="003F7A9F"/>
    <w:rsid w:val="004000B5"/>
    <w:rsid w:val="004010CF"/>
    <w:rsid w:val="004021A9"/>
    <w:rsid w:val="00402767"/>
    <w:rsid w:val="00403286"/>
    <w:rsid w:val="0040330B"/>
    <w:rsid w:val="0040448A"/>
    <w:rsid w:val="004055BA"/>
    <w:rsid w:val="00406287"/>
    <w:rsid w:val="004070E8"/>
    <w:rsid w:val="004075F9"/>
    <w:rsid w:val="00407B7E"/>
    <w:rsid w:val="004100F4"/>
    <w:rsid w:val="004118D3"/>
    <w:rsid w:val="004120D4"/>
    <w:rsid w:val="00412546"/>
    <w:rsid w:val="00412C58"/>
    <w:rsid w:val="00413BA8"/>
    <w:rsid w:val="00413C53"/>
    <w:rsid w:val="0041461E"/>
    <w:rsid w:val="00414B5E"/>
    <w:rsid w:val="00414C0B"/>
    <w:rsid w:val="00414DDB"/>
    <w:rsid w:val="0041713D"/>
    <w:rsid w:val="0042108A"/>
    <w:rsid w:val="004216C2"/>
    <w:rsid w:val="00421F67"/>
    <w:rsid w:val="004223BF"/>
    <w:rsid w:val="00422602"/>
    <w:rsid w:val="00422AAA"/>
    <w:rsid w:val="00423475"/>
    <w:rsid w:val="00426BC8"/>
    <w:rsid w:val="00430F93"/>
    <w:rsid w:val="004315C2"/>
    <w:rsid w:val="00431AA8"/>
    <w:rsid w:val="00432547"/>
    <w:rsid w:val="004328EC"/>
    <w:rsid w:val="00433989"/>
    <w:rsid w:val="00434457"/>
    <w:rsid w:val="00434856"/>
    <w:rsid w:val="0043648A"/>
    <w:rsid w:val="004364ED"/>
    <w:rsid w:val="00437CF2"/>
    <w:rsid w:val="00440295"/>
    <w:rsid w:val="00440B66"/>
    <w:rsid w:val="0044275D"/>
    <w:rsid w:val="00443BA9"/>
    <w:rsid w:val="004459F1"/>
    <w:rsid w:val="00446109"/>
    <w:rsid w:val="00446EC2"/>
    <w:rsid w:val="0044744D"/>
    <w:rsid w:val="00447E04"/>
    <w:rsid w:val="00447F71"/>
    <w:rsid w:val="00450F00"/>
    <w:rsid w:val="004537A8"/>
    <w:rsid w:val="00453E0F"/>
    <w:rsid w:val="0045403B"/>
    <w:rsid w:val="0045446C"/>
    <w:rsid w:val="004547C8"/>
    <w:rsid w:val="004548AC"/>
    <w:rsid w:val="00455036"/>
    <w:rsid w:val="00461B51"/>
    <w:rsid w:val="00461FA2"/>
    <w:rsid w:val="004621AA"/>
    <w:rsid w:val="00463308"/>
    <w:rsid w:val="00465652"/>
    <w:rsid w:val="004660DF"/>
    <w:rsid w:val="00466773"/>
    <w:rsid w:val="00467859"/>
    <w:rsid w:val="00470B64"/>
    <w:rsid w:val="004714EF"/>
    <w:rsid w:val="00471B54"/>
    <w:rsid w:val="00471F6B"/>
    <w:rsid w:val="00474949"/>
    <w:rsid w:val="00474F8A"/>
    <w:rsid w:val="004750DC"/>
    <w:rsid w:val="00475545"/>
    <w:rsid w:val="00475988"/>
    <w:rsid w:val="004760CC"/>
    <w:rsid w:val="00476418"/>
    <w:rsid w:val="00476E9B"/>
    <w:rsid w:val="0047707E"/>
    <w:rsid w:val="00477261"/>
    <w:rsid w:val="00477B8B"/>
    <w:rsid w:val="00480586"/>
    <w:rsid w:val="00482DF0"/>
    <w:rsid w:val="00483A9B"/>
    <w:rsid w:val="004843E0"/>
    <w:rsid w:val="004846C3"/>
    <w:rsid w:val="00485E7F"/>
    <w:rsid w:val="00486A24"/>
    <w:rsid w:val="00486BEC"/>
    <w:rsid w:val="00486DB7"/>
    <w:rsid w:val="004908DD"/>
    <w:rsid w:val="00491F1E"/>
    <w:rsid w:val="00494203"/>
    <w:rsid w:val="0049460D"/>
    <w:rsid w:val="0049461D"/>
    <w:rsid w:val="004958B4"/>
    <w:rsid w:val="00496714"/>
    <w:rsid w:val="00497199"/>
    <w:rsid w:val="00497CD3"/>
    <w:rsid w:val="004A020C"/>
    <w:rsid w:val="004A0C1D"/>
    <w:rsid w:val="004A1089"/>
    <w:rsid w:val="004A16E3"/>
    <w:rsid w:val="004A1B83"/>
    <w:rsid w:val="004A2856"/>
    <w:rsid w:val="004A32B4"/>
    <w:rsid w:val="004A32FA"/>
    <w:rsid w:val="004A3D93"/>
    <w:rsid w:val="004A4141"/>
    <w:rsid w:val="004A4571"/>
    <w:rsid w:val="004A463E"/>
    <w:rsid w:val="004A4ED7"/>
    <w:rsid w:val="004A547D"/>
    <w:rsid w:val="004A62DE"/>
    <w:rsid w:val="004A7494"/>
    <w:rsid w:val="004A7EEA"/>
    <w:rsid w:val="004B0442"/>
    <w:rsid w:val="004B0453"/>
    <w:rsid w:val="004B045B"/>
    <w:rsid w:val="004B1BFA"/>
    <w:rsid w:val="004B229D"/>
    <w:rsid w:val="004B2454"/>
    <w:rsid w:val="004B3A44"/>
    <w:rsid w:val="004B3F7B"/>
    <w:rsid w:val="004B4F6F"/>
    <w:rsid w:val="004B6A19"/>
    <w:rsid w:val="004B6CB6"/>
    <w:rsid w:val="004C01BC"/>
    <w:rsid w:val="004C043D"/>
    <w:rsid w:val="004C0A08"/>
    <w:rsid w:val="004C602B"/>
    <w:rsid w:val="004C6278"/>
    <w:rsid w:val="004C6D31"/>
    <w:rsid w:val="004C72F2"/>
    <w:rsid w:val="004D0777"/>
    <w:rsid w:val="004D0B09"/>
    <w:rsid w:val="004D2335"/>
    <w:rsid w:val="004D2EAB"/>
    <w:rsid w:val="004D31E2"/>
    <w:rsid w:val="004D3AAF"/>
    <w:rsid w:val="004D3DB1"/>
    <w:rsid w:val="004D48DF"/>
    <w:rsid w:val="004D6289"/>
    <w:rsid w:val="004D6BB4"/>
    <w:rsid w:val="004D78BD"/>
    <w:rsid w:val="004D7B92"/>
    <w:rsid w:val="004E1D35"/>
    <w:rsid w:val="004E21B3"/>
    <w:rsid w:val="004E2E6A"/>
    <w:rsid w:val="004E38C4"/>
    <w:rsid w:val="004E4E9C"/>
    <w:rsid w:val="004E6105"/>
    <w:rsid w:val="004E6ADC"/>
    <w:rsid w:val="004F00F4"/>
    <w:rsid w:val="004F0BDD"/>
    <w:rsid w:val="004F18F6"/>
    <w:rsid w:val="004F1CD9"/>
    <w:rsid w:val="004F1CEA"/>
    <w:rsid w:val="004F2AF3"/>
    <w:rsid w:val="004F2D04"/>
    <w:rsid w:val="004F3426"/>
    <w:rsid w:val="005005E1"/>
    <w:rsid w:val="005008C9"/>
    <w:rsid w:val="005024AC"/>
    <w:rsid w:val="005026CC"/>
    <w:rsid w:val="00502AC4"/>
    <w:rsid w:val="00502CF0"/>
    <w:rsid w:val="00502F8A"/>
    <w:rsid w:val="0050365F"/>
    <w:rsid w:val="00504127"/>
    <w:rsid w:val="00504A6A"/>
    <w:rsid w:val="005071A0"/>
    <w:rsid w:val="00507750"/>
    <w:rsid w:val="00507B7E"/>
    <w:rsid w:val="00507E09"/>
    <w:rsid w:val="005105D3"/>
    <w:rsid w:val="00510B79"/>
    <w:rsid w:val="00511654"/>
    <w:rsid w:val="00512DBA"/>
    <w:rsid w:val="005132C1"/>
    <w:rsid w:val="00513E47"/>
    <w:rsid w:val="00514020"/>
    <w:rsid w:val="00515854"/>
    <w:rsid w:val="005161AC"/>
    <w:rsid w:val="00516528"/>
    <w:rsid w:val="005166B1"/>
    <w:rsid w:val="0051744B"/>
    <w:rsid w:val="00517B39"/>
    <w:rsid w:val="00517EB5"/>
    <w:rsid w:val="00520800"/>
    <w:rsid w:val="0052118B"/>
    <w:rsid w:val="005219B1"/>
    <w:rsid w:val="00522056"/>
    <w:rsid w:val="0052214E"/>
    <w:rsid w:val="00522A21"/>
    <w:rsid w:val="005232FE"/>
    <w:rsid w:val="005241D8"/>
    <w:rsid w:val="00524297"/>
    <w:rsid w:val="00524831"/>
    <w:rsid w:val="00525B9D"/>
    <w:rsid w:val="0052653D"/>
    <w:rsid w:val="005304FD"/>
    <w:rsid w:val="00530640"/>
    <w:rsid w:val="00532163"/>
    <w:rsid w:val="00534AF1"/>
    <w:rsid w:val="00534DC3"/>
    <w:rsid w:val="00534DCC"/>
    <w:rsid w:val="00534DDB"/>
    <w:rsid w:val="0053511C"/>
    <w:rsid w:val="00535302"/>
    <w:rsid w:val="00535737"/>
    <w:rsid w:val="0053599D"/>
    <w:rsid w:val="00535D20"/>
    <w:rsid w:val="00536238"/>
    <w:rsid w:val="0053718C"/>
    <w:rsid w:val="00537334"/>
    <w:rsid w:val="0054004D"/>
    <w:rsid w:val="005401E8"/>
    <w:rsid w:val="00541FB5"/>
    <w:rsid w:val="005432D5"/>
    <w:rsid w:val="00543A38"/>
    <w:rsid w:val="00543F81"/>
    <w:rsid w:val="00547B88"/>
    <w:rsid w:val="00547E97"/>
    <w:rsid w:val="00550A60"/>
    <w:rsid w:val="00551BD1"/>
    <w:rsid w:val="00551FDE"/>
    <w:rsid w:val="005521C5"/>
    <w:rsid w:val="00555F0C"/>
    <w:rsid w:val="00556B8A"/>
    <w:rsid w:val="005600D8"/>
    <w:rsid w:val="005607DB"/>
    <w:rsid w:val="00561256"/>
    <w:rsid w:val="00561339"/>
    <w:rsid w:val="005615D6"/>
    <w:rsid w:val="00561898"/>
    <w:rsid w:val="00561CAB"/>
    <w:rsid w:val="0056223A"/>
    <w:rsid w:val="00562626"/>
    <w:rsid w:val="00562715"/>
    <w:rsid w:val="005642F6"/>
    <w:rsid w:val="00564EE5"/>
    <w:rsid w:val="00565384"/>
    <w:rsid w:val="0056651D"/>
    <w:rsid w:val="00566CFA"/>
    <w:rsid w:val="00566FFD"/>
    <w:rsid w:val="005671D4"/>
    <w:rsid w:val="00567248"/>
    <w:rsid w:val="00567F4F"/>
    <w:rsid w:val="0057020A"/>
    <w:rsid w:val="00570E85"/>
    <w:rsid w:val="005717A9"/>
    <w:rsid w:val="00572448"/>
    <w:rsid w:val="00572C66"/>
    <w:rsid w:val="00572F20"/>
    <w:rsid w:val="00573DCA"/>
    <w:rsid w:val="00574C2C"/>
    <w:rsid w:val="0057612C"/>
    <w:rsid w:val="005763FB"/>
    <w:rsid w:val="005768FB"/>
    <w:rsid w:val="005771BA"/>
    <w:rsid w:val="00581195"/>
    <w:rsid w:val="005817FE"/>
    <w:rsid w:val="00581869"/>
    <w:rsid w:val="00582AB6"/>
    <w:rsid w:val="005843DE"/>
    <w:rsid w:val="00586A2A"/>
    <w:rsid w:val="0058740B"/>
    <w:rsid w:val="0059066F"/>
    <w:rsid w:val="005915E7"/>
    <w:rsid w:val="00592E08"/>
    <w:rsid w:val="00596AC1"/>
    <w:rsid w:val="00597D36"/>
    <w:rsid w:val="005A053D"/>
    <w:rsid w:val="005A1630"/>
    <w:rsid w:val="005A1648"/>
    <w:rsid w:val="005A365B"/>
    <w:rsid w:val="005A379C"/>
    <w:rsid w:val="005A4DAB"/>
    <w:rsid w:val="005A56A6"/>
    <w:rsid w:val="005A721B"/>
    <w:rsid w:val="005A796B"/>
    <w:rsid w:val="005B0417"/>
    <w:rsid w:val="005B1198"/>
    <w:rsid w:val="005B1A69"/>
    <w:rsid w:val="005B1D37"/>
    <w:rsid w:val="005B2F2B"/>
    <w:rsid w:val="005B2FAF"/>
    <w:rsid w:val="005B3093"/>
    <w:rsid w:val="005B389B"/>
    <w:rsid w:val="005B473E"/>
    <w:rsid w:val="005B4CD1"/>
    <w:rsid w:val="005B611A"/>
    <w:rsid w:val="005B64C3"/>
    <w:rsid w:val="005C0F25"/>
    <w:rsid w:val="005C1314"/>
    <w:rsid w:val="005C153E"/>
    <w:rsid w:val="005C1CF0"/>
    <w:rsid w:val="005C1F0C"/>
    <w:rsid w:val="005C2D99"/>
    <w:rsid w:val="005C45AD"/>
    <w:rsid w:val="005C59A3"/>
    <w:rsid w:val="005C6A49"/>
    <w:rsid w:val="005C7054"/>
    <w:rsid w:val="005D043A"/>
    <w:rsid w:val="005D142E"/>
    <w:rsid w:val="005D1BA0"/>
    <w:rsid w:val="005D5B92"/>
    <w:rsid w:val="005D6011"/>
    <w:rsid w:val="005D62C8"/>
    <w:rsid w:val="005D75C6"/>
    <w:rsid w:val="005E01C0"/>
    <w:rsid w:val="005E0FD7"/>
    <w:rsid w:val="005E1598"/>
    <w:rsid w:val="005E286C"/>
    <w:rsid w:val="005E3515"/>
    <w:rsid w:val="005E361E"/>
    <w:rsid w:val="005E36A0"/>
    <w:rsid w:val="005E3C97"/>
    <w:rsid w:val="005E46F6"/>
    <w:rsid w:val="005E5A18"/>
    <w:rsid w:val="005E5B0D"/>
    <w:rsid w:val="005E6E0D"/>
    <w:rsid w:val="005E715D"/>
    <w:rsid w:val="005E7E79"/>
    <w:rsid w:val="005F076D"/>
    <w:rsid w:val="005F0D1E"/>
    <w:rsid w:val="005F14AF"/>
    <w:rsid w:val="005F1CDC"/>
    <w:rsid w:val="005F3582"/>
    <w:rsid w:val="005F37E7"/>
    <w:rsid w:val="005F3CCE"/>
    <w:rsid w:val="005F3FBE"/>
    <w:rsid w:val="005F44FE"/>
    <w:rsid w:val="005F5296"/>
    <w:rsid w:val="005F537E"/>
    <w:rsid w:val="005F5BD7"/>
    <w:rsid w:val="005F6F6B"/>
    <w:rsid w:val="005F7B85"/>
    <w:rsid w:val="00601780"/>
    <w:rsid w:val="00601A35"/>
    <w:rsid w:val="00601E85"/>
    <w:rsid w:val="006020EE"/>
    <w:rsid w:val="006021CD"/>
    <w:rsid w:val="0060250A"/>
    <w:rsid w:val="0060276A"/>
    <w:rsid w:val="00603567"/>
    <w:rsid w:val="00603771"/>
    <w:rsid w:val="00603DD4"/>
    <w:rsid w:val="006051F1"/>
    <w:rsid w:val="006072AB"/>
    <w:rsid w:val="00607FF2"/>
    <w:rsid w:val="00610BC8"/>
    <w:rsid w:val="00611B1C"/>
    <w:rsid w:val="0061390C"/>
    <w:rsid w:val="00613DF0"/>
    <w:rsid w:val="0061475A"/>
    <w:rsid w:val="0061648E"/>
    <w:rsid w:val="00616699"/>
    <w:rsid w:val="00616B44"/>
    <w:rsid w:val="00616D77"/>
    <w:rsid w:val="006175E1"/>
    <w:rsid w:val="006177D1"/>
    <w:rsid w:val="00617994"/>
    <w:rsid w:val="00617A48"/>
    <w:rsid w:val="00620B2C"/>
    <w:rsid w:val="00620D1C"/>
    <w:rsid w:val="00621515"/>
    <w:rsid w:val="00622C2A"/>
    <w:rsid w:val="00623379"/>
    <w:rsid w:val="00623D25"/>
    <w:rsid w:val="006241F8"/>
    <w:rsid w:val="0062480B"/>
    <w:rsid w:val="00624E72"/>
    <w:rsid w:val="00625CB4"/>
    <w:rsid w:val="006265DF"/>
    <w:rsid w:val="006266BB"/>
    <w:rsid w:val="006279B7"/>
    <w:rsid w:val="00631A94"/>
    <w:rsid w:val="00634CC0"/>
    <w:rsid w:val="00634D6D"/>
    <w:rsid w:val="00634DA6"/>
    <w:rsid w:val="0063597A"/>
    <w:rsid w:val="00635A33"/>
    <w:rsid w:val="0063698A"/>
    <w:rsid w:val="00640373"/>
    <w:rsid w:val="00640951"/>
    <w:rsid w:val="00640C1B"/>
    <w:rsid w:val="00641429"/>
    <w:rsid w:val="006437A0"/>
    <w:rsid w:val="00643DAE"/>
    <w:rsid w:val="00643EE5"/>
    <w:rsid w:val="0064440D"/>
    <w:rsid w:val="00644CD4"/>
    <w:rsid w:val="006457F1"/>
    <w:rsid w:val="00645C1E"/>
    <w:rsid w:val="00645C97"/>
    <w:rsid w:val="00645FDB"/>
    <w:rsid w:val="00646CB5"/>
    <w:rsid w:val="00646EB7"/>
    <w:rsid w:val="00646F05"/>
    <w:rsid w:val="00647BB5"/>
    <w:rsid w:val="00650049"/>
    <w:rsid w:val="00652AA3"/>
    <w:rsid w:val="006534FC"/>
    <w:rsid w:val="0065378A"/>
    <w:rsid w:val="00653B32"/>
    <w:rsid w:val="006553E7"/>
    <w:rsid w:val="006563CC"/>
    <w:rsid w:val="0065664C"/>
    <w:rsid w:val="006579D1"/>
    <w:rsid w:val="00657E97"/>
    <w:rsid w:val="00661D1E"/>
    <w:rsid w:val="00664FAD"/>
    <w:rsid w:val="006655DD"/>
    <w:rsid w:val="00666E02"/>
    <w:rsid w:val="0066731C"/>
    <w:rsid w:val="00667794"/>
    <w:rsid w:val="00670D1A"/>
    <w:rsid w:val="00671C70"/>
    <w:rsid w:val="00672798"/>
    <w:rsid w:val="00672855"/>
    <w:rsid w:val="00672B96"/>
    <w:rsid w:val="0067459E"/>
    <w:rsid w:val="006746CE"/>
    <w:rsid w:val="00674A6F"/>
    <w:rsid w:val="00675887"/>
    <w:rsid w:val="00676404"/>
    <w:rsid w:val="0067680C"/>
    <w:rsid w:val="00680D32"/>
    <w:rsid w:val="0068176B"/>
    <w:rsid w:val="00682C21"/>
    <w:rsid w:val="00683C2B"/>
    <w:rsid w:val="006849F3"/>
    <w:rsid w:val="00684ECC"/>
    <w:rsid w:val="0068574A"/>
    <w:rsid w:val="00685AC8"/>
    <w:rsid w:val="006875B6"/>
    <w:rsid w:val="00687D6B"/>
    <w:rsid w:val="00687FEE"/>
    <w:rsid w:val="00690EEB"/>
    <w:rsid w:val="00690F5C"/>
    <w:rsid w:val="00691C11"/>
    <w:rsid w:val="00693A6C"/>
    <w:rsid w:val="006941B7"/>
    <w:rsid w:val="006953DB"/>
    <w:rsid w:val="0069653E"/>
    <w:rsid w:val="00696A00"/>
    <w:rsid w:val="006A0F00"/>
    <w:rsid w:val="006A1466"/>
    <w:rsid w:val="006A1530"/>
    <w:rsid w:val="006A1DE0"/>
    <w:rsid w:val="006A2320"/>
    <w:rsid w:val="006A418B"/>
    <w:rsid w:val="006A4834"/>
    <w:rsid w:val="006A4B96"/>
    <w:rsid w:val="006A5367"/>
    <w:rsid w:val="006A64FF"/>
    <w:rsid w:val="006A6BF7"/>
    <w:rsid w:val="006A7EE4"/>
    <w:rsid w:val="006B0925"/>
    <w:rsid w:val="006B0F33"/>
    <w:rsid w:val="006B0F99"/>
    <w:rsid w:val="006B28C3"/>
    <w:rsid w:val="006B4405"/>
    <w:rsid w:val="006B4D2D"/>
    <w:rsid w:val="006B5F47"/>
    <w:rsid w:val="006B648A"/>
    <w:rsid w:val="006B7970"/>
    <w:rsid w:val="006C0759"/>
    <w:rsid w:val="006C1547"/>
    <w:rsid w:val="006C1A29"/>
    <w:rsid w:val="006C24EE"/>
    <w:rsid w:val="006C2903"/>
    <w:rsid w:val="006C3088"/>
    <w:rsid w:val="006C44DB"/>
    <w:rsid w:val="006C5359"/>
    <w:rsid w:val="006C5594"/>
    <w:rsid w:val="006C5A4C"/>
    <w:rsid w:val="006C61BC"/>
    <w:rsid w:val="006C679E"/>
    <w:rsid w:val="006C6F37"/>
    <w:rsid w:val="006D0A00"/>
    <w:rsid w:val="006D1259"/>
    <w:rsid w:val="006D187C"/>
    <w:rsid w:val="006D1B33"/>
    <w:rsid w:val="006D2A7B"/>
    <w:rsid w:val="006D2C18"/>
    <w:rsid w:val="006D68F5"/>
    <w:rsid w:val="006D69B9"/>
    <w:rsid w:val="006D7F71"/>
    <w:rsid w:val="006E0621"/>
    <w:rsid w:val="006E0E0E"/>
    <w:rsid w:val="006E137A"/>
    <w:rsid w:val="006E22E6"/>
    <w:rsid w:val="006E3009"/>
    <w:rsid w:val="006E31DB"/>
    <w:rsid w:val="006E57B8"/>
    <w:rsid w:val="006E6DD0"/>
    <w:rsid w:val="006E7C3F"/>
    <w:rsid w:val="006F06F9"/>
    <w:rsid w:val="006F79CF"/>
    <w:rsid w:val="00701C17"/>
    <w:rsid w:val="00703EF4"/>
    <w:rsid w:val="00704A5D"/>
    <w:rsid w:val="00704EAB"/>
    <w:rsid w:val="007079B2"/>
    <w:rsid w:val="00712B61"/>
    <w:rsid w:val="007141B9"/>
    <w:rsid w:val="00714505"/>
    <w:rsid w:val="00714881"/>
    <w:rsid w:val="007156E2"/>
    <w:rsid w:val="00716B00"/>
    <w:rsid w:val="0071706B"/>
    <w:rsid w:val="007218FA"/>
    <w:rsid w:val="00722C44"/>
    <w:rsid w:val="00722C82"/>
    <w:rsid w:val="00723097"/>
    <w:rsid w:val="007232A3"/>
    <w:rsid w:val="00724561"/>
    <w:rsid w:val="007268AD"/>
    <w:rsid w:val="00726903"/>
    <w:rsid w:val="0072792B"/>
    <w:rsid w:val="007304E8"/>
    <w:rsid w:val="007308C2"/>
    <w:rsid w:val="00731952"/>
    <w:rsid w:val="00731DFC"/>
    <w:rsid w:val="007328E7"/>
    <w:rsid w:val="00732D71"/>
    <w:rsid w:val="00733D05"/>
    <w:rsid w:val="00735AEA"/>
    <w:rsid w:val="0073673B"/>
    <w:rsid w:val="007375C1"/>
    <w:rsid w:val="00737936"/>
    <w:rsid w:val="00737A58"/>
    <w:rsid w:val="00737A9F"/>
    <w:rsid w:val="007400CC"/>
    <w:rsid w:val="007413EF"/>
    <w:rsid w:val="00741B17"/>
    <w:rsid w:val="007424D3"/>
    <w:rsid w:val="00742DBF"/>
    <w:rsid w:val="007431CB"/>
    <w:rsid w:val="00745462"/>
    <w:rsid w:val="00745699"/>
    <w:rsid w:val="00746E28"/>
    <w:rsid w:val="0074746C"/>
    <w:rsid w:val="00747F89"/>
    <w:rsid w:val="00750587"/>
    <w:rsid w:val="00750B43"/>
    <w:rsid w:val="0075145B"/>
    <w:rsid w:val="00751B2F"/>
    <w:rsid w:val="00751DB8"/>
    <w:rsid w:val="007525FD"/>
    <w:rsid w:val="00753D7F"/>
    <w:rsid w:val="00754274"/>
    <w:rsid w:val="00754C69"/>
    <w:rsid w:val="007561A1"/>
    <w:rsid w:val="007566BE"/>
    <w:rsid w:val="007569B2"/>
    <w:rsid w:val="00757BD6"/>
    <w:rsid w:val="0076246B"/>
    <w:rsid w:val="0076319A"/>
    <w:rsid w:val="00764844"/>
    <w:rsid w:val="007651A5"/>
    <w:rsid w:val="007653F7"/>
    <w:rsid w:val="007655D9"/>
    <w:rsid w:val="007671BA"/>
    <w:rsid w:val="00767D8C"/>
    <w:rsid w:val="00770CD6"/>
    <w:rsid w:val="00770CFD"/>
    <w:rsid w:val="00771344"/>
    <w:rsid w:val="00773525"/>
    <w:rsid w:val="00774919"/>
    <w:rsid w:val="00774EC0"/>
    <w:rsid w:val="00777FC9"/>
    <w:rsid w:val="00780152"/>
    <w:rsid w:val="00780156"/>
    <w:rsid w:val="0078062F"/>
    <w:rsid w:val="00780789"/>
    <w:rsid w:val="0078209C"/>
    <w:rsid w:val="00784FFE"/>
    <w:rsid w:val="00786113"/>
    <w:rsid w:val="007862F3"/>
    <w:rsid w:val="00790F9F"/>
    <w:rsid w:val="00792FAC"/>
    <w:rsid w:val="00793A7B"/>
    <w:rsid w:val="00793C44"/>
    <w:rsid w:val="00793DEB"/>
    <w:rsid w:val="00793E94"/>
    <w:rsid w:val="00794D1D"/>
    <w:rsid w:val="00796502"/>
    <w:rsid w:val="00796E88"/>
    <w:rsid w:val="0079716A"/>
    <w:rsid w:val="00797F59"/>
    <w:rsid w:val="007A033E"/>
    <w:rsid w:val="007A25FB"/>
    <w:rsid w:val="007A347A"/>
    <w:rsid w:val="007A3D09"/>
    <w:rsid w:val="007A56D4"/>
    <w:rsid w:val="007A625C"/>
    <w:rsid w:val="007A6BCD"/>
    <w:rsid w:val="007A7DF3"/>
    <w:rsid w:val="007B012C"/>
    <w:rsid w:val="007B121C"/>
    <w:rsid w:val="007B2F90"/>
    <w:rsid w:val="007B390E"/>
    <w:rsid w:val="007B4071"/>
    <w:rsid w:val="007B4D14"/>
    <w:rsid w:val="007B6348"/>
    <w:rsid w:val="007B6644"/>
    <w:rsid w:val="007B677E"/>
    <w:rsid w:val="007B7090"/>
    <w:rsid w:val="007B70D8"/>
    <w:rsid w:val="007C2054"/>
    <w:rsid w:val="007C38ED"/>
    <w:rsid w:val="007C43BB"/>
    <w:rsid w:val="007C44EB"/>
    <w:rsid w:val="007C5203"/>
    <w:rsid w:val="007C59E5"/>
    <w:rsid w:val="007C66C5"/>
    <w:rsid w:val="007C7007"/>
    <w:rsid w:val="007C743E"/>
    <w:rsid w:val="007D091D"/>
    <w:rsid w:val="007D099C"/>
    <w:rsid w:val="007D29E8"/>
    <w:rsid w:val="007E0663"/>
    <w:rsid w:val="007E0F14"/>
    <w:rsid w:val="007E27A7"/>
    <w:rsid w:val="007E32F2"/>
    <w:rsid w:val="007E33F9"/>
    <w:rsid w:val="007E37AA"/>
    <w:rsid w:val="007E4673"/>
    <w:rsid w:val="007E4D01"/>
    <w:rsid w:val="007E4EC5"/>
    <w:rsid w:val="007E5675"/>
    <w:rsid w:val="007E5C69"/>
    <w:rsid w:val="007E7052"/>
    <w:rsid w:val="007F015D"/>
    <w:rsid w:val="007F0615"/>
    <w:rsid w:val="007F1C51"/>
    <w:rsid w:val="007F2496"/>
    <w:rsid w:val="007F2754"/>
    <w:rsid w:val="007F30AB"/>
    <w:rsid w:val="007F3374"/>
    <w:rsid w:val="007F38A5"/>
    <w:rsid w:val="007F3E19"/>
    <w:rsid w:val="007F43E8"/>
    <w:rsid w:val="007F523E"/>
    <w:rsid w:val="007F5326"/>
    <w:rsid w:val="007F59FD"/>
    <w:rsid w:val="007F6C1A"/>
    <w:rsid w:val="007F71CF"/>
    <w:rsid w:val="008007AF"/>
    <w:rsid w:val="00801044"/>
    <w:rsid w:val="0080198B"/>
    <w:rsid w:val="00801BF0"/>
    <w:rsid w:val="00801D12"/>
    <w:rsid w:val="00802389"/>
    <w:rsid w:val="00802837"/>
    <w:rsid w:val="008048DC"/>
    <w:rsid w:val="00804AF4"/>
    <w:rsid w:val="00806B56"/>
    <w:rsid w:val="0080729F"/>
    <w:rsid w:val="00807DA7"/>
    <w:rsid w:val="00810924"/>
    <w:rsid w:val="00810A2C"/>
    <w:rsid w:val="008118AD"/>
    <w:rsid w:val="00814DF4"/>
    <w:rsid w:val="00814F03"/>
    <w:rsid w:val="00816227"/>
    <w:rsid w:val="008166C2"/>
    <w:rsid w:val="00816A75"/>
    <w:rsid w:val="00816AD5"/>
    <w:rsid w:val="008172DC"/>
    <w:rsid w:val="00817F7D"/>
    <w:rsid w:val="00820358"/>
    <w:rsid w:val="0082096C"/>
    <w:rsid w:val="00820ED4"/>
    <w:rsid w:val="008215DB"/>
    <w:rsid w:val="00822358"/>
    <w:rsid w:val="00822BE1"/>
    <w:rsid w:val="008238C6"/>
    <w:rsid w:val="00824239"/>
    <w:rsid w:val="00825059"/>
    <w:rsid w:val="008255CF"/>
    <w:rsid w:val="00826611"/>
    <w:rsid w:val="008267AC"/>
    <w:rsid w:val="00826803"/>
    <w:rsid w:val="00826B86"/>
    <w:rsid w:val="00826C11"/>
    <w:rsid w:val="008274FB"/>
    <w:rsid w:val="0082761E"/>
    <w:rsid w:val="00832D27"/>
    <w:rsid w:val="0083329E"/>
    <w:rsid w:val="00834C1B"/>
    <w:rsid w:val="00835325"/>
    <w:rsid w:val="00835BCD"/>
    <w:rsid w:val="00836F1C"/>
    <w:rsid w:val="00837443"/>
    <w:rsid w:val="008376BF"/>
    <w:rsid w:val="0084175C"/>
    <w:rsid w:val="00841A26"/>
    <w:rsid w:val="00842296"/>
    <w:rsid w:val="00842649"/>
    <w:rsid w:val="0084424C"/>
    <w:rsid w:val="0084441A"/>
    <w:rsid w:val="00844DF1"/>
    <w:rsid w:val="008459CE"/>
    <w:rsid w:val="008461EB"/>
    <w:rsid w:val="0084671E"/>
    <w:rsid w:val="00846A3C"/>
    <w:rsid w:val="00847CA9"/>
    <w:rsid w:val="00847DD9"/>
    <w:rsid w:val="00847EA3"/>
    <w:rsid w:val="00850AFE"/>
    <w:rsid w:val="00851151"/>
    <w:rsid w:val="00851933"/>
    <w:rsid w:val="00851995"/>
    <w:rsid w:val="0085255B"/>
    <w:rsid w:val="008530ED"/>
    <w:rsid w:val="00853DCD"/>
    <w:rsid w:val="00854177"/>
    <w:rsid w:val="00854D9B"/>
    <w:rsid w:val="00854FF2"/>
    <w:rsid w:val="0085514E"/>
    <w:rsid w:val="00856172"/>
    <w:rsid w:val="00860EBF"/>
    <w:rsid w:val="00862E94"/>
    <w:rsid w:val="00864071"/>
    <w:rsid w:val="0086437F"/>
    <w:rsid w:val="008675BB"/>
    <w:rsid w:val="0087094D"/>
    <w:rsid w:val="00870CB9"/>
    <w:rsid w:val="00871557"/>
    <w:rsid w:val="00871B9B"/>
    <w:rsid w:val="008726D0"/>
    <w:rsid w:val="00872B96"/>
    <w:rsid w:val="00872ED1"/>
    <w:rsid w:val="00873C2E"/>
    <w:rsid w:val="0087404D"/>
    <w:rsid w:val="008752F2"/>
    <w:rsid w:val="0087542F"/>
    <w:rsid w:val="00876E82"/>
    <w:rsid w:val="0088043F"/>
    <w:rsid w:val="008807A1"/>
    <w:rsid w:val="00881060"/>
    <w:rsid w:val="00881F38"/>
    <w:rsid w:val="008822FA"/>
    <w:rsid w:val="0088266F"/>
    <w:rsid w:val="00883373"/>
    <w:rsid w:val="0088483A"/>
    <w:rsid w:val="00884905"/>
    <w:rsid w:val="00884BC6"/>
    <w:rsid w:val="00891B45"/>
    <w:rsid w:val="00891CDB"/>
    <w:rsid w:val="00891CF0"/>
    <w:rsid w:val="008937D5"/>
    <w:rsid w:val="00896B24"/>
    <w:rsid w:val="00896C07"/>
    <w:rsid w:val="00896C3A"/>
    <w:rsid w:val="00896E1F"/>
    <w:rsid w:val="00897073"/>
    <w:rsid w:val="00897D76"/>
    <w:rsid w:val="008A189C"/>
    <w:rsid w:val="008A1C92"/>
    <w:rsid w:val="008A23BF"/>
    <w:rsid w:val="008A387F"/>
    <w:rsid w:val="008A5CF9"/>
    <w:rsid w:val="008A7011"/>
    <w:rsid w:val="008B02D9"/>
    <w:rsid w:val="008B14AB"/>
    <w:rsid w:val="008B17DA"/>
    <w:rsid w:val="008B1EC8"/>
    <w:rsid w:val="008B2315"/>
    <w:rsid w:val="008B23E8"/>
    <w:rsid w:val="008B2851"/>
    <w:rsid w:val="008B3661"/>
    <w:rsid w:val="008B48D6"/>
    <w:rsid w:val="008B5D48"/>
    <w:rsid w:val="008B6D2D"/>
    <w:rsid w:val="008B73A7"/>
    <w:rsid w:val="008B765D"/>
    <w:rsid w:val="008C187D"/>
    <w:rsid w:val="008C2B07"/>
    <w:rsid w:val="008C335C"/>
    <w:rsid w:val="008C3A38"/>
    <w:rsid w:val="008C3B2A"/>
    <w:rsid w:val="008C4FE4"/>
    <w:rsid w:val="008C5018"/>
    <w:rsid w:val="008C686E"/>
    <w:rsid w:val="008C70D5"/>
    <w:rsid w:val="008C77BA"/>
    <w:rsid w:val="008C786F"/>
    <w:rsid w:val="008C791E"/>
    <w:rsid w:val="008D069C"/>
    <w:rsid w:val="008D1557"/>
    <w:rsid w:val="008D1B70"/>
    <w:rsid w:val="008D1DFC"/>
    <w:rsid w:val="008D33F8"/>
    <w:rsid w:val="008D40E8"/>
    <w:rsid w:val="008D4E6A"/>
    <w:rsid w:val="008D4F93"/>
    <w:rsid w:val="008D6890"/>
    <w:rsid w:val="008E1339"/>
    <w:rsid w:val="008E1975"/>
    <w:rsid w:val="008E1A64"/>
    <w:rsid w:val="008E1EA5"/>
    <w:rsid w:val="008E2F4B"/>
    <w:rsid w:val="008E3645"/>
    <w:rsid w:val="008E4164"/>
    <w:rsid w:val="008E6994"/>
    <w:rsid w:val="008E75A9"/>
    <w:rsid w:val="008E7DCE"/>
    <w:rsid w:val="008F0179"/>
    <w:rsid w:val="008F0E47"/>
    <w:rsid w:val="008F10D8"/>
    <w:rsid w:val="008F1118"/>
    <w:rsid w:val="008F2768"/>
    <w:rsid w:val="008F2978"/>
    <w:rsid w:val="008F370B"/>
    <w:rsid w:val="008F48C4"/>
    <w:rsid w:val="008F4F5C"/>
    <w:rsid w:val="008F54C8"/>
    <w:rsid w:val="008F649C"/>
    <w:rsid w:val="008F6BE6"/>
    <w:rsid w:val="009007B7"/>
    <w:rsid w:val="009019F6"/>
    <w:rsid w:val="00903404"/>
    <w:rsid w:val="00903F75"/>
    <w:rsid w:val="009059A3"/>
    <w:rsid w:val="00905D32"/>
    <w:rsid w:val="00906B53"/>
    <w:rsid w:val="00910AAE"/>
    <w:rsid w:val="00910BD2"/>
    <w:rsid w:val="00910DF7"/>
    <w:rsid w:val="009154E7"/>
    <w:rsid w:val="00917052"/>
    <w:rsid w:val="00917910"/>
    <w:rsid w:val="0092077A"/>
    <w:rsid w:val="009215CD"/>
    <w:rsid w:val="00922640"/>
    <w:rsid w:val="00922844"/>
    <w:rsid w:val="00922E45"/>
    <w:rsid w:val="00924439"/>
    <w:rsid w:val="009244AA"/>
    <w:rsid w:val="009249A2"/>
    <w:rsid w:val="00924D12"/>
    <w:rsid w:val="00924D62"/>
    <w:rsid w:val="00925473"/>
    <w:rsid w:val="00925FEF"/>
    <w:rsid w:val="00927C37"/>
    <w:rsid w:val="00930167"/>
    <w:rsid w:val="009307CF"/>
    <w:rsid w:val="00930B71"/>
    <w:rsid w:val="00932ECF"/>
    <w:rsid w:val="00933492"/>
    <w:rsid w:val="00935635"/>
    <w:rsid w:val="0093618B"/>
    <w:rsid w:val="009365C2"/>
    <w:rsid w:val="00940067"/>
    <w:rsid w:val="009412E4"/>
    <w:rsid w:val="00941988"/>
    <w:rsid w:val="0094278C"/>
    <w:rsid w:val="00943869"/>
    <w:rsid w:val="0095162D"/>
    <w:rsid w:val="00951895"/>
    <w:rsid w:val="00951E93"/>
    <w:rsid w:val="00952730"/>
    <w:rsid w:val="00952BE9"/>
    <w:rsid w:val="00953BAA"/>
    <w:rsid w:val="0095408A"/>
    <w:rsid w:val="0095450C"/>
    <w:rsid w:val="00954B94"/>
    <w:rsid w:val="00955B17"/>
    <w:rsid w:val="00955B92"/>
    <w:rsid w:val="00956334"/>
    <w:rsid w:val="00956961"/>
    <w:rsid w:val="00957D58"/>
    <w:rsid w:val="00960D65"/>
    <w:rsid w:val="009615BF"/>
    <w:rsid w:val="00961722"/>
    <w:rsid w:val="00962E19"/>
    <w:rsid w:val="009636C0"/>
    <w:rsid w:val="00964094"/>
    <w:rsid w:val="009652A4"/>
    <w:rsid w:val="009652CF"/>
    <w:rsid w:val="00967D48"/>
    <w:rsid w:val="00971592"/>
    <w:rsid w:val="00971B58"/>
    <w:rsid w:val="00973D0A"/>
    <w:rsid w:val="009742F0"/>
    <w:rsid w:val="00974717"/>
    <w:rsid w:val="00974725"/>
    <w:rsid w:val="00974B50"/>
    <w:rsid w:val="00974BF8"/>
    <w:rsid w:val="00974C75"/>
    <w:rsid w:val="00974CED"/>
    <w:rsid w:val="0097526E"/>
    <w:rsid w:val="00975A58"/>
    <w:rsid w:val="00976AF5"/>
    <w:rsid w:val="009771BC"/>
    <w:rsid w:val="009825B8"/>
    <w:rsid w:val="009836D7"/>
    <w:rsid w:val="00983C2E"/>
    <w:rsid w:val="00985679"/>
    <w:rsid w:val="0098587B"/>
    <w:rsid w:val="00985E5F"/>
    <w:rsid w:val="00986DDB"/>
    <w:rsid w:val="00987BB3"/>
    <w:rsid w:val="00990E99"/>
    <w:rsid w:val="00996B7E"/>
    <w:rsid w:val="00997006"/>
    <w:rsid w:val="00997DA8"/>
    <w:rsid w:val="009A1BF2"/>
    <w:rsid w:val="009A2C9C"/>
    <w:rsid w:val="009A3556"/>
    <w:rsid w:val="009A4E32"/>
    <w:rsid w:val="009A55A0"/>
    <w:rsid w:val="009A593A"/>
    <w:rsid w:val="009A5A5E"/>
    <w:rsid w:val="009A6D8A"/>
    <w:rsid w:val="009A7029"/>
    <w:rsid w:val="009B03A0"/>
    <w:rsid w:val="009B0436"/>
    <w:rsid w:val="009B0C6D"/>
    <w:rsid w:val="009B0F8B"/>
    <w:rsid w:val="009B15D1"/>
    <w:rsid w:val="009B1851"/>
    <w:rsid w:val="009B1D5C"/>
    <w:rsid w:val="009B2ABC"/>
    <w:rsid w:val="009B3027"/>
    <w:rsid w:val="009B36EF"/>
    <w:rsid w:val="009B489C"/>
    <w:rsid w:val="009B4B31"/>
    <w:rsid w:val="009B5235"/>
    <w:rsid w:val="009B5490"/>
    <w:rsid w:val="009C065F"/>
    <w:rsid w:val="009C06AF"/>
    <w:rsid w:val="009C0ABE"/>
    <w:rsid w:val="009C34AD"/>
    <w:rsid w:val="009C3B16"/>
    <w:rsid w:val="009C4343"/>
    <w:rsid w:val="009C4B52"/>
    <w:rsid w:val="009C5783"/>
    <w:rsid w:val="009D042C"/>
    <w:rsid w:val="009D181C"/>
    <w:rsid w:val="009D1876"/>
    <w:rsid w:val="009D1A73"/>
    <w:rsid w:val="009D3CE6"/>
    <w:rsid w:val="009D4BA5"/>
    <w:rsid w:val="009D4C46"/>
    <w:rsid w:val="009D5CDB"/>
    <w:rsid w:val="009D684F"/>
    <w:rsid w:val="009D7955"/>
    <w:rsid w:val="009E07FF"/>
    <w:rsid w:val="009E0948"/>
    <w:rsid w:val="009E1131"/>
    <w:rsid w:val="009E28E2"/>
    <w:rsid w:val="009E2FD3"/>
    <w:rsid w:val="009E341F"/>
    <w:rsid w:val="009E39E1"/>
    <w:rsid w:val="009E3A3D"/>
    <w:rsid w:val="009E5853"/>
    <w:rsid w:val="009E6EB0"/>
    <w:rsid w:val="009E71BB"/>
    <w:rsid w:val="009E7611"/>
    <w:rsid w:val="009F0456"/>
    <w:rsid w:val="009F0F62"/>
    <w:rsid w:val="009F247E"/>
    <w:rsid w:val="009F5D07"/>
    <w:rsid w:val="009F68E3"/>
    <w:rsid w:val="00A0187A"/>
    <w:rsid w:val="00A024A6"/>
    <w:rsid w:val="00A038D5"/>
    <w:rsid w:val="00A03B0D"/>
    <w:rsid w:val="00A048E1"/>
    <w:rsid w:val="00A04D43"/>
    <w:rsid w:val="00A05153"/>
    <w:rsid w:val="00A05614"/>
    <w:rsid w:val="00A07033"/>
    <w:rsid w:val="00A07B5C"/>
    <w:rsid w:val="00A103C7"/>
    <w:rsid w:val="00A10EBE"/>
    <w:rsid w:val="00A11A92"/>
    <w:rsid w:val="00A11B1A"/>
    <w:rsid w:val="00A12768"/>
    <w:rsid w:val="00A12A27"/>
    <w:rsid w:val="00A130CD"/>
    <w:rsid w:val="00A13A88"/>
    <w:rsid w:val="00A13AC1"/>
    <w:rsid w:val="00A1402B"/>
    <w:rsid w:val="00A148B5"/>
    <w:rsid w:val="00A14F91"/>
    <w:rsid w:val="00A15690"/>
    <w:rsid w:val="00A15BF2"/>
    <w:rsid w:val="00A21900"/>
    <w:rsid w:val="00A21C7D"/>
    <w:rsid w:val="00A21FFA"/>
    <w:rsid w:val="00A22B2B"/>
    <w:rsid w:val="00A2352A"/>
    <w:rsid w:val="00A256AE"/>
    <w:rsid w:val="00A258DB"/>
    <w:rsid w:val="00A25B18"/>
    <w:rsid w:val="00A262B9"/>
    <w:rsid w:val="00A265D5"/>
    <w:rsid w:val="00A27DB9"/>
    <w:rsid w:val="00A304F8"/>
    <w:rsid w:val="00A31362"/>
    <w:rsid w:val="00A32258"/>
    <w:rsid w:val="00A32B36"/>
    <w:rsid w:val="00A34354"/>
    <w:rsid w:val="00A346AA"/>
    <w:rsid w:val="00A3591E"/>
    <w:rsid w:val="00A35C77"/>
    <w:rsid w:val="00A372F0"/>
    <w:rsid w:val="00A3744E"/>
    <w:rsid w:val="00A4164C"/>
    <w:rsid w:val="00A41F06"/>
    <w:rsid w:val="00A4289E"/>
    <w:rsid w:val="00A428DD"/>
    <w:rsid w:val="00A42C9F"/>
    <w:rsid w:val="00A450DE"/>
    <w:rsid w:val="00A477A1"/>
    <w:rsid w:val="00A47AE2"/>
    <w:rsid w:val="00A47B80"/>
    <w:rsid w:val="00A50558"/>
    <w:rsid w:val="00A505AF"/>
    <w:rsid w:val="00A51209"/>
    <w:rsid w:val="00A5131B"/>
    <w:rsid w:val="00A51CC0"/>
    <w:rsid w:val="00A52626"/>
    <w:rsid w:val="00A52922"/>
    <w:rsid w:val="00A52FD6"/>
    <w:rsid w:val="00A53D75"/>
    <w:rsid w:val="00A53DA0"/>
    <w:rsid w:val="00A5469A"/>
    <w:rsid w:val="00A54F4E"/>
    <w:rsid w:val="00A56C48"/>
    <w:rsid w:val="00A57034"/>
    <w:rsid w:val="00A579E7"/>
    <w:rsid w:val="00A57DA0"/>
    <w:rsid w:val="00A6007C"/>
    <w:rsid w:val="00A63177"/>
    <w:rsid w:val="00A634F0"/>
    <w:rsid w:val="00A63A88"/>
    <w:rsid w:val="00A64E55"/>
    <w:rsid w:val="00A654CB"/>
    <w:rsid w:val="00A663F3"/>
    <w:rsid w:val="00A665EF"/>
    <w:rsid w:val="00A6712D"/>
    <w:rsid w:val="00A6748F"/>
    <w:rsid w:val="00A67D2F"/>
    <w:rsid w:val="00A7067F"/>
    <w:rsid w:val="00A70BA1"/>
    <w:rsid w:val="00A7184B"/>
    <w:rsid w:val="00A72624"/>
    <w:rsid w:val="00A72A78"/>
    <w:rsid w:val="00A72DB8"/>
    <w:rsid w:val="00A73D40"/>
    <w:rsid w:val="00A746ED"/>
    <w:rsid w:val="00A7470C"/>
    <w:rsid w:val="00A751DB"/>
    <w:rsid w:val="00A75DAE"/>
    <w:rsid w:val="00A75EBC"/>
    <w:rsid w:val="00A76557"/>
    <w:rsid w:val="00A778D2"/>
    <w:rsid w:val="00A811F6"/>
    <w:rsid w:val="00A817D4"/>
    <w:rsid w:val="00A821DD"/>
    <w:rsid w:val="00A82DFD"/>
    <w:rsid w:val="00A83C45"/>
    <w:rsid w:val="00A84444"/>
    <w:rsid w:val="00A854EC"/>
    <w:rsid w:val="00A85982"/>
    <w:rsid w:val="00A86033"/>
    <w:rsid w:val="00A862B7"/>
    <w:rsid w:val="00A86BAB"/>
    <w:rsid w:val="00A913C7"/>
    <w:rsid w:val="00A915D5"/>
    <w:rsid w:val="00A91A93"/>
    <w:rsid w:val="00A942A5"/>
    <w:rsid w:val="00A956CC"/>
    <w:rsid w:val="00A95778"/>
    <w:rsid w:val="00A958D7"/>
    <w:rsid w:val="00A95CAA"/>
    <w:rsid w:val="00A95EE2"/>
    <w:rsid w:val="00A961AC"/>
    <w:rsid w:val="00A9641C"/>
    <w:rsid w:val="00A967B9"/>
    <w:rsid w:val="00A967E2"/>
    <w:rsid w:val="00A9704C"/>
    <w:rsid w:val="00AA0C8E"/>
    <w:rsid w:val="00AA1DA5"/>
    <w:rsid w:val="00AA2A24"/>
    <w:rsid w:val="00AA4669"/>
    <w:rsid w:val="00AA4B95"/>
    <w:rsid w:val="00AA5031"/>
    <w:rsid w:val="00AA574F"/>
    <w:rsid w:val="00AA57F8"/>
    <w:rsid w:val="00AA59C5"/>
    <w:rsid w:val="00AA5BEB"/>
    <w:rsid w:val="00AA645C"/>
    <w:rsid w:val="00AA6666"/>
    <w:rsid w:val="00AA7AE7"/>
    <w:rsid w:val="00AB02CC"/>
    <w:rsid w:val="00AB0470"/>
    <w:rsid w:val="00AB1C94"/>
    <w:rsid w:val="00AB1E1A"/>
    <w:rsid w:val="00AB33DA"/>
    <w:rsid w:val="00AB3461"/>
    <w:rsid w:val="00AB79B9"/>
    <w:rsid w:val="00AC14A8"/>
    <w:rsid w:val="00AC198A"/>
    <w:rsid w:val="00AC1DB5"/>
    <w:rsid w:val="00AC1EEF"/>
    <w:rsid w:val="00AC3571"/>
    <w:rsid w:val="00AC36BE"/>
    <w:rsid w:val="00AC544D"/>
    <w:rsid w:val="00AC6EFA"/>
    <w:rsid w:val="00AC7DB9"/>
    <w:rsid w:val="00AD0340"/>
    <w:rsid w:val="00AD0C4A"/>
    <w:rsid w:val="00AD1214"/>
    <w:rsid w:val="00AD24B0"/>
    <w:rsid w:val="00AD4621"/>
    <w:rsid w:val="00AD4CCF"/>
    <w:rsid w:val="00AD5B4C"/>
    <w:rsid w:val="00AE086E"/>
    <w:rsid w:val="00AE3778"/>
    <w:rsid w:val="00AE4F7D"/>
    <w:rsid w:val="00AE6571"/>
    <w:rsid w:val="00AE7FCC"/>
    <w:rsid w:val="00AF01CA"/>
    <w:rsid w:val="00AF04D4"/>
    <w:rsid w:val="00AF1510"/>
    <w:rsid w:val="00AF2460"/>
    <w:rsid w:val="00AF2727"/>
    <w:rsid w:val="00AF346C"/>
    <w:rsid w:val="00AF48E7"/>
    <w:rsid w:val="00AF5B77"/>
    <w:rsid w:val="00AF776D"/>
    <w:rsid w:val="00AF77FF"/>
    <w:rsid w:val="00AF7921"/>
    <w:rsid w:val="00B0005F"/>
    <w:rsid w:val="00B025BF"/>
    <w:rsid w:val="00B025CC"/>
    <w:rsid w:val="00B025FD"/>
    <w:rsid w:val="00B049A1"/>
    <w:rsid w:val="00B05121"/>
    <w:rsid w:val="00B05CB3"/>
    <w:rsid w:val="00B07387"/>
    <w:rsid w:val="00B079B9"/>
    <w:rsid w:val="00B10FB0"/>
    <w:rsid w:val="00B11670"/>
    <w:rsid w:val="00B119B3"/>
    <w:rsid w:val="00B13256"/>
    <w:rsid w:val="00B13FB4"/>
    <w:rsid w:val="00B15AC7"/>
    <w:rsid w:val="00B16FCA"/>
    <w:rsid w:val="00B17B42"/>
    <w:rsid w:val="00B20A53"/>
    <w:rsid w:val="00B2130D"/>
    <w:rsid w:val="00B230D9"/>
    <w:rsid w:val="00B23235"/>
    <w:rsid w:val="00B23B59"/>
    <w:rsid w:val="00B25568"/>
    <w:rsid w:val="00B25B00"/>
    <w:rsid w:val="00B26062"/>
    <w:rsid w:val="00B27231"/>
    <w:rsid w:val="00B318CA"/>
    <w:rsid w:val="00B3196C"/>
    <w:rsid w:val="00B31FCF"/>
    <w:rsid w:val="00B3363C"/>
    <w:rsid w:val="00B33F6A"/>
    <w:rsid w:val="00B34060"/>
    <w:rsid w:val="00B34D17"/>
    <w:rsid w:val="00B354EF"/>
    <w:rsid w:val="00B37922"/>
    <w:rsid w:val="00B41A66"/>
    <w:rsid w:val="00B432E8"/>
    <w:rsid w:val="00B4489C"/>
    <w:rsid w:val="00B45175"/>
    <w:rsid w:val="00B45178"/>
    <w:rsid w:val="00B459BE"/>
    <w:rsid w:val="00B460C5"/>
    <w:rsid w:val="00B466FE"/>
    <w:rsid w:val="00B5053E"/>
    <w:rsid w:val="00B50FF2"/>
    <w:rsid w:val="00B51183"/>
    <w:rsid w:val="00B516B5"/>
    <w:rsid w:val="00B51ABC"/>
    <w:rsid w:val="00B53C3E"/>
    <w:rsid w:val="00B54E2A"/>
    <w:rsid w:val="00B5592A"/>
    <w:rsid w:val="00B55C7C"/>
    <w:rsid w:val="00B56111"/>
    <w:rsid w:val="00B574BF"/>
    <w:rsid w:val="00B604B7"/>
    <w:rsid w:val="00B607F3"/>
    <w:rsid w:val="00B61BBB"/>
    <w:rsid w:val="00B61E66"/>
    <w:rsid w:val="00B61F06"/>
    <w:rsid w:val="00B62A9F"/>
    <w:rsid w:val="00B63235"/>
    <w:rsid w:val="00B66209"/>
    <w:rsid w:val="00B66B65"/>
    <w:rsid w:val="00B67547"/>
    <w:rsid w:val="00B67C57"/>
    <w:rsid w:val="00B708EB"/>
    <w:rsid w:val="00B7108D"/>
    <w:rsid w:val="00B71985"/>
    <w:rsid w:val="00B7227D"/>
    <w:rsid w:val="00B72D1E"/>
    <w:rsid w:val="00B73385"/>
    <w:rsid w:val="00B736F8"/>
    <w:rsid w:val="00B7443C"/>
    <w:rsid w:val="00B75E75"/>
    <w:rsid w:val="00B7669A"/>
    <w:rsid w:val="00B767BC"/>
    <w:rsid w:val="00B77C88"/>
    <w:rsid w:val="00B77C89"/>
    <w:rsid w:val="00B80235"/>
    <w:rsid w:val="00B80D67"/>
    <w:rsid w:val="00B81392"/>
    <w:rsid w:val="00B837E7"/>
    <w:rsid w:val="00B8405D"/>
    <w:rsid w:val="00B847DA"/>
    <w:rsid w:val="00B84BDA"/>
    <w:rsid w:val="00B85429"/>
    <w:rsid w:val="00B8546D"/>
    <w:rsid w:val="00B85F06"/>
    <w:rsid w:val="00B86184"/>
    <w:rsid w:val="00B864EC"/>
    <w:rsid w:val="00B87812"/>
    <w:rsid w:val="00B90097"/>
    <w:rsid w:val="00B90B27"/>
    <w:rsid w:val="00B90D68"/>
    <w:rsid w:val="00B92BB0"/>
    <w:rsid w:val="00B93B46"/>
    <w:rsid w:val="00B944C7"/>
    <w:rsid w:val="00B9467E"/>
    <w:rsid w:val="00B958C0"/>
    <w:rsid w:val="00B95BF3"/>
    <w:rsid w:val="00B978BF"/>
    <w:rsid w:val="00BA0705"/>
    <w:rsid w:val="00BA0A0B"/>
    <w:rsid w:val="00BA1689"/>
    <w:rsid w:val="00BA1C47"/>
    <w:rsid w:val="00BA1CF2"/>
    <w:rsid w:val="00BA245C"/>
    <w:rsid w:val="00BA318A"/>
    <w:rsid w:val="00BA33D7"/>
    <w:rsid w:val="00BA3DFB"/>
    <w:rsid w:val="00BA4239"/>
    <w:rsid w:val="00BA49CC"/>
    <w:rsid w:val="00BA4D8C"/>
    <w:rsid w:val="00BA4DC7"/>
    <w:rsid w:val="00BA4E70"/>
    <w:rsid w:val="00BA4F9A"/>
    <w:rsid w:val="00BA69F9"/>
    <w:rsid w:val="00BA6F74"/>
    <w:rsid w:val="00BA79F3"/>
    <w:rsid w:val="00BA7BEA"/>
    <w:rsid w:val="00BB25CB"/>
    <w:rsid w:val="00BB27EF"/>
    <w:rsid w:val="00BB3453"/>
    <w:rsid w:val="00BB4AF6"/>
    <w:rsid w:val="00BB51A1"/>
    <w:rsid w:val="00BB56FF"/>
    <w:rsid w:val="00BB6ADE"/>
    <w:rsid w:val="00BB6CB5"/>
    <w:rsid w:val="00BB6E39"/>
    <w:rsid w:val="00BB6F3F"/>
    <w:rsid w:val="00BB7303"/>
    <w:rsid w:val="00BC0CEA"/>
    <w:rsid w:val="00BC108C"/>
    <w:rsid w:val="00BC14F5"/>
    <w:rsid w:val="00BC61B2"/>
    <w:rsid w:val="00BC6BBD"/>
    <w:rsid w:val="00BC77B4"/>
    <w:rsid w:val="00BD186D"/>
    <w:rsid w:val="00BD238D"/>
    <w:rsid w:val="00BD2453"/>
    <w:rsid w:val="00BD480D"/>
    <w:rsid w:val="00BD5629"/>
    <w:rsid w:val="00BD5B2F"/>
    <w:rsid w:val="00BD5D76"/>
    <w:rsid w:val="00BD6661"/>
    <w:rsid w:val="00BD66AF"/>
    <w:rsid w:val="00BD7159"/>
    <w:rsid w:val="00BD73A2"/>
    <w:rsid w:val="00BE027E"/>
    <w:rsid w:val="00BE0EB0"/>
    <w:rsid w:val="00BE1D04"/>
    <w:rsid w:val="00BE28A8"/>
    <w:rsid w:val="00BE520E"/>
    <w:rsid w:val="00BE55F8"/>
    <w:rsid w:val="00BE645F"/>
    <w:rsid w:val="00BE7EED"/>
    <w:rsid w:val="00BF1EBA"/>
    <w:rsid w:val="00BF2CEF"/>
    <w:rsid w:val="00BF2F4F"/>
    <w:rsid w:val="00BF4338"/>
    <w:rsid w:val="00BF71A5"/>
    <w:rsid w:val="00BF7E3A"/>
    <w:rsid w:val="00C01261"/>
    <w:rsid w:val="00C012B3"/>
    <w:rsid w:val="00C01862"/>
    <w:rsid w:val="00C038C5"/>
    <w:rsid w:val="00C03A4B"/>
    <w:rsid w:val="00C04D05"/>
    <w:rsid w:val="00C06E08"/>
    <w:rsid w:val="00C10642"/>
    <w:rsid w:val="00C11E09"/>
    <w:rsid w:val="00C12588"/>
    <w:rsid w:val="00C14DC9"/>
    <w:rsid w:val="00C15772"/>
    <w:rsid w:val="00C168E0"/>
    <w:rsid w:val="00C16981"/>
    <w:rsid w:val="00C16E13"/>
    <w:rsid w:val="00C1713F"/>
    <w:rsid w:val="00C179DE"/>
    <w:rsid w:val="00C17C47"/>
    <w:rsid w:val="00C2123B"/>
    <w:rsid w:val="00C216C1"/>
    <w:rsid w:val="00C22042"/>
    <w:rsid w:val="00C22FAE"/>
    <w:rsid w:val="00C246EA"/>
    <w:rsid w:val="00C24C59"/>
    <w:rsid w:val="00C261AD"/>
    <w:rsid w:val="00C26803"/>
    <w:rsid w:val="00C27506"/>
    <w:rsid w:val="00C27CFD"/>
    <w:rsid w:val="00C302E7"/>
    <w:rsid w:val="00C30569"/>
    <w:rsid w:val="00C30F7B"/>
    <w:rsid w:val="00C318A9"/>
    <w:rsid w:val="00C31934"/>
    <w:rsid w:val="00C32938"/>
    <w:rsid w:val="00C32CF8"/>
    <w:rsid w:val="00C32E3A"/>
    <w:rsid w:val="00C33C01"/>
    <w:rsid w:val="00C33CCF"/>
    <w:rsid w:val="00C34292"/>
    <w:rsid w:val="00C349E9"/>
    <w:rsid w:val="00C35E2A"/>
    <w:rsid w:val="00C36A99"/>
    <w:rsid w:val="00C37A10"/>
    <w:rsid w:val="00C4038F"/>
    <w:rsid w:val="00C40E8F"/>
    <w:rsid w:val="00C426EA"/>
    <w:rsid w:val="00C43F04"/>
    <w:rsid w:val="00C44A4C"/>
    <w:rsid w:val="00C4549F"/>
    <w:rsid w:val="00C45938"/>
    <w:rsid w:val="00C46D76"/>
    <w:rsid w:val="00C4755C"/>
    <w:rsid w:val="00C47C51"/>
    <w:rsid w:val="00C47CAC"/>
    <w:rsid w:val="00C54E7D"/>
    <w:rsid w:val="00C554AE"/>
    <w:rsid w:val="00C55AD3"/>
    <w:rsid w:val="00C56891"/>
    <w:rsid w:val="00C57701"/>
    <w:rsid w:val="00C6037C"/>
    <w:rsid w:val="00C606D0"/>
    <w:rsid w:val="00C609F3"/>
    <w:rsid w:val="00C60FA1"/>
    <w:rsid w:val="00C614C1"/>
    <w:rsid w:val="00C6289F"/>
    <w:rsid w:val="00C6353A"/>
    <w:rsid w:val="00C63991"/>
    <w:rsid w:val="00C63D1A"/>
    <w:rsid w:val="00C63DB6"/>
    <w:rsid w:val="00C64F04"/>
    <w:rsid w:val="00C65E4F"/>
    <w:rsid w:val="00C666DA"/>
    <w:rsid w:val="00C66C08"/>
    <w:rsid w:val="00C71310"/>
    <w:rsid w:val="00C71779"/>
    <w:rsid w:val="00C71EEB"/>
    <w:rsid w:val="00C72734"/>
    <w:rsid w:val="00C730F0"/>
    <w:rsid w:val="00C7327B"/>
    <w:rsid w:val="00C73764"/>
    <w:rsid w:val="00C74324"/>
    <w:rsid w:val="00C74BDB"/>
    <w:rsid w:val="00C74C79"/>
    <w:rsid w:val="00C767B6"/>
    <w:rsid w:val="00C76847"/>
    <w:rsid w:val="00C77811"/>
    <w:rsid w:val="00C82730"/>
    <w:rsid w:val="00C82D19"/>
    <w:rsid w:val="00C83858"/>
    <w:rsid w:val="00C846C1"/>
    <w:rsid w:val="00C84C55"/>
    <w:rsid w:val="00C84CF7"/>
    <w:rsid w:val="00C85056"/>
    <w:rsid w:val="00C85404"/>
    <w:rsid w:val="00C85883"/>
    <w:rsid w:val="00C85C39"/>
    <w:rsid w:val="00C868D9"/>
    <w:rsid w:val="00C87477"/>
    <w:rsid w:val="00C90033"/>
    <w:rsid w:val="00C917F8"/>
    <w:rsid w:val="00C91DE8"/>
    <w:rsid w:val="00C92EEB"/>
    <w:rsid w:val="00C934FA"/>
    <w:rsid w:val="00C9373C"/>
    <w:rsid w:val="00C94602"/>
    <w:rsid w:val="00C9620E"/>
    <w:rsid w:val="00C96735"/>
    <w:rsid w:val="00C96928"/>
    <w:rsid w:val="00C96A8D"/>
    <w:rsid w:val="00C97082"/>
    <w:rsid w:val="00C97669"/>
    <w:rsid w:val="00CA0433"/>
    <w:rsid w:val="00CA1B03"/>
    <w:rsid w:val="00CA21CD"/>
    <w:rsid w:val="00CA2BFF"/>
    <w:rsid w:val="00CA2D20"/>
    <w:rsid w:val="00CA3DE9"/>
    <w:rsid w:val="00CA418C"/>
    <w:rsid w:val="00CA6458"/>
    <w:rsid w:val="00CA6CD6"/>
    <w:rsid w:val="00CB03D9"/>
    <w:rsid w:val="00CB15BE"/>
    <w:rsid w:val="00CB1BDB"/>
    <w:rsid w:val="00CB2B28"/>
    <w:rsid w:val="00CB38A7"/>
    <w:rsid w:val="00CB4B3B"/>
    <w:rsid w:val="00CB6C35"/>
    <w:rsid w:val="00CC2F35"/>
    <w:rsid w:val="00CC4805"/>
    <w:rsid w:val="00CC4831"/>
    <w:rsid w:val="00CC49BD"/>
    <w:rsid w:val="00CC6674"/>
    <w:rsid w:val="00CC67FB"/>
    <w:rsid w:val="00CC7D44"/>
    <w:rsid w:val="00CD00D1"/>
    <w:rsid w:val="00CD0999"/>
    <w:rsid w:val="00CD0EE9"/>
    <w:rsid w:val="00CD3AF5"/>
    <w:rsid w:val="00CD55B5"/>
    <w:rsid w:val="00CD59B4"/>
    <w:rsid w:val="00CE00D0"/>
    <w:rsid w:val="00CE0391"/>
    <w:rsid w:val="00CE0541"/>
    <w:rsid w:val="00CE0580"/>
    <w:rsid w:val="00CE2E59"/>
    <w:rsid w:val="00CE3711"/>
    <w:rsid w:val="00CE466B"/>
    <w:rsid w:val="00CE4B9E"/>
    <w:rsid w:val="00CE4D54"/>
    <w:rsid w:val="00CE5420"/>
    <w:rsid w:val="00CE5929"/>
    <w:rsid w:val="00CE68AD"/>
    <w:rsid w:val="00CE729D"/>
    <w:rsid w:val="00CF0F1C"/>
    <w:rsid w:val="00CF0F49"/>
    <w:rsid w:val="00CF2331"/>
    <w:rsid w:val="00CF2D17"/>
    <w:rsid w:val="00CF3886"/>
    <w:rsid w:val="00CF3A11"/>
    <w:rsid w:val="00CF4989"/>
    <w:rsid w:val="00CF49D2"/>
    <w:rsid w:val="00CF5E09"/>
    <w:rsid w:val="00CF60D7"/>
    <w:rsid w:val="00CF79D1"/>
    <w:rsid w:val="00CF7EF0"/>
    <w:rsid w:val="00D0025A"/>
    <w:rsid w:val="00D0064A"/>
    <w:rsid w:val="00D0273D"/>
    <w:rsid w:val="00D02D34"/>
    <w:rsid w:val="00D0301E"/>
    <w:rsid w:val="00D03801"/>
    <w:rsid w:val="00D04000"/>
    <w:rsid w:val="00D06803"/>
    <w:rsid w:val="00D06947"/>
    <w:rsid w:val="00D108EC"/>
    <w:rsid w:val="00D11C06"/>
    <w:rsid w:val="00D12682"/>
    <w:rsid w:val="00D12C72"/>
    <w:rsid w:val="00D146B4"/>
    <w:rsid w:val="00D1473C"/>
    <w:rsid w:val="00D152C0"/>
    <w:rsid w:val="00D1545E"/>
    <w:rsid w:val="00D1588A"/>
    <w:rsid w:val="00D16348"/>
    <w:rsid w:val="00D16A38"/>
    <w:rsid w:val="00D17DA3"/>
    <w:rsid w:val="00D20231"/>
    <w:rsid w:val="00D203C6"/>
    <w:rsid w:val="00D20AF5"/>
    <w:rsid w:val="00D22D48"/>
    <w:rsid w:val="00D24A23"/>
    <w:rsid w:val="00D24DDD"/>
    <w:rsid w:val="00D26970"/>
    <w:rsid w:val="00D26C97"/>
    <w:rsid w:val="00D274D6"/>
    <w:rsid w:val="00D27BB4"/>
    <w:rsid w:val="00D30BA3"/>
    <w:rsid w:val="00D311C2"/>
    <w:rsid w:val="00D317B3"/>
    <w:rsid w:val="00D3307D"/>
    <w:rsid w:val="00D333C3"/>
    <w:rsid w:val="00D33D4C"/>
    <w:rsid w:val="00D33EB3"/>
    <w:rsid w:val="00D34679"/>
    <w:rsid w:val="00D34DF9"/>
    <w:rsid w:val="00D37843"/>
    <w:rsid w:val="00D37E4E"/>
    <w:rsid w:val="00D40040"/>
    <w:rsid w:val="00D40CE8"/>
    <w:rsid w:val="00D40EC7"/>
    <w:rsid w:val="00D41BF5"/>
    <w:rsid w:val="00D433B8"/>
    <w:rsid w:val="00D434E9"/>
    <w:rsid w:val="00D43695"/>
    <w:rsid w:val="00D441A8"/>
    <w:rsid w:val="00D441B6"/>
    <w:rsid w:val="00D44ED1"/>
    <w:rsid w:val="00D4570B"/>
    <w:rsid w:val="00D459FF"/>
    <w:rsid w:val="00D466A3"/>
    <w:rsid w:val="00D46E30"/>
    <w:rsid w:val="00D5152E"/>
    <w:rsid w:val="00D527AD"/>
    <w:rsid w:val="00D52D19"/>
    <w:rsid w:val="00D534C3"/>
    <w:rsid w:val="00D5407E"/>
    <w:rsid w:val="00D541A0"/>
    <w:rsid w:val="00D5441E"/>
    <w:rsid w:val="00D55A16"/>
    <w:rsid w:val="00D561AA"/>
    <w:rsid w:val="00D57CF6"/>
    <w:rsid w:val="00D6009C"/>
    <w:rsid w:val="00D600AF"/>
    <w:rsid w:val="00D624B0"/>
    <w:rsid w:val="00D62B50"/>
    <w:rsid w:val="00D62C85"/>
    <w:rsid w:val="00D6429D"/>
    <w:rsid w:val="00D66156"/>
    <w:rsid w:val="00D66163"/>
    <w:rsid w:val="00D662B0"/>
    <w:rsid w:val="00D66615"/>
    <w:rsid w:val="00D675D6"/>
    <w:rsid w:val="00D710FD"/>
    <w:rsid w:val="00D71E03"/>
    <w:rsid w:val="00D7233D"/>
    <w:rsid w:val="00D72399"/>
    <w:rsid w:val="00D73337"/>
    <w:rsid w:val="00D73DA9"/>
    <w:rsid w:val="00D7519F"/>
    <w:rsid w:val="00D75447"/>
    <w:rsid w:val="00D765DB"/>
    <w:rsid w:val="00D81891"/>
    <w:rsid w:val="00D82475"/>
    <w:rsid w:val="00D8484E"/>
    <w:rsid w:val="00D85437"/>
    <w:rsid w:val="00D85B6B"/>
    <w:rsid w:val="00D85CBE"/>
    <w:rsid w:val="00D860A2"/>
    <w:rsid w:val="00D86E92"/>
    <w:rsid w:val="00D87FAC"/>
    <w:rsid w:val="00D900AE"/>
    <w:rsid w:val="00D909DB"/>
    <w:rsid w:val="00D90C86"/>
    <w:rsid w:val="00D915F4"/>
    <w:rsid w:val="00D93017"/>
    <w:rsid w:val="00D93111"/>
    <w:rsid w:val="00D9374F"/>
    <w:rsid w:val="00D937B0"/>
    <w:rsid w:val="00D94352"/>
    <w:rsid w:val="00D95AA2"/>
    <w:rsid w:val="00D9623F"/>
    <w:rsid w:val="00D96974"/>
    <w:rsid w:val="00DA0FC7"/>
    <w:rsid w:val="00DA145C"/>
    <w:rsid w:val="00DA16A1"/>
    <w:rsid w:val="00DA1D42"/>
    <w:rsid w:val="00DA4CB5"/>
    <w:rsid w:val="00DA5007"/>
    <w:rsid w:val="00DA68C7"/>
    <w:rsid w:val="00DA6C8C"/>
    <w:rsid w:val="00DA7158"/>
    <w:rsid w:val="00DA7EB0"/>
    <w:rsid w:val="00DA7F9E"/>
    <w:rsid w:val="00DB0EC8"/>
    <w:rsid w:val="00DB152B"/>
    <w:rsid w:val="00DB2940"/>
    <w:rsid w:val="00DB2A76"/>
    <w:rsid w:val="00DB368F"/>
    <w:rsid w:val="00DB49ED"/>
    <w:rsid w:val="00DB4A2A"/>
    <w:rsid w:val="00DB7F36"/>
    <w:rsid w:val="00DC0518"/>
    <w:rsid w:val="00DC0D05"/>
    <w:rsid w:val="00DC0E7E"/>
    <w:rsid w:val="00DC2DC7"/>
    <w:rsid w:val="00DC3B5C"/>
    <w:rsid w:val="00DC3B83"/>
    <w:rsid w:val="00DC527E"/>
    <w:rsid w:val="00DC5D3C"/>
    <w:rsid w:val="00DC7695"/>
    <w:rsid w:val="00DD0BC6"/>
    <w:rsid w:val="00DD1CF7"/>
    <w:rsid w:val="00DD1E28"/>
    <w:rsid w:val="00DD29A9"/>
    <w:rsid w:val="00DD52F7"/>
    <w:rsid w:val="00DD6A3A"/>
    <w:rsid w:val="00DD6D90"/>
    <w:rsid w:val="00DE064A"/>
    <w:rsid w:val="00DE3186"/>
    <w:rsid w:val="00DE39EA"/>
    <w:rsid w:val="00DE3A9E"/>
    <w:rsid w:val="00DE4A67"/>
    <w:rsid w:val="00DE53D8"/>
    <w:rsid w:val="00DE70F2"/>
    <w:rsid w:val="00DE76A5"/>
    <w:rsid w:val="00DF18BD"/>
    <w:rsid w:val="00DF1DE1"/>
    <w:rsid w:val="00DF308F"/>
    <w:rsid w:val="00DF3AED"/>
    <w:rsid w:val="00DF6406"/>
    <w:rsid w:val="00DF6E58"/>
    <w:rsid w:val="00E01260"/>
    <w:rsid w:val="00E0419F"/>
    <w:rsid w:val="00E041AA"/>
    <w:rsid w:val="00E045FD"/>
    <w:rsid w:val="00E05EA7"/>
    <w:rsid w:val="00E0721B"/>
    <w:rsid w:val="00E07319"/>
    <w:rsid w:val="00E07364"/>
    <w:rsid w:val="00E1043C"/>
    <w:rsid w:val="00E10A79"/>
    <w:rsid w:val="00E10AC8"/>
    <w:rsid w:val="00E10CDF"/>
    <w:rsid w:val="00E115E5"/>
    <w:rsid w:val="00E11A3A"/>
    <w:rsid w:val="00E120B9"/>
    <w:rsid w:val="00E138E9"/>
    <w:rsid w:val="00E156FC"/>
    <w:rsid w:val="00E174FF"/>
    <w:rsid w:val="00E20300"/>
    <w:rsid w:val="00E2105D"/>
    <w:rsid w:val="00E22AD2"/>
    <w:rsid w:val="00E23852"/>
    <w:rsid w:val="00E25219"/>
    <w:rsid w:val="00E25368"/>
    <w:rsid w:val="00E2615E"/>
    <w:rsid w:val="00E264D8"/>
    <w:rsid w:val="00E2704E"/>
    <w:rsid w:val="00E3014D"/>
    <w:rsid w:val="00E3114A"/>
    <w:rsid w:val="00E327AF"/>
    <w:rsid w:val="00E33124"/>
    <w:rsid w:val="00E34235"/>
    <w:rsid w:val="00E351F6"/>
    <w:rsid w:val="00E356A8"/>
    <w:rsid w:val="00E37278"/>
    <w:rsid w:val="00E41E32"/>
    <w:rsid w:val="00E41E90"/>
    <w:rsid w:val="00E4239C"/>
    <w:rsid w:val="00E42405"/>
    <w:rsid w:val="00E42554"/>
    <w:rsid w:val="00E42A55"/>
    <w:rsid w:val="00E42C41"/>
    <w:rsid w:val="00E42C9E"/>
    <w:rsid w:val="00E4329F"/>
    <w:rsid w:val="00E4382C"/>
    <w:rsid w:val="00E44506"/>
    <w:rsid w:val="00E468CC"/>
    <w:rsid w:val="00E51123"/>
    <w:rsid w:val="00E511FF"/>
    <w:rsid w:val="00E51F8A"/>
    <w:rsid w:val="00E52A14"/>
    <w:rsid w:val="00E52CB8"/>
    <w:rsid w:val="00E538B4"/>
    <w:rsid w:val="00E538CA"/>
    <w:rsid w:val="00E53ADB"/>
    <w:rsid w:val="00E55745"/>
    <w:rsid w:val="00E5579F"/>
    <w:rsid w:val="00E55B01"/>
    <w:rsid w:val="00E56DD9"/>
    <w:rsid w:val="00E5717A"/>
    <w:rsid w:val="00E573A5"/>
    <w:rsid w:val="00E5766A"/>
    <w:rsid w:val="00E5769A"/>
    <w:rsid w:val="00E61647"/>
    <w:rsid w:val="00E62F46"/>
    <w:rsid w:val="00E64771"/>
    <w:rsid w:val="00E65A78"/>
    <w:rsid w:val="00E6626F"/>
    <w:rsid w:val="00E66F1E"/>
    <w:rsid w:val="00E67916"/>
    <w:rsid w:val="00E7168E"/>
    <w:rsid w:val="00E71FD7"/>
    <w:rsid w:val="00E72A72"/>
    <w:rsid w:val="00E72D57"/>
    <w:rsid w:val="00E7452F"/>
    <w:rsid w:val="00E74F4C"/>
    <w:rsid w:val="00E75115"/>
    <w:rsid w:val="00E75655"/>
    <w:rsid w:val="00E75A5E"/>
    <w:rsid w:val="00E7690C"/>
    <w:rsid w:val="00E77531"/>
    <w:rsid w:val="00E77DE3"/>
    <w:rsid w:val="00E80A62"/>
    <w:rsid w:val="00E811AE"/>
    <w:rsid w:val="00E813B9"/>
    <w:rsid w:val="00E814E0"/>
    <w:rsid w:val="00E81913"/>
    <w:rsid w:val="00E84ADD"/>
    <w:rsid w:val="00E8524D"/>
    <w:rsid w:val="00E853D2"/>
    <w:rsid w:val="00E86230"/>
    <w:rsid w:val="00E86AC1"/>
    <w:rsid w:val="00E87583"/>
    <w:rsid w:val="00E907FA"/>
    <w:rsid w:val="00E916D8"/>
    <w:rsid w:val="00E92DCE"/>
    <w:rsid w:val="00E93178"/>
    <w:rsid w:val="00E93DF6"/>
    <w:rsid w:val="00E943C5"/>
    <w:rsid w:val="00E95F7C"/>
    <w:rsid w:val="00E9609F"/>
    <w:rsid w:val="00E9629E"/>
    <w:rsid w:val="00E9651F"/>
    <w:rsid w:val="00E9670A"/>
    <w:rsid w:val="00E96C3F"/>
    <w:rsid w:val="00E97430"/>
    <w:rsid w:val="00E97B54"/>
    <w:rsid w:val="00E97B8E"/>
    <w:rsid w:val="00EA08AE"/>
    <w:rsid w:val="00EA0CEF"/>
    <w:rsid w:val="00EA0D8D"/>
    <w:rsid w:val="00EA1B42"/>
    <w:rsid w:val="00EA5D08"/>
    <w:rsid w:val="00EA5E26"/>
    <w:rsid w:val="00EA68A6"/>
    <w:rsid w:val="00EB063B"/>
    <w:rsid w:val="00EB0B70"/>
    <w:rsid w:val="00EB0C0A"/>
    <w:rsid w:val="00EB0CAF"/>
    <w:rsid w:val="00EB2497"/>
    <w:rsid w:val="00EB2F36"/>
    <w:rsid w:val="00EB475D"/>
    <w:rsid w:val="00EB4790"/>
    <w:rsid w:val="00EB5A7D"/>
    <w:rsid w:val="00EB620C"/>
    <w:rsid w:val="00EB7392"/>
    <w:rsid w:val="00EC0573"/>
    <w:rsid w:val="00EC10D5"/>
    <w:rsid w:val="00EC2C68"/>
    <w:rsid w:val="00EC3D82"/>
    <w:rsid w:val="00EC528F"/>
    <w:rsid w:val="00EC5A69"/>
    <w:rsid w:val="00EC6750"/>
    <w:rsid w:val="00EC7455"/>
    <w:rsid w:val="00ED0BB6"/>
    <w:rsid w:val="00ED0E27"/>
    <w:rsid w:val="00ED25C0"/>
    <w:rsid w:val="00ED5146"/>
    <w:rsid w:val="00ED54DC"/>
    <w:rsid w:val="00ED5897"/>
    <w:rsid w:val="00EE0909"/>
    <w:rsid w:val="00EE194F"/>
    <w:rsid w:val="00EE19D6"/>
    <w:rsid w:val="00EE1BB9"/>
    <w:rsid w:val="00EE1CD1"/>
    <w:rsid w:val="00EE29C1"/>
    <w:rsid w:val="00EE2B8B"/>
    <w:rsid w:val="00EE36D9"/>
    <w:rsid w:val="00EE6FB8"/>
    <w:rsid w:val="00EE7112"/>
    <w:rsid w:val="00EE79B5"/>
    <w:rsid w:val="00EE7AE0"/>
    <w:rsid w:val="00EF1E8E"/>
    <w:rsid w:val="00EF3D08"/>
    <w:rsid w:val="00EF49FE"/>
    <w:rsid w:val="00EF5363"/>
    <w:rsid w:val="00EF543B"/>
    <w:rsid w:val="00EF6256"/>
    <w:rsid w:val="00EF646B"/>
    <w:rsid w:val="00EF6472"/>
    <w:rsid w:val="00EF7185"/>
    <w:rsid w:val="00EF73BC"/>
    <w:rsid w:val="00EF752D"/>
    <w:rsid w:val="00EF7699"/>
    <w:rsid w:val="00EF79BF"/>
    <w:rsid w:val="00EF7E1C"/>
    <w:rsid w:val="00F00865"/>
    <w:rsid w:val="00F00C48"/>
    <w:rsid w:val="00F01CA3"/>
    <w:rsid w:val="00F01EB6"/>
    <w:rsid w:val="00F01FC5"/>
    <w:rsid w:val="00F02C1E"/>
    <w:rsid w:val="00F02D99"/>
    <w:rsid w:val="00F04375"/>
    <w:rsid w:val="00F043E0"/>
    <w:rsid w:val="00F054C2"/>
    <w:rsid w:val="00F05DED"/>
    <w:rsid w:val="00F0633E"/>
    <w:rsid w:val="00F06458"/>
    <w:rsid w:val="00F065FA"/>
    <w:rsid w:val="00F12134"/>
    <w:rsid w:val="00F12CD6"/>
    <w:rsid w:val="00F1324B"/>
    <w:rsid w:val="00F14BA5"/>
    <w:rsid w:val="00F16109"/>
    <w:rsid w:val="00F16481"/>
    <w:rsid w:val="00F16FF3"/>
    <w:rsid w:val="00F17834"/>
    <w:rsid w:val="00F21841"/>
    <w:rsid w:val="00F22BC1"/>
    <w:rsid w:val="00F23F34"/>
    <w:rsid w:val="00F24FD6"/>
    <w:rsid w:val="00F257A8"/>
    <w:rsid w:val="00F25839"/>
    <w:rsid w:val="00F25F32"/>
    <w:rsid w:val="00F27643"/>
    <w:rsid w:val="00F27885"/>
    <w:rsid w:val="00F27CAF"/>
    <w:rsid w:val="00F27E05"/>
    <w:rsid w:val="00F27F34"/>
    <w:rsid w:val="00F31268"/>
    <w:rsid w:val="00F319D3"/>
    <w:rsid w:val="00F3289D"/>
    <w:rsid w:val="00F32AB8"/>
    <w:rsid w:val="00F3404C"/>
    <w:rsid w:val="00F34D2F"/>
    <w:rsid w:val="00F378B5"/>
    <w:rsid w:val="00F3799F"/>
    <w:rsid w:val="00F37C0C"/>
    <w:rsid w:val="00F4006E"/>
    <w:rsid w:val="00F4007E"/>
    <w:rsid w:val="00F4098B"/>
    <w:rsid w:val="00F41156"/>
    <w:rsid w:val="00F41C78"/>
    <w:rsid w:val="00F42E63"/>
    <w:rsid w:val="00F43249"/>
    <w:rsid w:val="00F43AB0"/>
    <w:rsid w:val="00F43EB8"/>
    <w:rsid w:val="00F45C54"/>
    <w:rsid w:val="00F472DD"/>
    <w:rsid w:val="00F501E2"/>
    <w:rsid w:val="00F50414"/>
    <w:rsid w:val="00F51251"/>
    <w:rsid w:val="00F5159D"/>
    <w:rsid w:val="00F519C6"/>
    <w:rsid w:val="00F51C9B"/>
    <w:rsid w:val="00F52E25"/>
    <w:rsid w:val="00F53920"/>
    <w:rsid w:val="00F53B49"/>
    <w:rsid w:val="00F53E58"/>
    <w:rsid w:val="00F5441A"/>
    <w:rsid w:val="00F54EB4"/>
    <w:rsid w:val="00F54F2C"/>
    <w:rsid w:val="00F5532A"/>
    <w:rsid w:val="00F560AD"/>
    <w:rsid w:val="00F56365"/>
    <w:rsid w:val="00F56C18"/>
    <w:rsid w:val="00F5777D"/>
    <w:rsid w:val="00F60B8B"/>
    <w:rsid w:val="00F61BCA"/>
    <w:rsid w:val="00F61FEF"/>
    <w:rsid w:val="00F63393"/>
    <w:rsid w:val="00F63874"/>
    <w:rsid w:val="00F63BB4"/>
    <w:rsid w:val="00F6717B"/>
    <w:rsid w:val="00F673A9"/>
    <w:rsid w:val="00F7042A"/>
    <w:rsid w:val="00F7072F"/>
    <w:rsid w:val="00F72715"/>
    <w:rsid w:val="00F7476D"/>
    <w:rsid w:val="00F748BD"/>
    <w:rsid w:val="00F74C9E"/>
    <w:rsid w:val="00F7588D"/>
    <w:rsid w:val="00F760A6"/>
    <w:rsid w:val="00F76D84"/>
    <w:rsid w:val="00F775F0"/>
    <w:rsid w:val="00F80E3C"/>
    <w:rsid w:val="00F81403"/>
    <w:rsid w:val="00F81D58"/>
    <w:rsid w:val="00F821F4"/>
    <w:rsid w:val="00F8290D"/>
    <w:rsid w:val="00F8334C"/>
    <w:rsid w:val="00F83766"/>
    <w:rsid w:val="00F83D08"/>
    <w:rsid w:val="00F84592"/>
    <w:rsid w:val="00F845CB"/>
    <w:rsid w:val="00F84818"/>
    <w:rsid w:val="00F85405"/>
    <w:rsid w:val="00F90138"/>
    <w:rsid w:val="00F91159"/>
    <w:rsid w:val="00F947A9"/>
    <w:rsid w:val="00F95539"/>
    <w:rsid w:val="00F9571A"/>
    <w:rsid w:val="00F95CD9"/>
    <w:rsid w:val="00F96E6E"/>
    <w:rsid w:val="00F975E9"/>
    <w:rsid w:val="00F97B93"/>
    <w:rsid w:val="00FA12CC"/>
    <w:rsid w:val="00FA1619"/>
    <w:rsid w:val="00FA365A"/>
    <w:rsid w:val="00FA4739"/>
    <w:rsid w:val="00FA58D7"/>
    <w:rsid w:val="00FA5949"/>
    <w:rsid w:val="00FA64A9"/>
    <w:rsid w:val="00FB069C"/>
    <w:rsid w:val="00FB0746"/>
    <w:rsid w:val="00FB0D11"/>
    <w:rsid w:val="00FB16AE"/>
    <w:rsid w:val="00FB25EA"/>
    <w:rsid w:val="00FB3232"/>
    <w:rsid w:val="00FB328B"/>
    <w:rsid w:val="00FB45B2"/>
    <w:rsid w:val="00FB48E7"/>
    <w:rsid w:val="00FB5998"/>
    <w:rsid w:val="00FB662E"/>
    <w:rsid w:val="00FB69B6"/>
    <w:rsid w:val="00FC0265"/>
    <w:rsid w:val="00FC0E0F"/>
    <w:rsid w:val="00FC1447"/>
    <w:rsid w:val="00FC185B"/>
    <w:rsid w:val="00FC1889"/>
    <w:rsid w:val="00FC5ECE"/>
    <w:rsid w:val="00FC74EA"/>
    <w:rsid w:val="00FC75CC"/>
    <w:rsid w:val="00FC7825"/>
    <w:rsid w:val="00FD02F7"/>
    <w:rsid w:val="00FD1C02"/>
    <w:rsid w:val="00FD2707"/>
    <w:rsid w:val="00FD2708"/>
    <w:rsid w:val="00FD38A3"/>
    <w:rsid w:val="00FD3F5D"/>
    <w:rsid w:val="00FD5585"/>
    <w:rsid w:val="00FD61B9"/>
    <w:rsid w:val="00FD6D75"/>
    <w:rsid w:val="00FD76F4"/>
    <w:rsid w:val="00FE0090"/>
    <w:rsid w:val="00FE0CBD"/>
    <w:rsid w:val="00FE1FF1"/>
    <w:rsid w:val="00FE2B89"/>
    <w:rsid w:val="00FE37A8"/>
    <w:rsid w:val="00FE486D"/>
    <w:rsid w:val="00FE4E14"/>
    <w:rsid w:val="00FE4E3D"/>
    <w:rsid w:val="00FE5373"/>
    <w:rsid w:val="00FE6C84"/>
    <w:rsid w:val="00FF0A8D"/>
    <w:rsid w:val="00FF0AC2"/>
    <w:rsid w:val="00FF0C70"/>
    <w:rsid w:val="00FF0F2C"/>
    <w:rsid w:val="00FF1255"/>
    <w:rsid w:val="00FF392B"/>
    <w:rsid w:val="00FF511B"/>
    <w:rsid w:val="00FF7658"/>
    <w:rsid w:val="00FF7CDC"/>
    <w:rsid w:val="00FF7EFF"/>
    <w:rsid w:val="00FF7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2D11E7"/>
  <w15:chartTrackingRefBased/>
  <w15:docId w15:val="{A2E46963-1F85-459C-9D08-84CC19DF1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3C2E"/>
    <w:pPr>
      <w:spacing w:before="120"/>
    </w:pPr>
    <w:rPr>
      <w:rFonts w:eastAsia="Calibri"/>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83C2E"/>
    <w:pPr>
      <w:tabs>
        <w:tab w:val="center" w:pos="4680"/>
        <w:tab w:val="right" w:pos="9360"/>
      </w:tabs>
      <w:spacing w:before="0"/>
    </w:pPr>
    <w:rPr>
      <w:rFonts w:eastAsia="Times New Roman"/>
      <w:szCs w:val="24"/>
      <w:lang w:val="x-none" w:eastAsia="x-none"/>
    </w:rPr>
  </w:style>
  <w:style w:type="character" w:customStyle="1" w:styleId="HeaderChar">
    <w:name w:val="Header Char"/>
    <w:link w:val="Header"/>
    <w:rsid w:val="00983C2E"/>
    <w:rPr>
      <w:sz w:val="24"/>
      <w:szCs w:val="24"/>
    </w:rPr>
  </w:style>
  <w:style w:type="paragraph" w:styleId="Footer">
    <w:name w:val="footer"/>
    <w:basedOn w:val="Normal"/>
    <w:link w:val="FooterChar"/>
    <w:uiPriority w:val="99"/>
    <w:rsid w:val="00983C2E"/>
    <w:pPr>
      <w:tabs>
        <w:tab w:val="center" w:pos="4680"/>
        <w:tab w:val="right" w:pos="9360"/>
      </w:tabs>
      <w:spacing w:before="0"/>
    </w:pPr>
    <w:rPr>
      <w:rFonts w:eastAsia="Times New Roman"/>
      <w:szCs w:val="24"/>
      <w:lang w:val="x-none" w:eastAsia="x-none"/>
    </w:rPr>
  </w:style>
  <w:style w:type="character" w:customStyle="1" w:styleId="FooterChar">
    <w:name w:val="Footer Char"/>
    <w:link w:val="Footer"/>
    <w:uiPriority w:val="99"/>
    <w:rsid w:val="00983C2E"/>
    <w:rPr>
      <w:sz w:val="24"/>
      <w:szCs w:val="24"/>
    </w:rPr>
  </w:style>
  <w:style w:type="paragraph" w:styleId="NormalWeb">
    <w:name w:val="Normal (Web)"/>
    <w:basedOn w:val="Normal"/>
    <w:uiPriority w:val="99"/>
    <w:unhideWhenUsed/>
    <w:rsid w:val="00C37A10"/>
    <w:pPr>
      <w:spacing w:before="100" w:beforeAutospacing="1" w:after="100" w:afterAutospacing="1"/>
    </w:pPr>
    <w:rPr>
      <w:rFonts w:eastAsia="Times New Roman"/>
      <w:szCs w:val="24"/>
    </w:rPr>
  </w:style>
  <w:style w:type="table" w:styleId="TableGrid">
    <w:name w:val="Table Grid"/>
    <w:basedOn w:val="TableNormal"/>
    <w:rsid w:val="001E152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0F0568"/>
    <w:pPr>
      <w:spacing w:before="0"/>
    </w:pPr>
    <w:rPr>
      <w:rFonts w:ascii="Tahoma" w:hAnsi="Tahoma"/>
      <w:sz w:val="16"/>
      <w:szCs w:val="16"/>
      <w:lang w:val="x-none" w:eastAsia="x-none"/>
    </w:rPr>
  </w:style>
  <w:style w:type="character" w:customStyle="1" w:styleId="BalloonTextChar">
    <w:name w:val="Balloon Text Char"/>
    <w:link w:val="BalloonText"/>
    <w:rsid w:val="000F0568"/>
    <w:rPr>
      <w:rFonts w:ascii="Tahoma" w:eastAsia="Calibri" w:hAnsi="Tahoma" w:cs="Tahoma"/>
      <w:sz w:val="16"/>
      <w:szCs w:val="16"/>
    </w:rPr>
  </w:style>
  <w:style w:type="character" w:customStyle="1" w:styleId="normal-h1">
    <w:name w:val="normal-h1"/>
    <w:rsid w:val="006F79CF"/>
    <w:rPr>
      <w:rFonts w:ascii="Arial" w:hAnsi="Arial" w:cs="Arial" w:hint="default"/>
      <w:sz w:val="20"/>
      <w:szCs w:val="20"/>
    </w:rPr>
  </w:style>
  <w:style w:type="paragraph" w:styleId="ListParagraph">
    <w:name w:val="List Paragraph"/>
    <w:basedOn w:val="Normal"/>
    <w:uiPriority w:val="34"/>
    <w:qFormat/>
    <w:rsid w:val="00E20300"/>
    <w:pPr>
      <w:spacing w:before="0" w:after="200" w:line="276" w:lineRule="auto"/>
      <w:ind w:left="720"/>
      <w:contextualSpacing/>
    </w:pPr>
    <w:rPr>
      <w:rFonts w:ascii="Calibri" w:hAnsi="Calibri"/>
      <w:sz w:val="22"/>
    </w:rPr>
  </w:style>
  <w:style w:type="character" w:styleId="Hyperlink">
    <w:name w:val="Hyperlink"/>
    <w:rsid w:val="003C326A"/>
    <w:rPr>
      <w:color w:val="0000FF"/>
      <w:u w:val="single"/>
    </w:rPr>
  </w:style>
  <w:style w:type="character" w:customStyle="1" w:styleId="apple-converted-space">
    <w:name w:val="apple-converted-space"/>
    <w:basedOn w:val="DefaultParagraphFont"/>
    <w:rsid w:val="00CE46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653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hpl4\Desktop\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7E3B28-989F-4985-986B-18CB9E311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Template>
  <TotalTime>10</TotalTime>
  <Pages>2</Pages>
  <Words>445</Words>
  <Characters>2540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VN</Company>
  <LinksUpToDate>false</LinksUpToDate>
  <CharactersWithSpaces>2980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thpl4</dc:creator>
  <cp:keywords/>
  <cp:lastModifiedBy>Nguyen Thanh Phong</cp:lastModifiedBy>
  <cp:revision>4</cp:revision>
  <cp:lastPrinted>2026-07-22T07:15:00Z</cp:lastPrinted>
  <dcterms:created xsi:type="dcterms:W3CDTF">2026-07-22T07:14:00Z</dcterms:created>
  <dcterms:modified xsi:type="dcterms:W3CDTF">2026-07-27T01:44:00Z</dcterms:modified>
</cp:coreProperties>
</file>