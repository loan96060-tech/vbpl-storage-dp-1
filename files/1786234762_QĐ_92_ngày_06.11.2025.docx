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3"/>
        <w:gridCol w:w="6049"/>
      </w:tblGrid>
      <w:tr w:rsidR="00086AD0" w:rsidRPr="00086AD0" w14:paraId="5A883602" w14:textId="77777777" w:rsidTr="005575DB">
        <w:tc>
          <w:tcPr>
            <w:tcW w:w="3403" w:type="dxa"/>
          </w:tcPr>
          <w:p w14:paraId="22580626" w14:textId="77777777" w:rsidR="005575DB" w:rsidRPr="00086AD0" w:rsidRDefault="005575DB" w:rsidP="009D56DB">
            <w:pPr>
              <w:jc w:val="center"/>
              <w:rPr>
                <w:b/>
                <w:sz w:val="27"/>
                <w:szCs w:val="27"/>
              </w:rPr>
            </w:pPr>
            <w:r w:rsidRPr="00086AD0">
              <w:rPr>
                <w:b/>
                <w:sz w:val="27"/>
                <w:szCs w:val="27"/>
              </w:rPr>
              <w:t>ỦY BAN NHÂN DÂN</w:t>
            </w:r>
          </w:p>
          <w:p w14:paraId="25F09C59" w14:textId="77777777" w:rsidR="005575DB" w:rsidRPr="00086AD0" w:rsidRDefault="005575DB" w:rsidP="009D56DB">
            <w:pPr>
              <w:jc w:val="center"/>
              <w:rPr>
                <w:b/>
              </w:rPr>
            </w:pPr>
            <w:r w:rsidRPr="00086AD0">
              <w:rPr>
                <w:b/>
              </w:rPr>
              <w:t>TỈNH PHÚ THỌ</w:t>
            </w:r>
          </w:p>
          <w:p w14:paraId="328A913F" w14:textId="1728A1AC" w:rsidR="005575DB" w:rsidRPr="00086AD0" w:rsidRDefault="003C5E5D" w:rsidP="00B60C09">
            <w:pPr>
              <w:spacing w:before="120"/>
              <w:jc w:val="center"/>
            </w:pPr>
            <w:r w:rsidRPr="00086AD0">
              <w:rPr>
                <w:noProof/>
              </w:rPr>
              <mc:AlternateContent>
                <mc:Choice Requires="wps">
                  <w:drawing>
                    <wp:anchor distT="0" distB="0" distL="114300" distR="114300" simplePos="0" relativeHeight="251684352" behindDoc="0" locked="0" layoutInCell="1" allowOverlap="1" wp14:anchorId="7A1C8026" wp14:editId="10A4930A">
                      <wp:simplePos x="0" y="0"/>
                      <wp:positionH relativeFrom="column">
                        <wp:posOffset>558165</wp:posOffset>
                      </wp:positionH>
                      <wp:positionV relativeFrom="paragraph">
                        <wp:posOffset>36195</wp:posOffset>
                      </wp:positionV>
                      <wp:extent cx="657225" cy="0"/>
                      <wp:effectExtent l="7620" t="5080" r="11430" b="1397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072BEC2" id="_x0000_t32" coordsize="21600,21600" o:spt="32" o:oned="t" path="m,l21600,21600e" filled="f">
                      <v:path arrowok="t" fillok="f" o:connecttype="none"/>
                      <o:lock v:ext="edit" shapetype="t"/>
                    </v:shapetype>
                    <v:shape id="AutoShape 8" o:spid="_x0000_s1026" type="#_x0000_t32" style="position:absolute;margin-left:43.95pt;margin-top:2.85pt;width:51.75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"/>
                  </w:pict>
                </mc:Fallback>
              </mc:AlternateContent>
            </w:r>
            <w:r w:rsidR="005575DB" w:rsidRPr="00086AD0">
              <w:t xml:space="preserve">Số: </w:t>
            </w:r>
            <w:r w:rsidR="00D87E5D">
              <w:t xml:space="preserve"> 92</w:t>
            </w:r>
            <w:r w:rsidR="00B344D1" w:rsidRPr="00086AD0">
              <w:t xml:space="preserve"> /</w:t>
            </w:r>
            <w:r w:rsidR="005575DB" w:rsidRPr="00086AD0">
              <w:t>202</w:t>
            </w:r>
            <w:r w:rsidR="00D37627" w:rsidRPr="00086AD0">
              <w:t>5</w:t>
            </w:r>
            <w:r w:rsidR="005575DB" w:rsidRPr="00086AD0">
              <w:t>/QĐ-UBND</w:t>
            </w:r>
          </w:p>
          <w:p w14:paraId="2674652D" w14:textId="2A750744" w:rsidR="00B748C2" w:rsidRPr="00086AD0" w:rsidRDefault="00B748C2" w:rsidP="00C21E29">
            <w:pPr>
              <w:spacing w:before="120"/>
              <w:jc w:val="center"/>
              <w:rPr>
                <w:b/>
              </w:rPr>
            </w:pPr>
          </w:p>
        </w:tc>
        <w:tc>
          <w:tcPr>
            <w:tcW w:w="6205" w:type="dxa"/>
          </w:tcPr>
          <w:p w14:paraId="5A5A448A" w14:textId="77777777" w:rsidR="005575DB" w:rsidRPr="00086AD0" w:rsidRDefault="005575DB" w:rsidP="009D56DB">
            <w:pPr>
              <w:jc w:val="center"/>
              <w:rPr>
                <w:b/>
                <w:sz w:val="27"/>
                <w:szCs w:val="27"/>
              </w:rPr>
            </w:pPr>
            <w:r w:rsidRPr="00086AD0">
              <w:rPr>
                <w:b/>
                <w:sz w:val="27"/>
                <w:szCs w:val="27"/>
              </w:rPr>
              <w:t>CỘNG HÒA XÃ HỘI CHỦ NGHĨA VIỆT NAM</w:t>
            </w:r>
          </w:p>
          <w:p w14:paraId="54045020" w14:textId="77777777" w:rsidR="005575DB" w:rsidRPr="00086AD0" w:rsidRDefault="005575DB" w:rsidP="009D56DB">
            <w:pPr>
              <w:jc w:val="center"/>
              <w:rPr>
                <w:b/>
              </w:rPr>
            </w:pPr>
            <w:r w:rsidRPr="00086AD0">
              <w:rPr>
                <w:b/>
              </w:rPr>
              <w:t>Độc lập - Tự do - Hạnh phúc</w:t>
            </w:r>
          </w:p>
          <w:p w14:paraId="4482CE57" w14:textId="37456800" w:rsidR="005575DB" w:rsidRPr="00086AD0" w:rsidRDefault="003C5E5D" w:rsidP="009D56DB">
            <w:pPr>
              <w:jc w:val="center"/>
            </w:pPr>
            <w:r w:rsidRPr="00086AD0">
              <w:rPr>
                <w:noProof/>
              </w:rPr>
              <mc:AlternateContent>
                <mc:Choice Requires="wps">
                  <w:drawing>
                    <wp:anchor distT="0" distB="0" distL="114300" distR="114300" simplePos="0" relativeHeight="251685376" behindDoc="0" locked="0" layoutInCell="1" allowOverlap="1" wp14:anchorId="326D335B" wp14:editId="63E696A6">
                      <wp:simplePos x="0" y="0"/>
                      <wp:positionH relativeFrom="column">
                        <wp:posOffset>860121</wp:posOffset>
                      </wp:positionH>
                      <wp:positionV relativeFrom="paragraph">
                        <wp:posOffset>45720</wp:posOffset>
                      </wp:positionV>
                      <wp:extent cx="2085975" cy="0"/>
                      <wp:effectExtent l="0" t="0" r="28575" b="1905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4A90B2" id="AutoShape 7" o:spid="_x0000_s1026" type="#_x0000_t32" style="position:absolute;margin-left:67.75pt;margin-top:3.6pt;width:164.25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"/>
                  </w:pict>
                </mc:Fallback>
              </mc:AlternateContent>
            </w:r>
          </w:p>
          <w:p w14:paraId="6932BCF7" w14:textId="54D66C4E" w:rsidR="005575DB" w:rsidRPr="00086AD0" w:rsidRDefault="005575DB" w:rsidP="00B344D1">
            <w:pPr>
              <w:jc w:val="center"/>
            </w:pPr>
            <w:r w:rsidRPr="00086AD0">
              <w:rPr>
                <w:i/>
              </w:rPr>
              <w:t xml:space="preserve">Phú Thọ, ngày </w:t>
            </w:r>
            <w:r w:rsidR="00D87E5D">
              <w:rPr>
                <w:i/>
              </w:rPr>
              <w:t xml:space="preserve"> 06</w:t>
            </w:r>
            <w:r w:rsidR="00B344D1" w:rsidRPr="00086AD0">
              <w:rPr>
                <w:i/>
              </w:rPr>
              <w:t xml:space="preserve"> </w:t>
            </w:r>
            <w:r w:rsidRPr="00086AD0">
              <w:rPr>
                <w:i/>
              </w:rPr>
              <w:t xml:space="preserve"> tháng </w:t>
            </w:r>
            <w:r w:rsidR="00B344D1" w:rsidRPr="00086AD0">
              <w:rPr>
                <w:i/>
              </w:rPr>
              <w:t xml:space="preserve"> </w:t>
            </w:r>
            <w:r w:rsidR="00D87E5D">
              <w:rPr>
                <w:i/>
              </w:rPr>
              <w:t>11</w:t>
            </w:r>
            <w:bookmarkStart w:id="0" w:name="_GoBack"/>
            <w:bookmarkEnd w:id="0"/>
            <w:r w:rsidR="00B344D1" w:rsidRPr="00086AD0">
              <w:rPr>
                <w:i/>
              </w:rPr>
              <w:t xml:space="preserve">    </w:t>
            </w:r>
            <w:r w:rsidRPr="00086AD0">
              <w:rPr>
                <w:i/>
              </w:rPr>
              <w:t>năm 202</w:t>
            </w:r>
            <w:r w:rsidR="00BC06D8" w:rsidRPr="00086AD0">
              <w:rPr>
                <w:i/>
              </w:rPr>
              <w:t>5</w:t>
            </w:r>
          </w:p>
        </w:tc>
      </w:tr>
    </w:tbl>
    <w:p w14:paraId="7BA3537C" w14:textId="4B80A0EA" w:rsidR="006A40CB" w:rsidRPr="00086AD0" w:rsidRDefault="006A40CB" w:rsidP="001A3CB5">
      <w:pPr>
        <w:jc w:val="center"/>
      </w:pPr>
    </w:p>
    <w:p w14:paraId="3AC811AA" w14:textId="4D7A7F6D" w:rsidR="006A40CB" w:rsidRPr="00086AD0" w:rsidRDefault="006A40CB" w:rsidP="007D5F2E">
      <w:pPr>
        <w:tabs>
          <w:tab w:val="center" w:pos="4537"/>
        </w:tabs>
        <w:jc w:val="center"/>
        <w:rPr>
          <w:b/>
          <w:bCs/>
          <w:lang w:val="vi-VN"/>
        </w:rPr>
      </w:pPr>
      <w:r w:rsidRPr="00086AD0">
        <w:rPr>
          <w:b/>
          <w:bCs/>
          <w:lang w:val="vi-VN"/>
        </w:rPr>
        <w:t>QUYẾT ĐỊNH</w:t>
      </w:r>
    </w:p>
    <w:p w14:paraId="5403CF80" w14:textId="4D7C4167" w:rsidR="00D12D68" w:rsidRPr="00086AD0" w:rsidRDefault="00D12D68" w:rsidP="00D12D68">
      <w:pPr>
        <w:jc w:val="center"/>
        <w:rPr>
          <w:b/>
        </w:rPr>
      </w:pPr>
      <w:r w:rsidRPr="00086AD0">
        <w:rPr>
          <w:b/>
        </w:rPr>
        <w:t xml:space="preserve">Quy định về bồi thường nhà, công </w:t>
      </w:r>
      <w:r w:rsidR="00813849" w:rsidRPr="00086AD0">
        <w:rPr>
          <w:b/>
        </w:rPr>
        <w:t>trình xây dựng gắn liền với đất</w:t>
      </w:r>
      <w:r w:rsidRPr="00086AD0">
        <w:rPr>
          <w:b/>
        </w:rPr>
        <w:t>; bồi thường chi phí tự cải tạo, sửa chữa nhà ở thuộc sở hữu nhà nước</w:t>
      </w:r>
      <w:r w:rsidR="00813849" w:rsidRPr="00086AD0">
        <w:rPr>
          <w:b/>
        </w:rPr>
        <w:t>;</w:t>
      </w:r>
      <w:r w:rsidRPr="00086AD0">
        <w:rPr>
          <w:b/>
        </w:rPr>
        <w:t xml:space="preserve"> bồi thường, hỗ trợ chi phí di chuyển tài sản</w:t>
      </w:r>
      <w:r w:rsidR="00433DE2" w:rsidRPr="00086AD0">
        <w:rPr>
          <w:b/>
        </w:rPr>
        <w:t xml:space="preserve"> và</w:t>
      </w:r>
      <w:r w:rsidR="00813849" w:rsidRPr="00086AD0">
        <w:rPr>
          <w:b/>
        </w:rPr>
        <w:t xml:space="preserve"> bồi thường, hỗ trợ di dời mồ mả</w:t>
      </w:r>
      <w:r w:rsidR="00BB796E" w:rsidRPr="00086AD0">
        <w:rPr>
          <w:b/>
        </w:rPr>
        <w:t xml:space="preserve">; ban hành </w:t>
      </w:r>
      <w:r w:rsidR="000C7F66" w:rsidRPr="00086AD0">
        <w:rPr>
          <w:b/>
        </w:rPr>
        <w:t>đơn giá bồi thường thiệt hại về nhà</w:t>
      </w:r>
      <w:r w:rsidR="00BB796E" w:rsidRPr="00086AD0">
        <w:rPr>
          <w:b/>
        </w:rPr>
        <w:t xml:space="preserve">, nhà ở, công trình xây dựng gắn liền với đất </w:t>
      </w:r>
      <w:r w:rsidRPr="00086AD0">
        <w:rPr>
          <w:b/>
        </w:rPr>
        <w:t>khi Nhà nước thu hồi đất trên địa bàn tỉnh Phú Thọ</w:t>
      </w:r>
    </w:p>
    <w:p w14:paraId="2F741BC4" w14:textId="6026DFA5" w:rsidR="006A40CB" w:rsidRPr="00086AD0" w:rsidRDefault="003C5E5D" w:rsidP="001A3CB5">
      <w:pPr>
        <w:jc w:val="center"/>
        <w:rPr>
          <w:lang w:val="vi-VN"/>
        </w:rPr>
      </w:pPr>
      <w:r w:rsidRPr="00086AD0">
        <w:rPr>
          <w:noProof/>
        </w:rPr>
        <mc:AlternateContent>
          <mc:Choice Requires="wps">
            <w:drawing>
              <wp:anchor distT="0" distB="0" distL="114300" distR="114300" simplePos="0" relativeHeight="251673088" behindDoc="0" locked="0" layoutInCell="1" allowOverlap="1" wp14:anchorId="6158EB18" wp14:editId="7B7C5075">
                <wp:simplePos x="0" y="0"/>
                <wp:positionH relativeFrom="margin">
                  <wp:posOffset>2485390</wp:posOffset>
                </wp:positionH>
                <wp:positionV relativeFrom="paragraph">
                  <wp:posOffset>40005</wp:posOffset>
                </wp:positionV>
                <wp:extent cx="790575" cy="0"/>
                <wp:effectExtent l="12700" t="10795" r="6350" b="8255"/>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9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34E2CC" id="Straight Connector 6" o:spid="_x0000_s1026" style="position:absolute;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5.7pt,3.15pt" to="257.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">
                <o:lock v:ext="edit" shapetype="f"/>
                <w10:wrap anchorx="margin"/>
              </v:line>
            </w:pict>
          </mc:Fallback>
        </mc:AlternateContent>
      </w:r>
    </w:p>
    <w:p w14:paraId="02B6DBF9" w14:textId="07729E01" w:rsidR="00673358" w:rsidRPr="00086AD0" w:rsidRDefault="00673358" w:rsidP="000022BC">
      <w:pPr>
        <w:pStyle w:val="BodyText"/>
        <w:spacing w:before="120"/>
        <w:ind w:firstLine="720"/>
        <w:jc w:val="both"/>
        <w:rPr>
          <w:i/>
          <w:iCs/>
        </w:rPr>
      </w:pPr>
      <w:r w:rsidRPr="00086AD0">
        <w:rPr>
          <w:i/>
          <w:iCs/>
        </w:rPr>
        <w:t xml:space="preserve">Căn cứ Luật Tổ chức chính quyền địa phương </w:t>
      </w:r>
      <w:r w:rsidR="00AA4E9A" w:rsidRPr="00086AD0">
        <w:rPr>
          <w:i/>
          <w:iCs/>
        </w:rPr>
        <w:t xml:space="preserve">số 72/2025/QH15 </w:t>
      </w:r>
      <w:r w:rsidRPr="00086AD0">
        <w:rPr>
          <w:i/>
          <w:iCs/>
        </w:rPr>
        <w:t xml:space="preserve">ngày 16 tháng 6 năm 2025; </w:t>
      </w:r>
    </w:p>
    <w:p w14:paraId="3C21957B" w14:textId="6FAAD667" w:rsidR="00673358" w:rsidRPr="00086AD0" w:rsidRDefault="00673358" w:rsidP="000022BC">
      <w:pPr>
        <w:spacing w:before="120" w:after="120"/>
        <w:ind w:firstLine="720"/>
        <w:jc w:val="both"/>
        <w:rPr>
          <w:bCs/>
          <w:i/>
          <w:shd w:val="clear" w:color="auto" w:fill="FFFFFF"/>
          <w:lang w:val="en-GB"/>
        </w:rPr>
      </w:pPr>
      <w:r w:rsidRPr="00086AD0">
        <w:rPr>
          <w:i/>
          <w:spacing w:val="-6"/>
          <w:lang w:val="vi-VN"/>
        </w:rPr>
        <w:t xml:space="preserve">Căn cứ Luật Ban hành văn bản quy phạm pháp luật </w:t>
      </w:r>
      <w:r w:rsidR="00AA4E9A" w:rsidRPr="00086AD0">
        <w:rPr>
          <w:i/>
          <w:spacing w:val="-6"/>
        </w:rPr>
        <w:t xml:space="preserve">số 64/2025/QH15 </w:t>
      </w:r>
      <w:r w:rsidRPr="00086AD0">
        <w:rPr>
          <w:i/>
          <w:spacing w:val="-6"/>
          <w:lang w:val="vi-VN"/>
        </w:rPr>
        <w:t xml:space="preserve">ngày </w:t>
      </w:r>
      <w:r w:rsidRPr="00086AD0">
        <w:rPr>
          <w:i/>
          <w:spacing w:val="-6"/>
        </w:rPr>
        <w:t>19</w:t>
      </w:r>
      <w:r w:rsidRPr="00086AD0">
        <w:rPr>
          <w:i/>
          <w:spacing w:val="-6"/>
          <w:lang w:val="vi-VN"/>
        </w:rPr>
        <w:t xml:space="preserve"> tháng </w:t>
      </w:r>
      <w:r w:rsidRPr="00086AD0">
        <w:rPr>
          <w:i/>
          <w:spacing w:val="-6"/>
        </w:rPr>
        <w:t>2</w:t>
      </w:r>
      <w:r w:rsidRPr="00086AD0">
        <w:rPr>
          <w:i/>
          <w:spacing w:val="-6"/>
          <w:lang w:val="vi-VN"/>
        </w:rPr>
        <w:t xml:space="preserve"> năm 20</w:t>
      </w:r>
      <w:r w:rsidRPr="00086AD0">
        <w:rPr>
          <w:i/>
          <w:spacing w:val="-6"/>
        </w:rPr>
        <w:t>2</w:t>
      </w:r>
      <w:r w:rsidR="007577AB" w:rsidRPr="00086AD0">
        <w:rPr>
          <w:i/>
          <w:spacing w:val="-6"/>
          <w:lang w:val="vi-VN"/>
        </w:rPr>
        <w:t>5;</w:t>
      </w:r>
      <w:r w:rsidRPr="00086AD0">
        <w:rPr>
          <w:i/>
          <w:spacing w:val="-6"/>
          <w:lang w:val="vi-VN"/>
        </w:rPr>
        <w:t xml:space="preserve"> </w:t>
      </w:r>
      <w:r w:rsidR="00AA4E9A" w:rsidRPr="00086AD0">
        <w:rPr>
          <w:i/>
          <w:spacing w:val="-6"/>
        </w:rPr>
        <w:t xml:space="preserve">số 87/2025/QH15 </w:t>
      </w:r>
      <w:r w:rsidRPr="00086AD0">
        <w:rPr>
          <w:i/>
          <w:spacing w:val="-6"/>
          <w:lang w:val="vi-VN"/>
        </w:rPr>
        <w:t xml:space="preserve">Luật </w:t>
      </w:r>
      <w:r w:rsidRPr="00086AD0">
        <w:rPr>
          <w:i/>
          <w:spacing w:val="-6"/>
          <w:lang w:val="en-GB"/>
        </w:rPr>
        <w:t xml:space="preserve">sửa đổi, bổ sung một số điều của Luật </w:t>
      </w:r>
      <w:r w:rsidRPr="00086AD0">
        <w:rPr>
          <w:i/>
          <w:spacing w:val="-6"/>
          <w:lang w:val="vi-VN"/>
        </w:rPr>
        <w:t xml:space="preserve">Ban hành văn bản quy phạm pháp luật ngày </w:t>
      </w:r>
      <w:r w:rsidRPr="00086AD0">
        <w:rPr>
          <w:i/>
          <w:spacing w:val="-6"/>
        </w:rPr>
        <w:t>25</w:t>
      </w:r>
      <w:r w:rsidRPr="00086AD0">
        <w:rPr>
          <w:i/>
          <w:spacing w:val="-6"/>
          <w:lang w:val="vi-VN"/>
        </w:rPr>
        <w:t xml:space="preserve"> tháng </w:t>
      </w:r>
      <w:r w:rsidRPr="00086AD0">
        <w:rPr>
          <w:i/>
          <w:spacing w:val="-6"/>
        </w:rPr>
        <w:t>6</w:t>
      </w:r>
      <w:r w:rsidRPr="00086AD0">
        <w:rPr>
          <w:i/>
          <w:spacing w:val="-6"/>
          <w:lang w:val="vi-VN"/>
        </w:rPr>
        <w:t xml:space="preserve"> năm 20</w:t>
      </w:r>
      <w:r w:rsidRPr="00086AD0">
        <w:rPr>
          <w:i/>
          <w:spacing w:val="-6"/>
        </w:rPr>
        <w:t>2</w:t>
      </w:r>
      <w:r w:rsidRPr="00086AD0">
        <w:rPr>
          <w:i/>
          <w:spacing w:val="-6"/>
          <w:lang w:val="vi-VN"/>
        </w:rPr>
        <w:t>5;</w:t>
      </w:r>
    </w:p>
    <w:p w14:paraId="6F706819" w14:textId="1CC8A196" w:rsidR="00673358" w:rsidRPr="00086AD0" w:rsidRDefault="00673358" w:rsidP="000022BC">
      <w:pPr>
        <w:spacing w:before="120" w:after="120"/>
        <w:ind w:firstLine="720"/>
        <w:jc w:val="both"/>
        <w:rPr>
          <w:bCs/>
          <w:i/>
          <w:shd w:val="clear" w:color="auto" w:fill="FFFFFF"/>
        </w:rPr>
      </w:pPr>
      <w:r w:rsidRPr="00086AD0">
        <w:rPr>
          <w:bCs/>
          <w:i/>
          <w:shd w:val="clear" w:color="auto" w:fill="FFFFFF"/>
          <w:lang w:val="vi-VN"/>
        </w:rPr>
        <w:t xml:space="preserve">Căn cứ Luật Đất đai </w:t>
      </w:r>
      <w:r w:rsidR="00AA4E9A" w:rsidRPr="00086AD0">
        <w:rPr>
          <w:bCs/>
          <w:i/>
          <w:shd w:val="clear" w:color="auto" w:fill="FFFFFF"/>
        </w:rPr>
        <w:t xml:space="preserve">số 31/2024/QH15 </w:t>
      </w:r>
      <w:r w:rsidRPr="00086AD0">
        <w:rPr>
          <w:bCs/>
          <w:i/>
          <w:shd w:val="clear" w:color="auto" w:fill="FFFFFF"/>
          <w:lang w:val="vi-VN"/>
        </w:rPr>
        <w:t>ngày 18 tháng 01 năm 2024;</w:t>
      </w:r>
      <w:bookmarkStart w:id="1" w:name="tvpllink_bsvakijutk"/>
      <w:r w:rsidRPr="00086AD0">
        <w:rPr>
          <w:bCs/>
          <w:i/>
          <w:shd w:val="clear" w:color="auto" w:fill="FFFFFF"/>
        </w:rPr>
        <w:t xml:space="preserve"> </w:t>
      </w:r>
      <w:r w:rsidR="00AA4E9A" w:rsidRPr="00086AD0">
        <w:rPr>
          <w:bCs/>
          <w:i/>
          <w:shd w:val="clear" w:color="auto" w:fill="FFFFFF"/>
        </w:rPr>
        <w:t xml:space="preserve">số 43/2024/QH15 </w:t>
      </w:r>
      <w:hyperlink r:id="rId8" w:tgtFrame="_blank" w:history="1">
        <w:r w:rsidRPr="00086AD0">
          <w:rPr>
            <w:i/>
            <w:iCs/>
            <w:lang w:val="en-GB"/>
          </w:rPr>
          <w:t>Luật sửa đổi, bổ sung một số điều của Luật Đất đai, Luật Nhà ở, Luật Kinh doanh bất động sản và Luật Các tổ chức tín dụng</w:t>
        </w:r>
      </w:hyperlink>
      <w:bookmarkEnd w:id="1"/>
      <w:r w:rsidRPr="00086AD0">
        <w:rPr>
          <w:i/>
          <w:iCs/>
          <w:lang w:val="en-GB"/>
        </w:rPr>
        <w:t> ngày 29 tháng 6 năm 2024;</w:t>
      </w:r>
    </w:p>
    <w:p w14:paraId="465684D0" w14:textId="77777777" w:rsidR="00673358" w:rsidRPr="00086AD0" w:rsidRDefault="00673358" w:rsidP="000022BC">
      <w:pPr>
        <w:widowControl w:val="0"/>
        <w:spacing w:before="120" w:after="120"/>
        <w:ind w:firstLine="720"/>
        <w:jc w:val="both"/>
        <w:rPr>
          <w:i/>
          <w:iCs/>
        </w:rPr>
      </w:pPr>
      <w:r w:rsidRPr="00086AD0">
        <w:rPr>
          <w:i/>
          <w:iCs/>
        </w:rPr>
        <w:t xml:space="preserve">Căn cứ Nghị định số 88/2024/NĐ-CP ngày 15 tháng 7 năm 2024 của Chính phủ quy định về bồi thường, hỗ trợ, tái định cư khi Nhà nước thu hồi đất; </w:t>
      </w:r>
    </w:p>
    <w:p w14:paraId="170EC38B" w14:textId="223FDC03" w:rsidR="00673358" w:rsidRPr="00086AD0" w:rsidRDefault="00673358" w:rsidP="000022BC">
      <w:pPr>
        <w:widowControl w:val="0"/>
        <w:spacing w:before="120" w:after="120"/>
        <w:ind w:firstLine="720"/>
        <w:jc w:val="both"/>
        <w:rPr>
          <w:i/>
          <w:iCs/>
        </w:rPr>
      </w:pPr>
      <w:r w:rsidRPr="00086AD0">
        <w:rPr>
          <w:i/>
          <w:iCs/>
        </w:rPr>
        <w:t>Căn cứ Nghị định số 151/2025/NĐ-CP ngày 12 tháng 6 năm 2025 của Chính phủ quy định về phân định thẩm quyền của chính quyền địa phương 02 cấp, phân quyền, phân cấp trong lĩnh vực đất đai;</w:t>
      </w:r>
    </w:p>
    <w:p w14:paraId="06E824DA" w14:textId="079D07CB" w:rsidR="00AC1212" w:rsidRPr="00086AD0" w:rsidRDefault="00AC1212" w:rsidP="000022BC">
      <w:pPr>
        <w:widowControl w:val="0"/>
        <w:spacing w:before="120" w:after="120"/>
        <w:ind w:firstLine="720"/>
        <w:jc w:val="both"/>
        <w:rPr>
          <w:i/>
          <w:iCs/>
        </w:rPr>
      </w:pPr>
      <w:r w:rsidRPr="00086AD0">
        <w:rPr>
          <w:i/>
          <w:iCs/>
        </w:rPr>
        <w:t xml:space="preserve">Căn cứ Nghị định số 226/2025/NĐ-CP ngày </w:t>
      </w:r>
      <w:r w:rsidR="00965917" w:rsidRPr="00086AD0">
        <w:rPr>
          <w:i/>
          <w:iCs/>
        </w:rPr>
        <w:t xml:space="preserve">15 tháng 8 năm 2026 của Chính phủ </w:t>
      </w:r>
      <w:bookmarkStart w:id="2" w:name="loai_1_name"/>
      <w:r w:rsidR="00965917" w:rsidRPr="00086AD0">
        <w:rPr>
          <w:i/>
          <w:iCs/>
        </w:rPr>
        <w:t>sửa đổi, bổ sung một số điều của các nghị định quy định chi tiết thi hành luật đất đai</w:t>
      </w:r>
      <w:bookmarkEnd w:id="2"/>
      <w:r w:rsidR="00965917" w:rsidRPr="00086AD0">
        <w:rPr>
          <w:i/>
          <w:iCs/>
        </w:rPr>
        <w:t>;</w:t>
      </w:r>
    </w:p>
    <w:p w14:paraId="3F5FF3FF" w14:textId="77777777" w:rsidR="00611A6F" w:rsidRPr="00086AD0" w:rsidRDefault="00611A6F" w:rsidP="000022BC">
      <w:pPr>
        <w:widowControl w:val="0"/>
        <w:spacing w:before="120" w:after="120"/>
        <w:ind w:firstLine="720"/>
        <w:jc w:val="both"/>
        <w:rPr>
          <w:i/>
          <w:iCs/>
        </w:rPr>
      </w:pPr>
      <w:r w:rsidRPr="00086AD0">
        <w:rPr>
          <w:i/>
          <w:iCs/>
        </w:rPr>
        <w:t>Theo đề nghị của Giám đốc Sở Xây dựng;</w:t>
      </w:r>
    </w:p>
    <w:p w14:paraId="5F205D18" w14:textId="7F8A4EF1" w:rsidR="00611A6F" w:rsidRPr="00086AD0" w:rsidRDefault="0050408A" w:rsidP="000022BC">
      <w:pPr>
        <w:spacing w:before="120" w:after="120"/>
        <w:jc w:val="both"/>
        <w:rPr>
          <w:b/>
        </w:rPr>
      </w:pPr>
      <w:r w:rsidRPr="00086AD0">
        <w:rPr>
          <w:rFonts w:ascii="Times New Roman Italic" w:hAnsi="Times New Roman Italic"/>
          <w:i/>
          <w:iCs/>
          <w:spacing w:val="-4"/>
        </w:rPr>
        <w:tab/>
      </w:r>
      <w:r w:rsidR="00611A6F" w:rsidRPr="00086AD0">
        <w:rPr>
          <w:rFonts w:ascii="Times New Roman Italic" w:hAnsi="Times New Roman Italic"/>
          <w:i/>
          <w:iCs/>
          <w:spacing w:val="-4"/>
        </w:rPr>
        <w:t xml:space="preserve">Ủy ban nhân dân </w:t>
      </w:r>
      <w:r w:rsidR="00D12D68" w:rsidRPr="00086AD0">
        <w:rPr>
          <w:rFonts w:ascii="Times New Roman Italic" w:hAnsi="Times New Roman Italic"/>
          <w:i/>
          <w:iCs/>
          <w:spacing w:val="-4"/>
        </w:rPr>
        <w:t xml:space="preserve">tỉnh ban hành </w:t>
      </w:r>
      <w:r w:rsidR="00611A6F" w:rsidRPr="00086AD0">
        <w:rPr>
          <w:rFonts w:ascii="Times New Roman Italic" w:hAnsi="Times New Roman Italic"/>
          <w:i/>
          <w:iCs/>
          <w:spacing w:val="-4"/>
        </w:rPr>
        <w:t xml:space="preserve">Quyết định </w:t>
      </w:r>
      <w:r w:rsidRPr="00086AD0">
        <w:rPr>
          <w:rFonts w:ascii="Times New Roman Italic" w:hAnsi="Times New Roman Italic"/>
          <w:i/>
          <w:iCs/>
          <w:spacing w:val="-4"/>
        </w:rPr>
        <w:t xml:space="preserve">Quy định </w:t>
      </w:r>
      <w:r w:rsidR="000C7F66" w:rsidRPr="00086AD0">
        <w:rPr>
          <w:rFonts w:ascii="Times New Roman Italic" w:hAnsi="Times New Roman Italic"/>
          <w:i/>
          <w:iCs/>
          <w:spacing w:val="-4"/>
        </w:rPr>
        <w:t>về bồi thường nhà, công trình xây dựng gắn liền với đất; bồi thường chi phí tự cải tạo, sửa chữa nhà ở thuộc sở hữu nhà nước; bồi thường, hỗ trợ chi phí di chuyển tài sản và bồi thường, hỗ trợ di dời mồ mả; ban hành đơn giá bồi thường thiệt hại về nhà, nhà ở, công trình xây dựng gắn liền với đất khi Nhà nước thu hồi đất trên địa bàn tỉnh Phú Thọ</w:t>
      </w:r>
      <w:r w:rsidR="00611A6F" w:rsidRPr="00086AD0">
        <w:rPr>
          <w:rFonts w:ascii="Times New Roman Italic" w:hAnsi="Times New Roman Italic"/>
          <w:i/>
          <w:iCs/>
          <w:spacing w:val="-4"/>
        </w:rPr>
        <w:t>.</w:t>
      </w:r>
    </w:p>
    <w:p w14:paraId="57F5B9E2" w14:textId="7940118F" w:rsidR="0050408A" w:rsidRPr="00086AD0" w:rsidRDefault="00D12D68" w:rsidP="000022BC">
      <w:pPr>
        <w:spacing w:before="120" w:after="120"/>
        <w:jc w:val="both"/>
        <w:rPr>
          <w:b/>
          <w:bCs/>
          <w:spacing w:val="-4"/>
          <w:lang w:val="nl-NL"/>
        </w:rPr>
      </w:pPr>
      <w:r w:rsidRPr="00086AD0">
        <w:rPr>
          <w:b/>
          <w:bCs/>
          <w:lang w:val="nl-NL"/>
        </w:rPr>
        <w:tab/>
      </w:r>
      <w:r w:rsidR="00C20FDE" w:rsidRPr="00086AD0">
        <w:rPr>
          <w:b/>
          <w:bCs/>
          <w:spacing w:val="-4"/>
          <w:lang w:val="nl-NL"/>
        </w:rPr>
        <w:t>Điều 1.</w:t>
      </w:r>
      <w:r w:rsidR="00727C8A" w:rsidRPr="00086AD0">
        <w:rPr>
          <w:b/>
          <w:bCs/>
          <w:spacing w:val="-4"/>
          <w:lang w:val="nl-NL"/>
        </w:rPr>
        <w:t xml:space="preserve"> </w:t>
      </w:r>
      <w:r w:rsidR="0050408A" w:rsidRPr="00086AD0">
        <w:rPr>
          <w:b/>
          <w:bCs/>
        </w:rPr>
        <w:t>Phạm vi điều chỉnh</w:t>
      </w:r>
    </w:p>
    <w:p w14:paraId="41586A47" w14:textId="76450FC3" w:rsidR="000238CB" w:rsidRPr="00086AD0" w:rsidRDefault="0050408A" w:rsidP="000022BC">
      <w:pPr>
        <w:spacing w:before="120" w:after="120"/>
        <w:jc w:val="both"/>
        <w:rPr>
          <w:spacing w:val="-4"/>
        </w:rPr>
      </w:pPr>
      <w:r w:rsidRPr="00086AD0">
        <w:rPr>
          <w:spacing w:val="-4"/>
        </w:rPr>
        <w:tab/>
      </w:r>
      <w:r w:rsidR="005E634E" w:rsidRPr="00086AD0">
        <w:rPr>
          <w:spacing w:val="-4"/>
        </w:rPr>
        <w:t xml:space="preserve">Quyết định này </w:t>
      </w:r>
      <w:r w:rsidR="00921886" w:rsidRPr="00086AD0">
        <w:rPr>
          <w:spacing w:val="-4"/>
        </w:rPr>
        <w:t>q</w:t>
      </w:r>
      <w:r w:rsidR="00D12D68" w:rsidRPr="00086AD0">
        <w:rPr>
          <w:spacing w:val="-4"/>
        </w:rPr>
        <w:t xml:space="preserve">uy định </w:t>
      </w:r>
      <w:r w:rsidRPr="00086AD0">
        <w:rPr>
          <w:spacing w:val="-4"/>
        </w:rPr>
        <w:t>về bồi thường nhà, công trình xây dựng gắn liền với đất; bồi thường chi phí tự cải tạo, sửa chữa nhà ở thuộc sở hữu nhà nước; bồi thường, hỗ trợ chi phí di chuyển tài sản và bồi thường, hỗ trợ di dời mồ mả khi Nhà nước thu hồi đất trên địa bàn tỉnh Phú Thọ</w:t>
      </w:r>
      <w:r w:rsidR="00E21439" w:rsidRPr="00086AD0">
        <w:rPr>
          <w:spacing w:val="-4"/>
        </w:rPr>
        <w:t>.</w:t>
      </w:r>
    </w:p>
    <w:p w14:paraId="2DADE2DD" w14:textId="5988E472" w:rsidR="0050408A" w:rsidRPr="00086AD0" w:rsidRDefault="0050408A" w:rsidP="000022BC">
      <w:pPr>
        <w:spacing w:before="120" w:after="120"/>
        <w:jc w:val="both"/>
        <w:rPr>
          <w:spacing w:val="-4"/>
        </w:rPr>
      </w:pPr>
      <w:r w:rsidRPr="00086AD0">
        <w:rPr>
          <w:spacing w:val="-4"/>
        </w:rPr>
        <w:lastRenderedPageBreak/>
        <w:tab/>
        <w:t>Ban hành đơn giá bồi thường thiệt hại về nhà, nhà ở; công trình xây dựng gắn liền với đất khi Nhà nước thu hồi đất trên địa bàn tỉnh Phú Thọ.</w:t>
      </w:r>
    </w:p>
    <w:p w14:paraId="0DC3623C" w14:textId="472986E6" w:rsidR="009B3E33" w:rsidRPr="00086AD0" w:rsidRDefault="00C20FDE" w:rsidP="000022BC">
      <w:pPr>
        <w:spacing w:before="120" w:after="120"/>
        <w:ind w:firstLine="720"/>
        <w:jc w:val="both"/>
        <w:rPr>
          <w:b/>
          <w:bCs/>
          <w:lang w:val="nl-NL"/>
        </w:rPr>
      </w:pPr>
      <w:r w:rsidRPr="00086AD0">
        <w:rPr>
          <w:b/>
          <w:bCs/>
          <w:lang w:val="nl-NL"/>
        </w:rPr>
        <w:t>Điều 2.</w:t>
      </w:r>
      <w:r w:rsidR="00727C8A" w:rsidRPr="00086AD0">
        <w:rPr>
          <w:b/>
          <w:bCs/>
          <w:lang w:val="nl-NL"/>
        </w:rPr>
        <w:t xml:space="preserve"> </w:t>
      </w:r>
      <w:r w:rsidR="009B3E33" w:rsidRPr="00086AD0">
        <w:rPr>
          <w:b/>
          <w:bCs/>
          <w:lang w:val="nl-NL"/>
        </w:rPr>
        <w:t>Đối tượng áp dụng</w:t>
      </w:r>
    </w:p>
    <w:p w14:paraId="1B9C4462" w14:textId="77777777" w:rsidR="009B3E33" w:rsidRPr="00086AD0" w:rsidRDefault="009B3E33" w:rsidP="000022BC">
      <w:pPr>
        <w:spacing w:before="120" w:after="120"/>
        <w:ind w:firstLine="720"/>
        <w:jc w:val="both"/>
        <w:rPr>
          <w:b/>
          <w:bCs/>
          <w:lang w:val="nl-NL"/>
        </w:rPr>
      </w:pPr>
      <w:r w:rsidRPr="00086AD0">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w:t>
      </w:r>
    </w:p>
    <w:p w14:paraId="54F81A00" w14:textId="77777777" w:rsidR="009B3E33" w:rsidRPr="00086AD0" w:rsidRDefault="009B3E33" w:rsidP="000022BC">
      <w:pPr>
        <w:spacing w:before="120" w:after="120"/>
        <w:ind w:firstLine="720"/>
        <w:jc w:val="both"/>
      </w:pPr>
      <w:r w:rsidRPr="00086AD0">
        <w:t>2. Người có đất thu hồi và chủ sở hữu tài sản gắn liền với đất thu hồi trên địa bàn tỉnh Phú Thọ.</w:t>
      </w:r>
    </w:p>
    <w:p w14:paraId="4D0A46E5" w14:textId="1F29016B" w:rsidR="009B3E33" w:rsidRPr="00086AD0" w:rsidRDefault="009B3E33" w:rsidP="009B3E33">
      <w:pPr>
        <w:spacing w:before="120" w:after="120"/>
        <w:ind w:firstLine="720"/>
        <w:jc w:val="both"/>
      </w:pPr>
      <w:r w:rsidRPr="00086AD0">
        <w:t>3. Các đối tượng khác có liên quan đến việc bồi thường, hỗ trợ, tái định cư khi Nhà nước thu hồi đất trên địa bàn tỉnh Phú Thọ.</w:t>
      </w:r>
    </w:p>
    <w:p w14:paraId="436ABC3C" w14:textId="77777777" w:rsidR="009B3E33" w:rsidRPr="00086AD0" w:rsidRDefault="009B3E33" w:rsidP="009B3E33">
      <w:pPr>
        <w:spacing w:before="120" w:after="120"/>
        <w:ind w:firstLine="720"/>
        <w:jc w:val="both"/>
        <w:rPr>
          <w:b/>
          <w:lang w:val="nl-NL"/>
        </w:rPr>
      </w:pPr>
      <w:r w:rsidRPr="00086AD0">
        <w:rPr>
          <w:b/>
          <w:bCs/>
          <w:lang w:val="nl-NL"/>
        </w:rPr>
        <w:t xml:space="preserve">Điều 3. Bồi thường </w:t>
      </w:r>
      <w:r w:rsidRPr="00086AD0">
        <w:rPr>
          <w:b/>
          <w:lang w:val="nl-NL"/>
        </w:rPr>
        <w:t xml:space="preserve">nhà, công trình xây dựng gắn liền với đất </w:t>
      </w:r>
      <w:r w:rsidRPr="00086AD0">
        <w:rPr>
          <w:i/>
          <w:lang w:val="nl-NL"/>
        </w:rPr>
        <w:t xml:space="preserve">(thực hiện điểm a và điểm d khoản 1 Điều 14 </w:t>
      </w:r>
      <w:r w:rsidRPr="00086AD0">
        <w:rPr>
          <w:i/>
          <w:iCs/>
          <w:lang w:val="nl-NL"/>
        </w:rPr>
        <w:t>Nghị định số 88/2024/NĐ-CP)</w:t>
      </w:r>
    </w:p>
    <w:p w14:paraId="70C417B8" w14:textId="77777777" w:rsidR="009B3E33" w:rsidRPr="00086AD0" w:rsidRDefault="009B3E33" w:rsidP="009B3E33">
      <w:pPr>
        <w:spacing w:before="120" w:after="120"/>
        <w:ind w:firstLine="720"/>
        <w:jc w:val="both"/>
        <w:rPr>
          <w:lang w:val="nl-NL"/>
        </w:rPr>
      </w:pPr>
      <w:r w:rsidRPr="00086AD0">
        <w:rPr>
          <w:lang w:val="nl-NL"/>
        </w:rPr>
        <w:t xml:space="preserve">1. Mức bồi thường nhà, công trình xây dựng quy định tại điểm a khoản 1 Điều 14 Nghị định </w:t>
      </w:r>
      <w:r w:rsidRPr="00086AD0">
        <w:rPr>
          <w:iCs/>
          <w:lang w:val="nl-NL"/>
        </w:rPr>
        <w:t>88/2024/NĐ-CP</w:t>
      </w:r>
      <w:r w:rsidRPr="00086AD0">
        <w:rPr>
          <w:lang w:val="nl-NL"/>
        </w:rPr>
        <w:t>:</w:t>
      </w:r>
    </w:p>
    <w:tbl>
      <w:tblPr>
        <w:tblW w:w="4609" w:type="pct"/>
        <w:tblInd w:w="709" w:type="dxa"/>
        <w:tblBorders>
          <w:top w:val="nil"/>
          <w:bottom w:val="nil"/>
          <w:insideH w:val="nil"/>
          <w:insideV w:val="nil"/>
        </w:tblBorders>
        <w:tblCellMar>
          <w:left w:w="0" w:type="dxa"/>
          <w:right w:w="0" w:type="dxa"/>
        </w:tblCellMar>
        <w:tblLook w:val="04A0" w:firstRow="1" w:lastRow="0" w:firstColumn="1" w:lastColumn="0" w:noHBand="0" w:noVBand="1"/>
      </w:tblPr>
      <w:tblGrid>
        <w:gridCol w:w="1277"/>
        <w:gridCol w:w="709"/>
        <w:gridCol w:w="2128"/>
        <w:gridCol w:w="423"/>
        <w:gridCol w:w="3827"/>
      </w:tblGrid>
      <w:tr w:rsidR="00086AD0" w:rsidRPr="00086AD0" w14:paraId="64E845E7" w14:textId="77777777" w:rsidTr="005513AB">
        <w:tc>
          <w:tcPr>
            <w:tcW w:w="763" w:type="pct"/>
            <w:tcBorders>
              <w:top w:val="nil"/>
              <w:left w:val="nil"/>
              <w:bottom w:val="nil"/>
              <w:right w:val="nil"/>
              <w:tl2br w:val="nil"/>
              <w:tr2bl w:val="nil"/>
            </w:tcBorders>
            <w:tcMar>
              <w:top w:w="0" w:type="dxa"/>
              <w:left w:w="108" w:type="dxa"/>
              <w:bottom w:w="0" w:type="dxa"/>
              <w:right w:w="108" w:type="dxa"/>
            </w:tcMar>
            <w:vAlign w:val="center"/>
          </w:tcPr>
          <w:p w14:paraId="2DCEEA73" w14:textId="77777777" w:rsidR="009B3E33" w:rsidRPr="00086AD0" w:rsidRDefault="009B3E33" w:rsidP="005513AB">
            <w:pPr>
              <w:spacing w:before="120"/>
              <w:jc w:val="center"/>
              <w:rPr>
                <w:lang w:val="nl-NL"/>
              </w:rPr>
            </w:pPr>
            <w:r w:rsidRPr="00086AD0">
              <w:rPr>
                <w:lang w:val="nl-NL"/>
              </w:rPr>
              <w:t>Mức bồi thường</w:t>
            </w:r>
          </w:p>
        </w:tc>
        <w:tc>
          <w:tcPr>
            <w:tcW w:w="424" w:type="pct"/>
            <w:tcBorders>
              <w:top w:val="nil"/>
              <w:left w:val="nil"/>
              <w:bottom w:val="nil"/>
              <w:right w:val="nil"/>
              <w:tl2br w:val="nil"/>
              <w:tr2bl w:val="nil"/>
            </w:tcBorders>
            <w:tcMar>
              <w:top w:w="0" w:type="dxa"/>
              <w:left w:w="108" w:type="dxa"/>
              <w:bottom w:w="0" w:type="dxa"/>
              <w:right w:w="108" w:type="dxa"/>
            </w:tcMar>
            <w:vAlign w:val="center"/>
          </w:tcPr>
          <w:p w14:paraId="76051A50" w14:textId="77777777" w:rsidR="009B3E33" w:rsidRPr="00086AD0" w:rsidRDefault="009B3E33" w:rsidP="005513AB">
            <w:pPr>
              <w:spacing w:before="120"/>
              <w:jc w:val="center"/>
              <w:rPr>
                <w:lang w:val="nl-NL"/>
              </w:rPr>
            </w:pPr>
            <w:r w:rsidRPr="00086AD0">
              <w:rPr>
                <w:lang w:val="nl-NL"/>
              </w:rPr>
              <w:t>=</w:t>
            </w:r>
          </w:p>
        </w:tc>
        <w:tc>
          <w:tcPr>
            <w:tcW w:w="1272" w:type="pct"/>
            <w:tcBorders>
              <w:top w:val="nil"/>
              <w:left w:val="nil"/>
              <w:bottom w:val="nil"/>
              <w:right w:val="nil"/>
              <w:tl2br w:val="nil"/>
              <w:tr2bl w:val="nil"/>
            </w:tcBorders>
            <w:tcMar>
              <w:top w:w="0" w:type="dxa"/>
              <w:left w:w="108" w:type="dxa"/>
              <w:bottom w:w="0" w:type="dxa"/>
              <w:right w:w="108" w:type="dxa"/>
            </w:tcMar>
            <w:vAlign w:val="center"/>
          </w:tcPr>
          <w:p w14:paraId="3CCF556A" w14:textId="77777777" w:rsidR="009B3E33" w:rsidRPr="00086AD0" w:rsidRDefault="009B3E33" w:rsidP="005513AB">
            <w:pPr>
              <w:spacing w:before="120"/>
              <w:jc w:val="center"/>
              <w:rPr>
                <w:lang w:val="nl-NL"/>
              </w:rPr>
            </w:pPr>
            <w:r w:rsidRPr="00086AD0">
              <w:rPr>
                <w:lang w:val="nl-NL"/>
              </w:rPr>
              <w:t>Giá trị hiện có của nhà, công trình bị thiệt hại</w:t>
            </w:r>
          </w:p>
        </w:tc>
        <w:tc>
          <w:tcPr>
            <w:tcW w:w="253" w:type="pct"/>
            <w:tcBorders>
              <w:top w:val="nil"/>
              <w:left w:val="nil"/>
              <w:bottom w:val="nil"/>
              <w:right w:val="nil"/>
              <w:tl2br w:val="nil"/>
              <w:tr2bl w:val="nil"/>
            </w:tcBorders>
            <w:tcMar>
              <w:top w:w="0" w:type="dxa"/>
              <w:left w:w="108" w:type="dxa"/>
              <w:bottom w:w="0" w:type="dxa"/>
              <w:right w:w="108" w:type="dxa"/>
            </w:tcMar>
            <w:vAlign w:val="center"/>
          </w:tcPr>
          <w:p w14:paraId="790CA224" w14:textId="77777777" w:rsidR="009B3E33" w:rsidRPr="00086AD0" w:rsidRDefault="009B3E33" w:rsidP="005513AB">
            <w:pPr>
              <w:spacing w:before="120"/>
              <w:jc w:val="center"/>
              <w:rPr>
                <w:lang w:val="nl-NL"/>
              </w:rPr>
            </w:pPr>
            <w:r w:rsidRPr="00086AD0">
              <w:rPr>
                <w:lang w:val="nl-NL"/>
              </w:rPr>
              <w:t>+</w:t>
            </w:r>
          </w:p>
        </w:tc>
        <w:tc>
          <w:tcPr>
            <w:tcW w:w="2288" w:type="pct"/>
            <w:tcBorders>
              <w:top w:val="nil"/>
              <w:left w:val="nil"/>
              <w:bottom w:val="nil"/>
              <w:right w:val="nil"/>
              <w:tl2br w:val="nil"/>
              <w:tr2bl w:val="nil"/>
            </w:tcBorders>
            <w:tcMar>
              <w:top w:w="0" w:type="dxa"/>
              <w:left w:w="108" w:type="dxa"/>
              <w:bottom w:w="0" w:type="dxa"/>
              <w:right w:w="108" w:type="dxa"/>
            </w:tcMar>
            <w:vAlign w:val="center"/>
          </w:tcPr>
          <w:p w14:paraId="74B528B9" w14:textId="760D430C" w:rsidR="009B3E33" w:rsidRPr="00086AD0" w:rsidRDefault="009B3E33" w:rsidP="005513AB">
            <w:pPr>
              <w:spacing w:before="120"/>
              <w:jc w:val="center"/>
              <w:rPr>
                <w:lang w:val="nl-NL"/>
              </w:rPr>
            </w:pPr>
            <w:r w:rsidRPr="00086AD0">
              <w:rPr>
                <w:lang w:val="nl-NL"/>
              </w:rPr>
              <w:t xml:space="preserve">(giá trị hiện có của nhà, công trình bị thiệt hại) x </w:t>
            </w:r>
            <w:r w:rsidRPr="00086AD0">
              <w:rPr>
                <w:bCs/>
                <w:lang w:val="nl-NL"/>
              </w:rPr>
              <w:t>70%</w:t>
            </w:r>
          </w:p>
        </w:tc>
      </w:tr>
    </w:tbl>
    <w:p w14:paraId="3DCEA322" w14:textId="77777777" w:rsidR="009B3E33" w:rsidRPr="00086AD0" w:rsidRDefault="009B3E33" w:rsidP="009B3E33">
      <w:pPr>
        <w:spacing w:before="120" w:after="120"/>
        <w:ind w:firstLine="720"/>
        <w:jc w:val="both"/>
        <w:rPr>
          <w:lang w:val="nl-NL"/>
        </w:rPr>
      </w:pPr>
      <w:r w:rsidRPr="00086AD0">
        <w:rPr>
          <w:lang w:val="nl-NL"/>
        </w:rPr>
        <w:t>Trong đó:</w:t>
      </w:r>
    </w:p>
    <w:p w14:paraId="3B551EA0" w14:textId="1D8B05D9" w:rsidR="009B3E33" w:rsidRPr="00086AD0" w:rsidRDefault="009B3E33" w:rsidP="0086620C">
      <w:pPr>
        <w:spacing w:before="60" w:after="60" w:line="340" w:lineRule="atLeast"/>
        <w:ind w:firstLine="720"/>
        <w:jc w:val="both"/>
        <w:rPr>
          <w:lang w:val="nl-NL"/>
        </w:rPr>
      </w:pPr>
      <w:r w:rsidRPr="00086AD0">
        <w:rPr>
          <w:lang w:val="nl-NL"/>
        </w:rPr>
        <w:t>- Mức bồi thường k</w:t>
      </w:r>
      <w:r w:rsidR="00E54A2E" w:rsidRPr="00086AD0">
        <w:rPr>
          <w:lang w:val="nl-NL"/>
        </w:rPr>
        <w:t>hông thấp hơn 7</w:t>
      </w:r>
      <w:r w:rsidRPr="00086AD0">
        <w:rPr>
          <w:lang w:val="nl-NL"/>
        </w:rPr>
        <w:t>0% và không vượt quá 100% giá trị xây mới nhà, công trình có tiêu chuẩn kỹ thuật tương đương với nhà, công trình bị thiệt hại.</w:t>
      </w:r>
    </w:p>
    <w:p w14:paraId="4B84C0B5" w14:textId="77777777" w:rsidR="009B3E33" w:rsidRPr="00086AD0" w:rsidRDefault="009B3E33" w:rsidP="0086620C">
      <w:pPr>
        <w:spacing w:before="60" w:after="60" w:line="340" w:lineRule="atLeast"/>
        <w:jc w:val="both"/>
        <w:rPr>
          <w:lang w:val="nl-NL"/>
        </w:rPr>
      </w:pPr>
      <w:r w:rsidRPr="00086AD0">
        <w:rPr>
          <w:lang w:val="nl-NL"/>
        </w:rPr>
        <w:tab/>
        <w:t xml:space="preserve">- Giá trị hiện có của nhà, công trình bị thiệt hại được xác định theo quy định tại điểm b khoản 1 Điều 14 Nghị định số 88/2024/NĐ-CP. </w:t>
      </w:r>
    </w:p>
    <w:p w14:paraId="3EE1BEC3" w14:textId="77777777" w:rsidR="009B3E33" w:rsidRPr="00086AD0" w:rsidRDefault="009B3E33" w:rsidP="0086620C">
      <w:pPr>
        <w:pStyle w:val="NormalWeb"/>
        <w:shd w:val="clear" w:color="auto" w:fill="FFFFFF"/>
        <w:spacing w:before="60" w:beforeAutospacing="0" w:after="60" w:afterAutospacing="0" w:line="340" w:lineRule="atLeast"/>
        <w:jc w:val="both"/>
        <w:rPr>
          <w:spacing w:val="-2"/>
          <w:sz w:val="28"/>
          <w:szCs w:val="28"/>
        </w:rPr>
      </w:pPr>
      <w:r w:rsidRPr="00086AD0">
        <w:tab/>
      </w:r>
      <w:r w:rsidRPr="00086AD0">
        <w:rPr>
          <w:spacing w:val="-2"/>
          <w:sz w:val="28"/>
          <w:szCs w:val="28"/>
          <w:lang w:val="nl-NL"/>
        </w:rPr>
        <w:t xml:space="preserve">2. Bồi thường nhà, công trình xây dựng không đủ tiêu chuẩn kỹ thuật theo quy định của pháp luật chuyên ngành </w:t>
      </w:r>
      <w:r w:rsidRPr="00086AD0">
        <w:rPr>
          <w:i/>
          <w:spacing w:val="-2"/>
          <w:sz w:val="28"/>
          <w:szCs w:val="28"/>
          <w:lang w:val="nl-NL"/>
        </w:rPr>
        <w:t>(quy định tại điểm d khoản 1 Điều 14 Nghị định số 88/2024/NĐ-CP)</w:t>
      </w:r>
      <w:r w:rsidRPr="00086AD0">
        <w:rPr>
          <w:spacing w:val="-2"/>
          <w:sz w:val="28"/>
          <w:szCs w:val="28"/>
          <w:lang w:val="nl-NL"/>
        </w:rPr>
        <w:t xml:space="preserve"> thì được bồi thường theo quy định tại khoản 1 Điều này.</w:t>
      </w:r>
    </w:p>
    <w:p w14:paraId="5EE857DE" w14:textId="3BA947AD" w:rsidR="00A95D8C" w:rsidRPr="00086AD0" w:rsidRDefault="00A95D8C" w:rsidP="0086620C">
      <w:pPr>
        <w:spacing w:before="60" w:after="60" w:line="340" w:lineRule="atLeast"/>
        <w:jc w:val="both"/>
        <w:rPr>
          <w:i/>
          <w:iCs/>
        </w:rPr>
      </w:pPr>
      <w:r w:rsidRPr="00086AD0">
        <w:rPr>
          <w:b/>
          <w:lang w:val="nl-NL"/>
        </w:rPr>
        <w:tab/>
        <w:t xml:space="preserve">Điều 4. </w:t>
      </w:r>
      <w:r w:rsidRPr="00086AD0">
        <w:rPr>
          <w:b/>
          <w:bCs/>
        </w:rPr>
        <w:t xml:space="preserve">Bồi thường chi phí tự cải tạo, sửa chữa nhà ở cho người đang sử dụng nhà ở thuộc sở hữu nhà nước nằm trong phạm vi thu hồi đất phải phá dỡ </w:t>
      </w:r>
      <w:r w:rsidRPr="00086AD0">
        <w:rPr>
          <w:i/>
          <w:iCs/>
        </w:rPr>
        <w:t>(thực hiện khoản 11 Điều 111 Luật Đất đai và Điều 16 Nghị định số</w:t>
      </w:r>
      <w:r w:rsidRPr="00086AD0">
        <w:rPr>
          <w:i/>
          <w:iCs/>
        </w:rPr>
        <w:br/>
        <w:t>88/2024/NĐ-CP)</w:t>
      </w:r>
    </w:p>
    <w:p w14:paraId="127FCA59" w14:textId="77777777" w:rsidR="00A95D8C" w:rsidRPr="00086AD0" w:rsidRDefault="00A95D8C" w:rsidP="0086620C">
      <w:pPr>
        <w:spacing w:before="60" w:after="60" w:line="340" w:lineRule="atLeast"/>
        <w:jc w:val="both"/>
      </w:pPr>
      <w:r w:rsidRPr="00086AD0">
        <w:tab/>
        <w:t>1. Mức bồi thường chi phí tự cải tạo, sửa chữa, nâng cấp nhà ở cho người đang sử dụng nhà ở thuộc sở hữu nhà nước nằm trong phạm vi thu hồi đất phải tháo dỡ là 100% chi phí thực tế tự cải tạo, sửa chữa, nâng cấp nhà ở, được thực hiện hợp pháp.</w:t>
      </w:r>
    </w:p>
    <w:p w14:paraId="4B8284FC" w14:textId="693C9F2B" w:rsidR="00A95D8C" w:rsidRPr="00086AD0" w:rsidRDefault="00A95D8C" w:rsidP="0086620C">
      <w:pPr>
        <w:spacing w:before="60" w:after="60" w:line="340" w:lineRule="atLeast"/>
        <w:ind w:firstLine="720"/>
        <w:jc w:val="both"/>
      </w:pPr>
      <w:r w:rsidRPr="00086AD0">
        <w:t xml:space="preserve">2. Tổ chức thực hiện nhiệm vụ bồi thường, hỗ trợ, tái định cư phối hợp với đơn vị đang được giao quản lý nhà thuộc sở hữu nhà nước và địa phương nơi có đất thu hồi lập biên bản, xác định các hạng mục cải tạo, nâng cấp, sửa chữa; </w:t>
      </w:r>
      <w:r w:rsidR="00A62CC9" w:rsidRPr="00086AD0">
        <w:t>xác định</w:t>
      </w:r>
      <w:r w:rsidR="00147DD8" w:rsidRPr="00086AD0">
        <w:t xml:space="preserve"> dự toán xây mới </w:t>
      </w:r>
      <w:r w:rsidRPr="00086AD0">
        <w:t>tại thời điểm lập phương án bồi thường, gửi phòng Kinh tế/Kinh tế hạ tầng và đô thị (cấp xã) thẩm định làm cơ sở lập, phê duyệt phương án bồi thường, hỗ trợ.</w:t>
      </w:r>
    </w:p>
    <w:p w14:paraId="2171407D" w14:textId="0EE5D4B4" w:rsidR="00A95D8C" w:rsidRPr="00086AD0" w:rsidRDefault="00A95D8C" w:rsidP="0086620C">
      <w:pPr>
        <w:pStyle w:val="NormalWeb"/>
        <w:shd w:val="clear" w:color="auto" w:fill="FFFFFF"/>
        <w:spacing w:before="60" w:beforeAutospacing="0" w:after="60" w:afterAutospacing="0" w:line="340" w:lineRule="atLeast"/>
        <w:jc w:val="both"/>
        <w:rPr>
          <w:i/>
          <w:iCs/>
          <w:sz w:val="28"/>
          <w:szCs w:val="28"/>
        </w:rPr>
      </w:pPr>
      <w:r w:rsidRPr="00086AD0">
        <w:rPr>
          <w:b/>
          <w:bCs/>
          <w:sz w:val="28"/>
          <w:szCs w:val="28"/>
          <w:lang w:val="nl-NL"/>
        </w:rPr>
        <w:tab/>
        <w:t xml:space="preserve">Điều 5. </w:t>
      </w:r>
      <w:r w:rsidRPr="00086AD0">
        <w:rPr>
          <w:b/>
          <w:bCs/>
          <w:sz w:val="28"/>
          <w:szCs w:val="28"/>
        </w:rPr>
        <w:t xml:space="preserve">Bồi thường, hỗ trợ chi phí di chuyển tài sản khi Nhà nước thu hồi đất </w:t>
      </w:r>
      <w:r w:rsidRPr="00086AD0">
        <w:rPr>
          <w:i/>
          <w:iCs/>
          <w:sz w:val="28"/>
          <w:szCs w:val="28"/>
        </w:rPr>
        <w:t>(thực hiện Điều 104 Luật Đất đai, khoản 2 Điều 21 Nghị định số 88/2024/NĐ-CP)</w:t>
      </w:r>
    </w:p>
    <w:p w14:paraId="4A929687" w14:textId="2719E0AB" w:rsidR="00A95D8C" w:rsidRPr="00086AD0" w:rsidRDefault="00A95D8C" w:rsidP="0086620C">
      <w:pPr>
        <w:pStyle w:val="NormalWeb"/>
        <w:shd w:val="clear" w:color="auto" w:fill="FFFFFF"/>
        <w:spacing w:before="60" w:beforeAutospacing="0" w:after="60" w:afterAutospacing="0" w:line="340" w:lineRule="atLeast"/>
        <w:jc w:val="both"/>
        <w:rPr>
          <w:sz w:val="28"/>
          <w:szCs w:val="28"/>
        </w:rPr>
      </w:pPr>
      <w:r w:rsidRPr="00086AD0">
        <w:rPr>
          <w:sz w:val="28"/>
          <w:szCs w:val="28"/>
        </w:rPr>
        <w:tab/>
        <w:t xml:space="preserve">1. </w:t>
      </w:r>
      <w:r w:rsidR="00AA02D0" w:rsidRPr="00086AD0">
        <w:rPr>
          <w:sz w:val="28"/>
          <w:szCs w:val="28"/>
        </w:rPr>
        <w:t xml:space="preserve">Hộ gia đình, cá nhân khi Nhà nước thu hồi đất mà phải di chuyển tài sản thì được bồi thường chi phí di chuyển mức 5.000.000 đồng/hộ gia đình, cá nhân. Trường hợp mức bồi thường 5.000.000 đồng/hộ gia đình không đảm bảo thực hiện di chuyển, </w:t>
      </w:r>
      <w:r w:rsidR="00143A77" w:rsidRPr="00086AD0">
        <w:rPr>
          <w:rStyle w:val="fontstyle01"/>
          <w:color w:val="auto"/>
        </w:rPr>
        <w:t xml:space="preserve">Tổ chức thực hiện nhiệm vụ bồi thường, hỗ trợ, tái định cư </w:t>
      </w:r>
      <w:r w:rsidR="00AA02D0" w:rsidRPr="00086AD0">
        <w:rPr>
          <w:sz w:val="28"/>
          <w:szCs w:val="28"/>
        </w:rPr>
        <w:t xml:space="preserve">lập </w:t>
      </w:r>
      <w:r w:rsidR="00913485" w:rsidRPr="00086AD0">
        <w:rPr>
          <w:sz w:val="28"/>
          <w:szCs w:val="28"/>
        </w:rPr>
        <w:t xml:space="preserve">dự toán </w:t>
      </w:r>
      <w:r w:rsidR="00AA02D0" w:rsidRPr="00086AD0">
        <w:rPr>
          <w:sz w:val="28"/>
          <w:szCs w:val="28"/>
        </w:rPr>
        <w:t xml:space="preserve">trình </w:t>
      </w:r>
      <w:r w:rsidR="00913485" w:rsidRPr="00086AD0">
        <w:rPr>
          <w:rStyle w:val="fontstyle01"/>
          <w:color w:val="auto"/>
        </w:rPr>
        <w:t>Chủ tịch Ủy ban nhân dân cùng cấp phê duyệt</w:t>
      </w:r>
      <w:r w:rsidR="00AA02D0" w:rsidRPr="00086AD0">
        <w:rPr>
          <w:sz w:val="28"/>
          <w:szCs w:val="28"/>
        </w:rPr>
        <w:t>.</w:t>
      </w:r>
    </w:p>
    <w:p w14:paraId="74A590A2" w14:textId="2C975F19" w:rsidR="00A95D8C" w:rsidRPr="00086AD0" w:rsidRDefault="00A95D8C" w:rsidP="0086620C">
      <w:pPr>
        <w:pStyle w:val="NormalWeb"/>
        <w:shd w:val="clear" w:color="auto" w:fill="FFFFFF"/>
        <w:spacing w:before="60" w:beforeAutospacing="0" w:after="60" w:afterAutospacing="0" w:line="340" w:lineRule="atLeast"/>
        <w:jc w:val="both"/>
        <w:rPr>
          <w:spacing w:val="-4"/>
          <w:sz w:val="28"/>
          <w:szCs w:val="28"/>
        </w:rPr>
      </w:pPr>
      <w:r w:rsidRPr="00086AD0">
        <w:rPr>
          <w:sz w:val="28"/>
          <w:szCs w:val="28"/>
        </w:rPr>
        <w:tab/>
      </w:r>
      <w:r w:rsidRPr="00086AD0">
        <w:rPr>
          <w:spacing w:val="-4"/>
          <w:sz w:val="28"/>
          <w:szCs w:val="28"/>
        </w:rPr>
        <w:t xml:space="preserve">2. Trường hợp phải di chuyển hệ thống máy móc, dây chuyền sản xuất thì </w:t>
      </w:r>
      <w:r w:rsidR="00B04531" w:rsidRPr="00086AD0">
        <w:rPr>
          <w:rStyle w:val="fontstyle01"/>
          <w:color w:val="auto"/>
          <w:spacing w:val="-4"/>
        </w:rPr>
        <w:t xml:space="preserve">Tổ chức thực hiện nhiệm vụ bồi thường, hỗ trợ, tái định cư </w:t>
      </w:r>
      <w:r w:rsidRPr="00086AD0">
        <w:rPr>
          <w:spacing w:val="-4"/>
          <w:sz w:val="28"/>
          <w:szCs w:val="28"/>
        </w:rPr>
        <w:t xml:space="preserve">lập biên bản kiểm tra hiện trạng có xác nhận của </w:t>
      </w:r>
      <w:r w:rsidR="00B04531" w:rsidRPr="00086AD0">
        <w:rPr>
          <w:rStyle w:val="fontstyle01"/>
          <w:color w:val="auto"/>
          <w:spacing w:val="-4"/>
        </w:rPr>
        <w:t>Ủy ban nhân dân cấp xã</w:t>
      </w:r>
      <w:r w:rsidRPr="00086AD0">
        <w:rPr>
          <w:spacing w:val="-4"/>
          <w:sz w:val="28"/>
          <w:szCs w:val="28"/>
        </w:rPr>
        <w:t xml:space="preserve"> nơi thu hồi đất và nơi sẽ lắp đặt hệ thống máy móc, dây chuyền sản xuất.</w:t>
      </w:r>
      <w:r w:rsidR="00913485" w:rsidRPr="00086AD0">
        <w:rPr>
          <w:spacing w:val="-4"/>
          <w:sz w:val="28"/>
          <w:szCs w:val="28"/>
        </w:rPr>
        <w:t xml:space="preserve"> </w:t>
      </w:r>
      <w:r w:rsidR="00B04531" w:rsidRPr="00086AD0">
        <w:rPr>
          <w:rStyle w:val="fontstyle01"/>
          <w:color w:val="auto"/>
          <w:spacing w:val="-4"/>
        </w:rPr>
        <w:t xml:space="preserve">Tổ chức thực hiện nhiệm vụ bồi thường, hỗ trợ, tái định </w:t>
      </w:r>
      <w:r w:rsidRPr="00086AD0">
        <w:rPr>
          <w:spacing w:val="-4"/>
          <w:sz w:val="28"/>
          <w:szCs w:val="28"/>
        </w:rPr>
        <w:t xml:space="preserve">xác định hoặc thuê </w:t>
      </w:r>
      <w:r w:rsidR="00B04531" w:rsidRPr="00086AD0">
        <w:rPr>
          <w:rStyle w:val="fontstyle01"/>
          <w:color w:val="auto"/>
          <w:spacing w:val="-4"/>
        </w:rPr>
        <w:t xml:space="preserve">Đơn vị tư vấn đủ năng lực lập dự toán tháo dỡ, di chuyển, lắp đặt, đánh giá mức độ thiệt hại </w:t>
      </w:r>
      <w:r w:rsidR="00B04531" w:rsidRPr="00086AD0">
        <w:rPr>
          <w:spacing w:val="-4"/>
          <w:sz w:val="28"/>
          <w:szCs w:val="28"/>
        </w:rPr>
        <w:t xml:space="preserve">khi tháo dỡ, </w:t>
      </w:r>
      <w:r w:rsidR="00AA02D0" w:rsidRPr="00086AD0">
        <w:rPr>
          <w:spacing w:val="-4"/>
          <w:sz w:val="28"/>
          <w:szCs w:val="28"/>
        </w:rPr>
        <w:t>di</w:t>
      </w:r>
      <w:r w:rsidR="00B04531" w:rsidRPr="00086AD0">
        <w:rPr>
          <w:spacing w:val="-4"/>
          <w:sz w:val="28"/>
          <w:szCs w:val="28"/>
        </w:rPr>
        <w:t xml:space="preserve"> chuyển, lắp đặ</w:t>
      </w:r>
      <w:r w:rsidR="00617A04" w:rsidRPr="00086AD0">
        <w:rPr>
          <w:spacing w:val="-4"/>
          <w:sz w:val="28"/>
          <w:szCs w:val="28"/>
        </w:rPr>
        <w:t>t</w:t>
      </w:r>
      <w:r w:rsidRPr="00086AD0">
        <w:rPr>
          <w:spacing w:val="-4"/>
          <w:sz w:val="28"/>
          <w:szCs w:val="28"/>
        </w:rPr>
        <w:t xml:space="preserve"> theo phương pháp lập dự toán </w:t>
      </w:r>
      <w:r w:rsidR="00B04531" w:rsidRPr="00086AD0">
        <w:rPr>
          <w:rStyle w:val="fontstyle01"/>
          <w:color w:val="auto"/>
          <w:spacing w:val="-4"/>
        </w:rPr>
        <w:t>trình Chủ tịch Ủy ban nhân dân cùng cấp phê duyệt</w:t>
      </w:r>
      <w:r w:rsidRPr="00086AD0">
        <w:rPr>
          <w:spacing w:val="-4"/>
          <w:sz w:val="28"/>
          <w:szCs w:val="28"/>
        </w:rPr>
        <w:t>.</w:t>
      </w:r>
    </w:p>
    <w:p w14:paraId="0EAA7DA8" w14:textId="35D45D0B" w:rsidR="00A95D8C" w:rsidRPr="00086AD0" w:rsidRDefault="00A95D8C" w:rsidP="0086620C">
      <w:pPr>
        <w:pStyle w:val="NormalWeb"/>
        <w:shd w:val="clear" w:color="auto" w:fill="FFFFFF"/>
        <w:spacing w:before="60" w:beforeAutospacing="0" w:after="60" w:afterAutospacing="0" w:line="340" w:lineRule="atLeast"/>
        <w:jc w:val="both"/>
        <w:rPr>
          <w:sz w:val="28"/>
          <w:szCs w:val="28"/>
        </w:rPr>
      </w:pPr>
      <w:r w:rsidRPr="00086AD0">
        <w:rPr>
          <w:sz w:val="28"/>
          <w:szCs w:val="28"/>
        </w:rPr>
        <w:tab/>
        <w:t>3. Khi hết thời hạn tồn tại của công trình ghi trong giấy phép xây dựng có thời hạn và cơ quan nhà nước có thẩm quyền có quyết định thu hồi đất, chủ đầu tư có trách nhiệm tự phá dỡ công trình</w:t>
      </w:r>
      <w:r w:rsidR="00AC385A" w:rsidRPr="00086AD0">
        <w:rPr>
          <w:sz w:val="28"/>
          <w:szCs w:val="28"/>
        </w:rPr>
        <w:t xml:space="preserve"> và được</w:t>
      </w:r>
      <w:r w:rsidRPr="00086AD0">
        <w:rPr>
          <w:sz w:val="28"/>
          <w:szCs w:val="28"/>
        </w:rPr>
        <w:t xml:space="preserve"> nhà nước hỗ trợ 10% chi phí thực tế tháo dỡ, phá dỡ, di </w:t>
      </w:r>
      <w:r w:rsidR="00B54DB4">
        <w:rPr>
          <w:sz w:val="28"/>
          <w:szCs w:val="28"/>
        </w:rPr>
        <w:t>chuyển</w:t>
      </w:r>
      <w:r w:rsidRPr="00086AD0">
        <w:rPr>
          <w:sz w:val="28"/>
          <w:szCs w:val="28"/>
        </w:rPr>
        <w:t xml:space="preserve"> tài sản.</w:t>
      </w:r>
    </w:p>
    <w:p w14:paraId="0A6A41EE" w14:textId="4F59D376" w:rsidR="00913485" w:rsidRPr="00086AD0" w:rsidRDefault="00913485" w:rsidP="0086620C">
      <w:pPr>
        <w:spacing w:before="60" w:after="60" w:line="340" w:lineRule="atLeast"/>
        <w:ind w:firstLine="720"/>
        <w:jc w:val="both"/>
        <w:rPr>
          <w:bCs/>
          <w:i/>
        </w:rPr>
      </w:pPr>
      <w:r w:rsidRPr="00086AD0">
        <w:rPr>
          <w:b/>
          <w:bCs/>
          <w:lang w:val="nl-NL"/>
        </w:rPr>
        <w:t xml:space="preserve">Điều 6. </w:t>
      </w:r>
      <w:r w:rsidRPr="00086AD0">
        <w:rPr>
          <w:b/>
          <w:bCs/>
        </w:rPr>
        <w:t xml:space="preserve">Bồi thường, hỗ trợ </w:t>
      </w:r>
      <w:r w:rsidR="001076FD" w:rsidRPr="00086AD0">
        <w:rPr>
          <w:b/>
          <w:bCs/>
        </w:rPr>
        <w:t xml:space="preserve">do phải di dời </w:t>
      </w:r>
      <w:r w:rsidRPr="00086AD0">
        <w:rPr>
          <w:b/>
          <w:bCs/>
        </w:rPr>
        <w:t xml:space="preserve">mồ mả khi Nhà nước thu hồi đất </w:t>
      </w:r>
      <w:r w:rsidRPr="00086AD0">
        <w:rPr>
          <w:bCs/>
          <w:i/>
        </w:rPr>
        <w:t>(thực hiện theo khoản 2 Điều 15 Nghị định số 88/2024/NĐ-CP)</w:t>
      </w:r>
    </w:p>
    <w:p w14:paraId="296FFF5C" w14:textId="3766DDB5" w:rsidR="00913485" w:rsidRPr="00086AD0" w:rsidRDefault="00913485" w:rsidP="0086620C">
      <w:pPr>
        <w:spacing w:before="60" w:after="60" w:line="340" w:lineRule="atLeast"/>
        <w:jc w:val="both"/>
      </w:pPr>
      <w:r w:rsidRPr="00086AD0">
        <w:tab/>
      </w:r>
      <w:r w:rsidRPr="006D7B73">
        <w:t xml:space="preserve">1. Trường hợp </w:t>
      </w:r>
      <w:r w:rsidR="00B54DB4">
        <w:t xml:space="preserve">hộ gia đình di dời mồ mả về khu </w:t>
      </w:r>
      <w:r w:rsidRPr="006D7B73">
        <w:t xml:space="preserve">nghĩa trang do Nhà nước bố trí thì được </w:t>
      </w:r>
      <w:r w:rsidR="007D690F" w:rsidRPr="006D7B73">
        <w:t>hỗ trợ</w:t>
      </w:r>
      <w:r w:rsidRPr="006D7B73">
        <w:t xml:space="preserve"> </w:t>
      </w:r>
      <w:r w:rsidR="006E0655" w:rsidRPr="006D7B73">
        <w:t>2</w:t>
      </w:r>
      <w:r w:rsidR="007E0618" w:rsidRPr="006D7B73">
        <w:t>0</w:t>
      </w:r>
      <w:r w:rsidR="007D690F" w:rsidRPr="006D7B73">
        <w:t>.</w:t>
      </w:r>
      <w:r w:rsidR="00775CCA" w:rsidRPr="006D7B73">
        <w:t>000.000 đồng/mộ chưa cải táng, 10</w:t>
      </w:r>
      <w:r w:rsidR="007D690F" w:rsidRPr="006D7B73">
        <w:t xml:space="preserve">.000.000 đồng/mộ đã cải táng và bồi thường </w:t>
      </w:r>
      <w:r w:rsidRPr="006D7B73">
        <w:t xml:space="preserve">các khoản chi phí bao gồm: chi phí đào, bốc, di dời, xây dựng mới theo đơn giá </w:t>
      </w:r>
      <w:r w:rsidR="007D690F" w:rsidRPr="006D7B73">
        <w:t>tại Phụ lục IV.</w:t>
      </w:r>
    </w:p>
    <w:p w14:paraId="48A4333B" w14:textId="170A41DE" w:rsidR="00913485" w:rsidRPr="00086AD0" w:rsidRDefault="00913485" w:rsidP="0086620C">
      <w:pPr>
        <w:spacing w:before="60" w:after="60" w:line="340" w:lineRule="atLeast"/>
        <w:jc w:val="both"/>
      </w:pPr>
      <w:r w:rsidRPr="00086AD0">
        <w:tab/>
        <w:t>2. Trường hợp gia đình tự lo đ</w:t>
      </w:r>
      <w:r w:rsidR="00B54DB4">
        <w:t xml:space="preserve">ất di dời mồ mả đến các khu </w:t>
      </w:r>
      <w:r w:rsidRPr="00086AD0">
        <w:t xml:space="preserve">nghĩa trang </w:t>
      </w:r>
      <w:r w:rsidR="00B54DB4">
        <w:t xml:space="preserve">theo quy hoạch khác với khu </w:t>
      </w:r>
      <w:r w:rsidRPr="00086AD0">
        <w:t>nghĩa trang Nhà nước bố trí thì ngoài phần bồi thường các khoản chi phí theo khoản 1 Điều này, gia đình có mộ di dời được hỗ trợ thêm chi phí về đất 10.000.000 đồng/mộ (Uỷ ban nhân dân cấp xã nơi chuyển mộ đến xác nhận).</w:t>
      </w:r>
    </w:p>
    <w:p w14:paraId="5E4E2ADC" w14:textId="77777777" w:rsidR="00913485" w:rsidRPr="00086AD0" w:rsidRDefault="00913485" w:rsidP="0086620C">
      <w:pPr>
        <w:spacing w:before="60" w:after="60" w:line="340" w:lineRule="atLeast"/>
        <w:jc w:val="both"/>
      </w:pPr>
      <w:r w:rsidRPr="00086AD0">
        <w:tab/>
        <w:t>3. Ngoài kinh phí bồi thường quy định tại khoản 1 Điều này, mộ chôn thời điểm mất không hỏa táng khi di dời mà gia đình có nhu cầu đưa đi để hỏa thiêu được hỗ trợ 5.000.000 đồng/trường hợp là hài cốt, 10.000.000 đồng/trường hợp là thi hài. Tổ chức thực hiện nhiệm vụ bồi thường, hỗ trợ, tái định cư phối hợp với Ủy ban nhân dân cấp xã lập biên bản xác nhận tại thời điểm bốc mộ làm cơ sở trình bổ sung phương án hỗ trợ. Chậm nhất sau 10 ngày làm việc kể từ ngày được lập biên bản phải có kinh phí chi trả cho người có mộ đã thực hiện việc di dời trong trường hợp này.</w:t>
      </w:r>
    </w:p>
    <w:p w14:paraId="77CF1E3F" w14:textId="575BC4E9" w:rsidR="00913485" w:rsidRPr="00086AD0" w:rsidRDefault="00913485" w:rsidP="0086620C">
      <w:pPr>
        <w:spacing w:before="60" w:after="60" w:line="340" w:lineRule="atLeast"/>
        <w:jc w:val="both"/>
      </w:pPr>
      <w:r w:rsidRPr="00086AD0">
        <w:tab/>
      </w:r>
      <w:r w:rsidRPr="00086AD0">
        <w:rPr>
          <w:spacing w:val="-2"/>
        </w:rPr>
        <w:t xml:space="preserve">4. </w:t>
      </w:r>
      <w:r w:rsidRPr="00086AD0">
        <w:rPr>
          <w:rStyle w:val="fontstyle21"/>
          <w:i w:val="0"/>
          <w:color w:val="auto"/>
          <w:spacing w:val="-2"/>
        </w:rPr>
        <w:t>Đối với mồ mả không có người thân thực hiện: Tổ chức làm nhiệm</w:t>
      </w:r>
      <w:r w:rsidRPr="00086AD0">
        <w:rPr>
          <w:rFonts w:ascii="TimesNewRomanPS-ItalicMT" w:hAnsi="TimesNewRomanPS-ItalicMT"/>
          <w:i/>
          <w:iCs/>
          <w:spacing w:val="-2"/>
        </w:rPr>
        <w:t xml:space="preserve"> </w:t>
      </w:r>
      <w:r w:rsidRPr="00086AD0">
        <w:rPr>
          <w:rStyle w:val="fontstyle21"/>
          <w:i w:val="0"/>
          <w:color w:val="auto"/>
          <w:spacing w:val="-2"/>
        </w:rPr>
        <w:t>vụ bồi thường, hỗ trợ, tái định cư phối hợp với Ủy ban nhân dân cấp xã nơi có</w:t>
      </w:r>
      <w:r w:rsidRPr="00086AD0">
        <w:rPr>
          <w:rFonts w:ascii="TimesNewRomanPS-ItalicMT" w:hAnsi="TimesNewRomanPS-ItalicMT"/>
          <w:i/>
          <w:iCs/>
          <w:spacing w:val="-2"/>
        </w:rPr>
        <w:t xml:space="preserve"> </w:t>
      </w:r>
      <w:r w:rsidRPr="00086AD0">
        <w:rPr>
          <w:rStyle w:val="fontstyle21"/>
          <w:i w:val="0"/>
          <w:color w:val="auto"/>
          <w:spacing w:val="-2"/>
        </w:rPr>
        <w:t>mồ mả phải di dời tiến hành di dời theo phong tục, tập quán tại địa phương. Mức</w:t>
      </w:r>
      <w:r w:rsidRPr="00086AD0">
        <w:rPr>
          <w:rFonts w:ascii="TimesNewRomanPS-ItalicMT" w:hAnsi="TimesNewRomanPS-ItalicMT"/>
          <w:i/>
          <w:iCs/>
          <w:spacing w:val="-2"/>
        </w:rPr>
        <w:t xml:space="preserve"> </w:t>
      </w:r>
      <w:r w:rsidRPr="00086AD0">
        <w:rPr>
          <w:rStyle w:val="fontstyle21"/>
          <w:i w:val="0"/>
          <w:color w:val="auto"/>
          <w:spacing w:val="-2"/>
        </w:rPr>
        <w:t xml:space="preserve">bồi thường theo chi phí thực tế </w:t>
      </w:r>
      <w:r w:rsidRPr="00086AD0">
        <w:rPr>
          <w:rStyle w:val="fontstyle21"/>
          <w:bCs/>
          <w:i w:val="0"/>
          <w:color w:val="auto"/>
          <w:spacing w:val="-2"/>
        </w:rPr>
        <w:t>nhưng không vượt quá quy định tại khoản 1 Điều này</w:t>
      </w:r>
      <w:r w:rsidRPr="00086AD0">
        <w:rPr>
          <w:rStyle w:val="fontstyle21"/>
          <w:color w:val="auto"/>
        </w:rPr>
        <w:t>.</w:t>
      </w:r>
    </w:p>
    <w:p w14:paraId="1198AABD" w14:textId="27DA9AFB" w:rsidR="00315476" w:rsidRPr="00086AD0" w:rsidRDefault="00913485" w:rsidP="0086620C">
      <w:pPr>
        <w:spacing w:before="60" w:after="60" w:line="340" w:lineRule="atLeast"/>
        <w:jc w:val="both"/>
      </w:pPr>
      <w:r w:rsidRPr="00086AD0">
        <w:tab/>
      </w:r>
      <w:r w:rsidR="00315476" w:rsidRPr="00086AD0">
        <w:t>5. Đối với mộ có nhiều tiểu thì mỗi một tiểu sẽ được bồi thường chi phí di dời theo quy định tại khoản 1 Điều này.</w:t>
      </w:r>
    </w:p>
    <w:p w14:paraId="2500F0D3" w14:textId="44BC3F1D" w:rsidR="00913485" w:rsidRPr="00086AD0" w:rsidRDefault="00315476" w:rsidP="0086620C">
      <w:pPr>
        <w:spacing w:before="60" w:after="60" w:line="340" w:lineRule="atLeast"/>
        <w:jc w:val="both"/>
        <w:rPr>
          <w:b/>
          <w:bCs/>
          <w:highlight w:val="yellow"/>
        </w:rPr>
      </w:pPr>
      <w:r w:rsidRPr="00086AD0">
        <w:tab/>
        <w:t>6</w:t>
      </w:r>
      <w:r w:rsidR="00913485" w:rsidRPr="00086AD0">
        <w:t>. Đối với mộ có quy mô, kết cấu khác với tiêu chuẩn hiện hành hoặc có tính chất đặc biệt liên quan đến lịch sử, dòng họ, tôn giáo thì Tổ chức thực hiện nhiệm vụ bồi thường, hỗ trợ, tái định cư phối hợp với Ủy ban nhân dân cấp xã nơi có mộ và các tổ chức liên quan đến tính chất của ngôi mộ lập biên bản, xác định mức bồi thường, hỗ trợ theo chi phí thực tế.</w:t>
      </w:r>
    </w:p>
    <w:p w14:paraId="032833E0" w14:textId="4518B0EF" w:rsidR="009B3E33" w:rsidRPr="00086AD0" w:rsidRDefault="00315476" w:rsidP="0086620C">
      <w:pPr>
        <w:spacing w:before="60" w:after="60" w:line="340" w:lineRule="atLeast"/>
        <w:ind w:firstLine="720"/>
        <w:jc w:val="both"/>
      </w:pPr>
      <w:r w:rsidRPr="00086AD0">
        <w:rPr>
          <w:b/>
        </w:rPr>
        <w:t xml:space="preserve">Điều 7. Ban hành đơn giá </w:t>
      </w:r>
      <w:r w:rsidRPr="00086AD0">
        <w:rPr>
          <w:b/>
          <w:bCs/>
          <w:iCs/>
        </w:rPr>
        <w:t>bồi thường thiệt hại về nhà, nhà ở; công trình xây dựng</w:t>
      </w:r>
      <w:r w:rsidR="005D40B9" w:rsidRPr="00086AD0">
        <w:rPr>
          <w:b/>
          <w:bCs/>
          <w:iCs/>
        </w:rPr>
        <w:t xml:space="preserve"> </w:t>
      </w:r>
      <w:r w:rsidR="005D40B9" w:rsidRPr="00086AD0">
        <w:rPr>
          <w:b/>
        </w:rPr>
        <w:t>gắn liền với đất khi Nhà nước thu hồi đất</w:t>
      </w:r>
      <w:r w:rsidRPr="00086AD0">
        <w:rPr>
          <w:bCs/>
          <w:i/>
          <w:iCs/>
        </w:rPr>
        <w:t xml:space="preserve"> (thực hiện khoản 4 Điều 102 Luật Đất đai)</w:t>
      </w:r>
    </w:p>
    <w:p w14:paraId="0E410307" w14:textId="6A1E44FA" w:rsidR="00086AD0" w:rsidRPr="00086AD0" w:rsidRDefault="00086AD0" w:rsidP="0086620C">
      <w:pPr>
        <w:spacing w:before="60" w:after="60" w:line="340" w:lineRule="atLeast"/>
        <w:ind w:firstLine="720"/>
        <w:jc w:val="both"/>
        <w:rPr>
          <w:spacing w:val="-2"/>
        </w:rPr>
      </w:pPr>
      <w:r w:rsidRPr="00086AD0">
        <w:rPr>
          <w:spacing w:val="-2"/>
        </w:rPr>
        <w:t>Đơn giá bồi thường thiệt hại về nhà, nhà ở, công trình xây dựng để làm căn cứ tính tiền bồi thường khi nhà nước thu hồi đất được ban hành tại các Phụ lục:</w:t>
      </w:r>
    </w:p>
    <w:p w14:paraId="781DA4C3" w14:textId="4E32CF21" w:rsidR="006F68BB" w:rsidRPr="00086AD0" w:rsidRDefault="006F68BB" w:rsidP="0086620C">
      <w:pPr>
        <w:spacing w:before="60" w:after="60" w:line="340" w:lineRule="atLeast"/>
        <w:ind w:firstLine="720"/>
        <w:jc w:val="both"/>
      </w:pPr>
      <w:r w:rsidRPr="00086AD0">
        <w:t>Phụ lục I. Thuyết minh áp dụng.</w:t>
      </w:r>
    </w:p>
    <w:p w14:paraId="2446CE05" w14:textId="45D8964D" w:rsidR="006F68BB" w:rsidRPr="00086AD0" w:rsidRDefault="006F68BB" w:rsidP="0086620C">
      <w:pPr>
        <w:spacing w:before="60" w:after="60" w:line="340" w:lineRule="atLeast"/>
        <w:ind w:firstLine="720"/>
        <w:jc w:val="both"/>
        <w:rPr>
          <w:spacing w:val="-6"/>
        </w:rPr>
      </w:pPr>
      <w:r w:rsidRPr="00086AD0">
        <w:rPr>
          <w:spacing w:val="-6"/>
        </w:rPr>
        <w:t xml:space="preserve">Phục lục II. Đơn giá </w:t>
      </w:r>
      <w:r w:rsidR="004F0705" w:rsidRPr="00086AD0">
        <w:rPr>
          <w:spacing w:val="-6"/>
        </w:rPr>
        <w:t xml:space="preserve">bồi thường thiệt hại về nhà, nhà ở, công trình xây dựng </w:t>
      </w:r>
      <w:r w:rsidRPr="00086AD0">
        <w:rPr>
          <w:spacing w:val="-6"/>
        </w:rPr>
        <w:t>gắn liền với đất.</w:t>
      </w:r>
    </w:p>
    <w:p w14:paraId="4B5A4EFD" w14:textId="77777777" w:rsidR="006F68BB" w:rsidRPr="00086AD0" w:rsidRDefault="006F68BB" w:rsidP="0086620C">
      <w:pPr>
        <w:spacing w:before="60" w:after="60" w:line="340" w:lineRule="atLeast"/>
        <w:ind w:firstLine="720"/>
        <w:jc w:val="both"/>
      </w:pPr>
      <w:r w:rsidRPr="00086AD0">
        <w:t xml:space="preserve">Phụ lục III. </w:t>
      </w:r>
      <w:bookmarkStart w:id="3" w:name="chuong_pl2_name"/>
      <w:r w:rsidRPr="00086AD0">
        <w:t>Đơn giá cho một số công tác xây dựng và lắp đặt.</w:t>
      </w:r>
    </w:p>
    <w:p w14:paraId="62950A16" w14:textId="77777777" w:rsidR="006F68BB" w:rsidRPr="00086AD0" w:rsidRDefault="006F68BB" w:rsidP="0086620C">
      <w:pPr>
        <w:spacing w:before="60" w:after="60" w:line="340" w:lineRule="atLeast"/>
        <w:ind w:firstLine="720"/>
        <w:jc w:val="both"/>
      </w:pPr>
      <w:r w:rsidRPr="00086AD0">
        <w:t>Phụ lục IV. Đơn giá bồi thường di dời mồ mả.</w:t>
      </w:r>
    </w:p>
    <w:bookmarkEnd w:id="3"/>
    <w:p w14:paraId="0ECC960E" w14:textId="1D31E84B" w:rsidR="009B3E33" w:rsidRPr="00086AD0" w:rsidRDefault="006F68BB" w:rsidP="0086620C">
      <w:pPr>
        <w:spacing w:before="60" w:after="60" w:line="340" w:lineRule="atLeast"/>
        <w:ind w:firstLine="720"/>
        <w:jc w:val="both"/>
      </w:pPr>
      <w:r w:rsidRPr="00086AD0">
        <w:rPr>
          <w:b/>
        </w:rPr>
        <w:t>Điều 8.</w:t>
      </w:r>
      <w:r w:rsidRPr="00086AD0">
        <w:t xml:space="preserve"> </w:t>
      </w:r>
      <w:r w:rsidRPr="00086AD0">
        <w:rPr>
          <w:b/>
          <w:bCs/>
          <w:lang w:val="nl-NL"/>
        </w:rPr>
        <w:t>Tổ chức thực hiện</w:t>
      </w:r>
    </w:p>
    <w:p w14:paraId="078FD53F" w14:textId="4B660864" w:rsidR="00AE2B99" w:rsidRPr="00086AD0" w:rsidRDefault="00AE2B99" w:rsidP="0086620C">
      <w:pPr>
        <w:spacing w:before="60" w:after="60" w:line="340" w:lineRule="atLeast"/>
        <w:ind w:firstLine="720"/>
        <w:jc w:val="both"/>
      </w:pPr>
      <w:r w:rsidRPr="00086AD0">
        <w:t xml:space="preserve">1. </w:t>
      </w:r>
      <w:r w:rsidR="00340E9C" w:rsidRPr="00086AD0">
        <w:t>Sở Xây dựng có trách nhiệm chủ trì, phối hợp với Sở Nông nghiệp và Môi trường và các cơ quan có liên quan theo dõi, kiểm tra, đôn đốc thực hiện quyết định này.</w:t>
      </w:r>
    </w:p>
    <w:p w14:paraId="47A44756" w14:textId="3A3D5EF5" w:rsidR="00AE2B99" w:rsidRPr="00086AD0" w:rsidRDefault="00340E9C" w:rsidP="0086620C">
      <w:pPr>
        <w:spacing w:before="60" w:after="60" w:line="340" w:lineRule="atLeast"/>
        <w:ind w:firstLine="720"/>
        <w:jc w:val="both"/>
      </w:pPr>
      <w:r w:rsidRPr="00086AD0">
        <w:t>2</w:t>
      </w:r>
      <w:r w:rsidR="00AE2B99" w:rsidRPr="00086AD0">
        <w:t xml:space="preserve">. Ủy ban nhân dân </w:t>
      </w:r>
      <w:r w:rsidRPr="00086AD0">
        <w:t>cấp xã</w:t>
      </w:r>
    </w:p>
    <w:p w14:paraId="456E6FDB" w14:textId="33472D45" w:rsidR="00AE2B99" w:rsidRPr="00086AD0" w:rsidRDefault="00AE2B99" w:rsidP="0086620C">
      <w:pPr>
        <w:spacing w:before="60" w:after="60" w:line="340" w:lineRule="atLeast"/>
        <w:ind w:firstLine="720"/>
        <w:jc w:val="both"/>
      </w:pPr>
      <w:r w:rsidRPr="00086AD0">
        <w:t>Triển khai tuyên truyền, vận động mọi tổ chức, cá nhân về chính sách</w:t>
      </w:r>
      <w:r w:rsidR="00340E9C" w:rsidRPr="00086AD0">
        <w:t xml:space="preserve">; tổ chức thực hiện; giải quyết khiếu nại, tố cáo đối với công tác bồi thường nhà, công trình xây dựng gắn liền với đất; bồi thường chi phí tự cải tạo, sửa chữa nhà ở thuộc sở hữu nhà nước; bồi thường, hỗ trợ chi phí di chuyển tài sản và bồi thường, hỗ trợ di dời mồ mả </w:t>
      </w:r>
      <w:r w:rsidRPr="00086AD0">
        <w:t>theo</w:t>
      </w:r>
      <w:r w:rsidR="00340E9C" w:rsidRPr="00086AD0">
        <w:t xml:space="preserve"> đúng quy định</w:t>
      </w:r>
      <w:r w:rsidRPr="00086AD0">
        <w:t>.</w:t>
      </w:r>
    </w:p>
    <w:p w14:paraId="1D3C320F" w14:textId="2E8FB72C" w:rsidR="00AE2B99" w:rsidRPr="00086AD0" w:rsidRDefault="004125F6" w:rsidP="0086620C">
      <w:pPr>
        <w:spacing w:before="60" w:after="60" w:line="340" w:lineRule="atLeast"/>
        <w:ind w:firstLine="720"/>
        <w:jc w:val="both"/>
      </w:pPr>
      <w:r w:rsidRPr="00086AD0">
        <w:t>3</w:t>
      </w:r>
      <w:r w:rsidR="00AE2B99" w:rsidRPr="00086AD0">
        <w:t>. Tổ chức làm nhiệm vụ bồi thường, hỗ trợ, tái định cư</w:t>
      </w:r>
    </w:p>
    <w:p w14:paraId="29592B9D" w14:textId="258DF2DB" w:rsidR="00AE2B99" w:rsidRPr="00086AD0" w:rsidRDefault="00AE2B99" w:rsidP="0086620C">
      <w:pPr>
        <w:spacing w:before="60" w:after="60" w:line="340" w:lineRule="atLeast"/>
        <w:ind w:firstLine="720"/>
        <w:jc w:val="both"/>
      </w:pPr>
      <w:r w:rsidRPr="00086AD0">
        <w:t>Kiểm kê, tính toán giá trị thiệt hại thực tế của nhà, nhà ở, công trình xây dựng gắn liền với đất; di chuyển mồ mả; di chuyển tài sản và hỗ trợ tháo dỡ, di dời tài sản, trình cấp thẩm quyền thẩm định, phê duyệt; chịu trách nhiệm về tính chính xác, hợp lý của số liệu trong việc kiểm kê, phân loại và xác định mức giá bồi thường, hỗ trợ cụ thể tại thời điểm kiểm kê (trường hợp đơn vị, tổ chức làm nhiệm vụ bồi thường, hỗ trợ, tái định cư không đủ năng lực để xác định thì thuê đơn vị tư vấn đủ năng lực để xác định làm cơ sở để lập và trình phê duyệt phương án bồi thường, hỗ trợ, tái định cư theo quy định).</w:t>
      </w:r>
    </w:p>
    <w:p w14:paraId="5617F268" w14:textId="44B0813E" w:rsidR="00AE2B99" w:rsidRDefault="004125F6" w:rsidP="0086620C">
      <w:pPr>
        <w:spacing w:before="60" w:after="60" w:line="340" w:lineRule="atLeast"/>
        <w:ind w:firstLine="720"/>
        <w:jc w:val="both"/>
      </w:pPr>
      <w:r w:rsidRPr="00086AD0">
        <w:t>4.</w:t>
      </w:r>
      <w:r w:rsidR="00AE2B99" w:rsidRPr="00086AD0">
        <w:t xml:space="preserve"> Trong quá trình thực hiện Quy định này, nếu có khó khăn, vướng mắc, phát sinh, kịp thời báo cáo Ủy ban nhân dân tỉnh (thông qua Sở Xây dựng) để xem xét, quyết định sửa đổi, bổ sung cho phù hợp.</w:t>
      </w:r>
    </w:p>
    <w:p w14:paraId="72923258" w14:textId="77777777" w:rsidR="00F3388A" w:rsidRPr="00F3388A" w:rsidRDefault="00F3388A" w:rsidP="0086620C">
      <w:pPr>
        <w:spacing w:before="60" w:after="60" w:line="340" w:lineRule="atLeast"/>
        <w:ind w:firstLine="720"/>
        <w:jc w:val="both"/>
        <w:rPr>
          <w:b/>
          <w:bCs/>
        </w:rPr>
      </w:pPr>
      <w:r w:rsidRPr="00F3388A">
        <w:rPr>
          <w:b/>
          <w:bCs/>
        </w:rPr>
        <w:t>Điều 9. Điều khoản chuyển tiếp</w:t>
      </w:r>
    </w:p>
    <w:p w14:paraId="6DA25A52" w14:textId="4F449935" w:rsidR="00F3388A" w:rsidRPr="00F3388A" w:rsidRDefault="00F3388A" w:rsidP="0086620C">
      <w:pPr>
        <w:spacing w:before="60" w:after="60" w:line="340" w:lineRule="atLeast"/>
        <w:ind w:firstLine="720"/>
        <w:jc w:val="both"/>
        <w:rPr>
          <w:iCs/>
        </w:rPr>
      </w:pPr>
      <w:r w:rsidRPr="00F3388A">
        <w:rPr>
          <w:iCs/>
        </w:rPr>
        <w:t>1</w:t>
      </w:r>
      <w:r w:rsidRPr="00F3388A">
        <w:t>. Đối với phương án bồi thường, hỗ trợ, tái định cư đã được cấp có thẩm</w:t>
      </w:r>
      <w:r>
        <w:t xml:space="preserve"> </w:t>
      </w:r>
      <w:r w:rsidRPr="00F3388A">
        <w:rPr>
          <w:iCs/>
        </w:rPr>
        <w:t>quyền phê duyệt trước ngày Quyết định này có hiệu lực thì tiếp tục thực hiện theo</w:t>
      </w:r>
      <w:r w:rsidRPr="00F3388A">
        <w:t xml:space="preserve"> </w:t>
      </w:r>
      <w:r w:rsidRPr="00F3388A">
        <w:rPr>
          <w:iCs/>
        </w:rPr>
        <w:t>phương án đã được phê duyệt.</w:t>
      </w:r>
    </w:p>
    <w:p w14:paraId="086FDB7A" w14:textId="15D6C8D3" w:rsidR="00F3388A" w:rsidRPr="00F3388A" w:rsidRDefault="00F3388A" w:rsidP="0086620C">
      <w:pPr>
        <w:spacing w:before="60" w:after="60" w:line="340" w:lineRule="atLeast"/>
        <w:ind w:firstLine="720"/>
        <w:jc w:val="both"/>
        <w:rPr>
          <w:iCs/>
        </w:rPr>
      </w:pPr>
      <w:r w:rsidRPr="00F3388A">
        <w:rPr>
          <w:iCs/>
        </w:rPr>
        <w:t>2. Trường hợp đến trước ngày Quyết định này có hiệu lực mà dự án đã thực</w:t>
      </w:r>
      <w:r w:rsidRPr="00F3388A">
        <w:t xml:space="preserve"> </w:t>
      </w:r>
      <w:r w:rsidR="00066422">
        <w:rPr>
          <w:iCs/>
        </w:rPr>
        <w:t>hiện một trong các bước sau: b</w:t>
      </w:r>
      <w:r w:rsidRPr="00F3388A">
        <w:rPr>
          <w:iCs/>
        </w:rPr>
        <w:t>an hành Thông báo thu hồi đất; lập biên bản kiểm kê có đầy đủ chữ ký; hoặc đã trình hồ sơ phương án bồi thường, hỗ trợ, tái định cư</w:t>
      </w:r>
      <w:r w:rsidRPr="00F3388A">
        <w:t xml:space="preserve"> </w:t>
      </w:r>
      <w:r w:rsidRPr="00F3388A">
        <w:rPr>
          <w:iCs/>
        </w:rPr>
        <w:t>để thẩm định, thì phương án đó được tiếp tục lập, thẩm định, phê duyệt và tổ chức</w:t>
      </w:r>
      <w:r w:rsidRPr="00F3388A">
        <w:t xml:space="preserve"> </w:t>
      </w:r>
      <w:r w:rsidRPr="00F3388A">
        <w:rPr>
          <w:iCs/>
        </w:rPr>
        <w:t>thực hiện theo quy định của tỉnh trước sáp nhập tương ứng với địa bàn thực hiện</w:t>
      </w:r>
      <w:r w:rsidRPr="00F3388A">
        <w:t xml:space="preserve"> </w:t>
      </w:r>
      <w:r w:rsidRPr="00F3388A">
        <w:rPr>
          <w:iCs/>
        </w:rPr>
        <w:t>dự án (Phú Thọ, Hòa Bình hoặc Vĩnh Phúc</w:t>
      </w:r>
      <w:r w:rsidR="008472B7">
        <w:rPr>
          <w:iCs/>
        </w:rPr>
        <w:t xml:space="preserve"> cũ</w:t>
      </w:r>
      <w:r w:rsidRPr="00F3388A">
        <w:rPr>
          <w:iCs/>
        </w:rPr>
        <w:t xml:space="preserve">) </w:t>
      </w:r>
      <w:r w:rsidRPr="008316D2">
        <w:rPr>
          <w:iCs/>
        </w:rPr>
        <w:t xml:space="preserve">đến hết ngày 28 tháng 02 năm 2027, </w:t>
      </w:r>
      <w:r w:rsidRPr="00F3388A">
        <w:rPr>
          <w:iCs/>
        </w:rPr>
        <w:t>trừ trường hợp áp dụng Quyết định</w:t>
      </w:r>
      <w:r w:rsidRPr="00F3388A">
        <w:t xml:space="preserve"> </w:t>
      </w:r>
      <w:r w:rsidRPr="00F3388A">
        <w:rPr>
          <w:iCs/>
        </w:rPr>
        <w:t>này mang lại quyền lợi cao hơn cho người bị thu hồi đất. Không áp dụng đồng thời</w:t>
      </w:r>
      <w:r w:rsidRPr="00F3388A">
        <w:t xml:space="preserve"> </w:t>
      </w:r>
      <w:r w:rsidRPr="00F3388A">
        <w:rPr>
          <w:iCs/>
        </w:rPr>
        <w:t>hai cơ chế trong cùng một tiểu dự án hoặc đợt chi trả.</w:t>
      </w:r>
    </w:p>
    <w:p w14:paraId="46438926" w14:textId="0ABE3FEC" w:rsidR="00F3388A" w:rsidRPr="00F3388A" w:rsidRDefault="00F3388A" w:rsidP="0086620C">
      <w:pPr>
        <w:spacing w:before="60" w:after="60" w:line="340" w:lineRule="atLeast"/>
        <w:ind w:firstLine="720"/>
        <w:jc w:val="both"/>
        <w:rPr>
          <w:iCs/>
        </w:rPr>
      </w:pPr>
      <w:r w:rsidRPr="00F3388A">
        <w:rPr>
          <w:iCs/>
        </w:rPr>
        <w:t>3. Trường hợp chưa phát sinh các nội dung quy định tại khoản 2 Điều này</w:t>
      </w:r>
      <w:r w:rsidRPr="00F3388A">
        <w:br/>
      </w:r>
      <w:r w:rsidRPr="00F3388A">
        <w:rPr>
          <w:iCs/>
        </w:rPr>
        <w:t>trước ngày Quyết định này có hiệu lực thì áp dụng Quyết định này.</w:t>
      </w:r>
    </w:p>
    <w:p w14:paraId="27F148A1" w14:textId="11225684" w:rsidR="00F3388A" w:rsidRPr="00F3388A" w:rsidRDefault="00F3388A" w:rsidP="0086620C">
      <w:pPr>
        <w:spacing w:before="60" w:after="60" w:line="340" w:lineRule="atLeast"/>
        <w:ind w:firstLine="720"/>
        <w:jc w:val="both"/>
      </w:pPr>
      <w:r w:rsidRPr="00F3388A">
        <w:rPr>
          <w:iCs/>
        </w:rPr>
        <w:t>4. Khi có chênh lệch đơn giá/định mức giữa quy định cũ và Quyết định này,</w:t>
      </w:r>
      <w:r w:rsidRPr="00F3388A">
        <w:t xml:space="preserve"> </w:t>
      </w:r>
      <w:r w:rsidRPr="00F3388A">
        <w:rPr>
          <w:iCs/>
        </w:rPr>
        <w:t>cơ quan lập phương án phải so sánh, thuyết minh và đề xuất theo phương án bảo</w:t>
      </w:r>
      <w:r w:rsidRPr="00F3388A">
        <w:t xml:space="preserve"> </w:t>
      </w:r>
      <w:r w:rsidRPr="00F3388A">
        <w:rPr>
          <w:iCs/>
        </w:rPr>
        <w:t>đảm quyền lợi người bị thu hồi đất không thấp hơn; đồng thời báo cáo cấp có</w:t>
      </w:r>
      <w:r w:rsidRPr="00F3388A">
        <w:t xml:space="preserve"> </w:t>
      </w:r>
      <w:r w:rsidRPr="00F3388A">
        <w:rPr>
          <w:iCs/>
        </w:rPr>
        <w:t>thẩm quyền phê duyệt.</w:t>
      </w:r>
    </w:p>
    <w:p w14:paraId="1353B586" w14:textId="32C2D408" w:rsidR="00AE2B99" w:rsidRPr="00086AD0" w:rsidRDefault="00AE2B99" w:rsidP="0086620C">
      <w:pPr>
        <w:spacing w:before="60" w:after="60" w:line="340" w:lineRule="atLeast"/>
        <w:ind w:firstLine="720"/>
        <w:jc w:val="both"/>
        <w:rPr>
          <w:b/>
          <w:bCs/>
        </w:rPr>
      </w:pPr>
      <w:r w:rsidRPr="00086AD0">
        <w:rPr>
          <w:b/>
          <w:bCs/>
        </w:rPr>
        <w:t xml:space="preserve">Điều </w:t>
      </w:r>
      <w:r w:rsidR="00A06AC9">
        <w:rPr>
          <w:b/>
          <w:bCs/>
        </w:rPr>
        <w:t>10</w:t>
      </w:r>
      <w:r w:rsidRPr="00086AD0">
        <w:rPr>
          <w:b/>
          <w:bCs/>
        </w:rPr>
        <w:t xml:space="preserve">. </w:t>
      </w:r>
      <w:r w:rsidR="00A06AC9">
        <w:rPr>
          <w:b/>
          <w:bCs/>
        </w:rPr>
        <w:t>Hiệu lực thi hành</w:t>
      </w:r>
    </w:p>
    <w:p w14:paraId="6BBB699C" w14:textId="41808866" w:rsidR="000753FA" w:rsidRPr="00086AD0" w:rsidRDefault="000753FA" w:rsidP="0086620C">
      <w:pPr>
        <w:spacing w:before="60" w:after="60" w:line="340" w:lineRule="atLeast"/>
        <w:ind w:firstLine="720"/>
        <w:jc w:val="both"/>
      </w:pPr>
      <w:r w:rsidRPr="00086AD0">
        <w:t>1. Quyết định này có hiệu lực thi hành kể từ ngày</w:t>
      </w:r>
      <w:r w:rsidR="00A167E3">
        <w:t xml:space="preserve"> 15</w:t>
      </w:r>
      <w:r w:rsidRPr="00086AD0">
        <w:t xml:space="preserve"> tháng </w:t>
      </w:r>
      <w:r w:rsidR="00A167E3">
        <w:t>11</w:t>
      </w:r>
      <w:r w:rsidRPr="00086AD0">
        <w:t xml:space="preserve"> năm 2025.</w:t>
      </w:r>
    </w:p>
    <w:p w14:paraId="60B41392" w14:textId="77777777" w:rsidR="00930201" w:rsidRPr="00702F5C" w:rsidRDefault="00930201" w:rsidP="0086620C">
      <w:pPr>
        <w:spacing w:before="60" w:after="60" w:line="340" w:lineRule="atLeast"/>
        <w:ind w:firstLine="720"/>
        <w:jc w:val="both"/>
        <w:rPr>
          <w:lang w:val="nl-NL"/>
        </w:rPr>
      </w:pPr>
      <w:r w:rsidRPr="00702F5C">
        <w:rPr>
          <w:lang w:val="nl-NL"/>
        </w:rPr>
        <w:t>2. Các Quyết định sau đây hết hiệu lực kể từ ngày quyết định này có hiệu lực thi hành</w:t>
      </w:r>
      <w:r>
        <w:rPr>
          <w:lang w:val="nl-NL"/>
        </w:rPr>
        <w:t xml:space="preserve">, </w:t>
      </w:r>
      <w:r w:rsidRPr="00F3388A">
        <w:rPr>
          <w:bCs/>
          <w:lang w:val="nl-NL"/>
        </w:rPr>
        <w:t>trừ các trường hợp được tiếp tục áp dụng theo Điều 9 của Quyết định này</w:t>
      </w:r>
      <w:r w:rsidRPr="00F3388A">
        <w:rPr>
          <w:lang w:val="nl-NL"/>
        </w:rPr>
        <w:t>:</w:t>
      </w:r>
    </w:p>
    <w:p w14:paraId="6CE809D9" w14:textId="4BC21270" w:rsidR="00792B59" w:rsidRDefault="00D84208" w:rsidP="0086620C">
      <w:pPr>
        <w:spacing w:before="60" w:after="60" w:line="340" w:lineRule="atLeast"/>
        <w:ind w:firstLine="720"/>
        <w:jc w:val="both"/>
        <w:rPr>
          <w:lang w:val="nl-NL"/>
        </w:rPr>
      </w:pPr>
      <w:r>
        <w:t xml:space="preserve">a) </w:t>
      </w:r>
      <w:r w:rsidRPr="00086AD0">
        <w:t xml:space="preserve">Quyết định số 17/2024/QĐ-UBND ngày 01 tháng 8 năm 2024 </w:t>
      </w:r>
      <w:r w:rsidRPr="00086AD0">
        <w:rPr>
          <w:lang w:val="nl-NL"/>
        </w:rPr>
        <w:t>của Uỷ ban nhân dân tỉnh Phú Thọ</w:t>
      </w:r>
      <w:r w:rsidRPr="00086AD0">
        <w:rPr>
          <w:b/>
          <w:bCs/>
          <w:lang w:val="vi-VN"/>
        </w:rPr>
        <w:t xml:space="preserve"> </w:t>
      </w:r>
      <w:r w:rsidRPr="00086AD0">
        <w:rPr>
          <w:lang w:val="nl-NL"/>
        </w:rPr>
        <w:t>Ban hành Quy định về bồi thường nhà, nhà ở, công trình xây dựng gắn liền với đất;</w:t>
      </w:r>
      <w:r w:rsidRPr="00D84208">
        <w:rPr>
          <w:lang w:val="nl-NL"/>
        </w:rPr>
        <w:t xml:space="preserve"> </w:t>
      </w:r>
      <w:r w:rsidRPr="00086AD0">
        <w:rPr>
          <w:lang w:val="nl-NL"/>
        </w:rPr>
        <w:t>bồi thường di chuyển mồ mả; chi phí tháo dỡ, phá dỡ, di chuyển tài sản và bồi thường cải tạo, sửa chữa nhà ở thuộc sở hữu nhà nước khi Nhà nước thu hồi đất trên địa bàn tỉnh Phú Thọ</w:t>
      </w:r>
      <w:r>
        <w:rPr>
          <w:lang w:val="nl-NL"/>
        </w:rPr>
        <w:t>.</w:t>
      </w:r>
    </w:p>
    <w:p w14:paraId="0D40C360" w14:textId="4F9C35AA" w:rsidR="00D84208" w:rsidRDefault="00D84208" w:rsidP="0086620C">
      <w:pPr>
        <w:spacing w:before="60" w:after="60" w:line="340" w:lineRule="atLeast"/>
        <w:ind w:firstLine="720"/>
        <w:jc w:val="both"/>
      </w:pPr>
      <w:r>
        <w:rPr>
          <w:lang w:val="nl-NL"/>
        </w:rPr>
        <w:t xml:space="preserve">b) </w:t>
      </w:r>
      <w:r w:rsidRPr="00086AD0">
        <w:rPr>
          <w:rStyle w:val="fontstyle01"/>
          <w:color w:val="auto"/>
          <w:spacing w:val="-2"/>
        </w:rPr>
        <w:t xml:space="preserve">Quyết định số 54/2025/QĐ-UBND ngày 17 tháng 6 năm 2025 của </w:t>
      </w:r>
      <w:r w:rsidRPr="00086AD0">
        <w:rPr>
          <w:lang w:val="nl-NL"/>
        </w:rPr>
        <w:t>Uỷ ban nhân dân</w:t>
      </w:r>
      <w:r w:rsidRPr="00086AD0">
        <w:rPr>
          <w:spacing w:val="-2"/>
          <w:lang w:val="nl-NL"/>
        </w:rPr>
        <w:t xml:space="preserve"> tỉnh Hoà Bình Ban hành Bộ đơn giá bồi thường thiệt hại thực tế về nhà, nhà ở; công trình xây dựng gắn liền với đất khi Nhà nước thu hồi đất trên địa bàn tỉnh Hoà Bình</w:t>
      </w:r>
      <w:r>
        <w:rPr>
          <w:spacing w:val="-2"/>
          <w:lang w:val="nl-NL"/>
        </w:rPr>
        <w:t>.</w:t>
      </w:r>
    </w:p>
    <w:p w14:paraId="79877826" w14:textId="5745D9F3" w:rsidR="000753FA" w:rsidRDefault="00D84208" w:rsidP="0086620C">
      <w:pPr>
        <w:spacing w:before="60" w:after="60" w:line="340" w:lineRule="atLeast"/>
        <w:ind w:firstLine="720"/>
        <w:jc w:val="both"/>
        <w:rPr>
          <w:rStyle w:val="fontstyle01"/>
          <w:color w:val="auto"/>
        </w:rPr>
      </w:pPr>
      <w:r>
        <w:t xml:space="preserve">3. </w:t>
      </w:r>
      <w:r w:rsidRPr="00D84208">
        <w:t>Bãi bỏ một số điều, k</w:t>
      </w:r>
      <w:r>
        <w:t>hoản của các quyết định sau đây</w:t>
      </w:r>
      <w:r w:rsidR="000753FA" w:rsidRPr="00086AD0">
        <w:t>: Điều 7, Điều 9, Điều 10, Điều 11 Quyết định số 31/2024/QĐ-UBND</w:t>
      </w:r>
      <w:r w:rsidR="000753FA" w:rsidRPr="00086AD0">
        <w:rPr>
          <w:lang w:val="nl-NL"/>
        </w:rPr>
        <w:t xml:space="preserve"> ngày 22 tháng 8 năm 2024 của Uỷ ban nhân dân tỉnh Hoà Bình </w:t>
      </w:r>
      <w:r w:rsidR="000753FA" w:rsidRPr="00086AD0">
        <w:rPr>
          <w:rStyle w:val="fontstyle01"/>
          <w:color w:val="auto"/>
        </w:rPr>
        <w:t>Ban hành Quy định về bồi thường, hỗ trợ và tái định cư</w:t>
      </w:r>
      <w:r w:rsidR="000753FA" w:rsidRPr="00086AD0">
        <w:rPr>
          <w:rStyle w:val="fontstyle01"/>
          <w:color w:val="auto"/>
          <w:lang w:val="nl-NL"/>
        </w:rPr>
        <w:t xml:space="preserve"> </w:t>
      </w:r>
      <w:r w:rsidR="000753FA" w:rsidRPr="00086AD0">
        <w:rPr>
          <w:rStyle w:val="fontstyle01"/>
          <w:color w:val="auto"/>
        </w:rPr>
        <w:t xml:space="preserve">khi Nhà nước thu hồi đất trên địa bàn tỉnh Hòa Bình; </w:t>
      </w:r>
      <w:r w:rsidR="00900693" w:rsidRPr="00086AD0">
        <w:rPr>
          <w:rStyle w:val="fontstyle01"/>
          <w:color w:val="auto"/>
        </w:rPr>
        <w:t xml:space="preserve">Điều 5, </w:t>
      </w:r>
      <w:r w:rsidR="000753FA" w:rsidRPr="00086AD0">
        <w:t>Điều 6, Điều 8, Điều 9, Điều 10, khoản 2 Điều 15 Quyết định số 47/2024//QĐ-UBND</w:t>
      </w:r>
      <w:r w:rsidR="000753FA" w:rsidRPr="00086AD0">
        <w:rPr>
          <w:lang w:val="nl-NL"/>
        </w:rPr>
        <w:t xml:space="preserve"> ngày 15 tháng 10 năm 2024 của Uỷ ban nhân dân tỉnh Vĩnh Phúc </w:t>
      </w:r>
      <w:r w:rsidR="000753FA" w:rsidRPr="00086AD0">
        <w:rPr>
          <w:rStyle w:val="fontstyle01"/>
          <w:color w:val="auto"/>
        </w:rPr>
        <w:t>Quy định cụ thể một số nội dung về bồi thường, hỗ trợ, tái định cư khi nhà nước thu hồi đất trên địa bàn tỉnh Vĩnh Phúc.</w:t>
      </w:r>
    </w:p>
    <w:p w14:paraId="34F9931A" w14:textId="79F1E44B" w:rsidR="00A06AC9" w:rsidRPr="00373FEE" w:rsidRDefault="00A06AC9" w:rsidP="00A06AC9">
      <w:pPr>
        <w:widowControl w:val="0"/>
        <w:spacing w:before="120"/>
        <w:ind w:left="-2" w:firstLine="722"/>
        <w:jc w:val="both"/>
        <w:rPr>
          <w:b/>
          <w:sz w:val="24"/>
          <w:szCs w:val="24"/>
          <w:shd w:val="clear" w:color="auto" w:fill="FFFFFF"/>
          <w:lang w:val="nl-NL"/>
        </w:rPr>
      </w:pPr>
      <w:r w:rsidRPr="00373FEE">
        <w:rPr>
          <w:b/>
          <w:lang w:val="nl-NL"/>
        </w:rPr>
        <w:t xml:space="preserve">Điều </w:t>
      </w:r>
      <w:r>
        <w:rPr>
          <w:b/>
          <w:lang w:val="nl-NL"/>
        </w:rPr>
        <w:t>11</w:t>
      </w:r>
      <w:r w:rsidRPr="00373FEE">
        <w:rPr>
          <w:b/>
          <w:lang w:val="nl-NL"/>
        </w:rPr>
        <w:t>. Trách nhiệm thi hành</w:t>
      </w:r>
    </w:p>
    <w:p w14:paraId="33C01848" w14:textId="6689E977" w:rsidR="009B3E33" w:rsidRPr="00086AD0" w:rsidRDefault="006F68BB" w:rsidP="007576E3">
      <w:pPr>
        <w:spacing w:before="120" w:after="360"/>
        <w:ind w:firstLine="720"/>
        <w:jc w:val="both"/>
      </w:pPr>
      <w:r w:rsidRPr="00086AD0">
        <w:rPr>
          <w:lang w:val="nl-NL"/>
        </w:rPr>
        <w:t>Chánh Văn phòng Uỷ ban nhân dân tỉnh; Thủ trưởng các sở, ban, ngành; Chủ tịch Uỷ ban nhân dân các xã, phường; Các tổ chức, hộ gia đình, cá nhân liên quan căn cứ Quyết định thi hành</w:t>
      </w:r>
      <w:r w:rsidR="00BA1DFD" w:rsidRPr="00086AD0">
        <w:rPr>
          <w:lang w:val="nl-NL"/>
        </w:rPr>
        <w:t>./.</w:t>
      </w:r>
    </w:p>
    <w:tbl>
      <w:tblPr>
        <w:tblW w:w="9498" w:type="dxa"/>
        <w:tblInd w:w="108" w:type="dxa"/>
        <w:tblBorders>
          <w:insideH w:val="single" w:sz="4" w:space="0" w:color="auto"/>
        </w:tblBorders>
        <w:tblLook w:val="0000" w:firstRow="0" w:lastRow="0" w:firstColumn="0" w:lastColumn="0" w:noHBand="0" w:noVBand="0"/>
      </w:tblPr>
      <w:tblGrid>
        <w:gridCol w:w="4253"/>
        <w:gridCol w:w="5245"/>
      </w:tblGrid>
      <w:tr w:rsidR="00086AD0" w:rsidRPr="00086AD0" w14:paraId="7E631E43" w14:textId="77777777" w:rsidTr="009D56DB">
        <w:trPr>
          <w:trHeight w:val="3039"/>
        </w:trPr>
        <w:tc>
          <w:tcPr>
            <w:tcW w:w="4253" w:type="dxa"/>
            <w:tcBorders>
              <w:bottom w:val="nil"/>
            </w:tcBorders>
          </w:tcPr>
          <w:p w14:paraId="39F743D4" w14:textId="10E7C28C" w:rsidR="00075964" w:rsidRPr="00086AD0" w:rsidRDefault="00075964" w:rsidP="00075964">
            <w:pPr>
              <w:rPr>
                <w:rStyle w:val="Style"/>
                <w:b/>
                <w:bCs/>
                <w:i/>
                <w:iCs/>
                <w:sz w:val="24"/>
                <w:szCs w:val="24"/>
                <w:lang w:val="nl-NL"/>
              </w:rPr>
            </w:pPr>
            <w:r w:rsidRPr="00086AD0">
              <w:rPr>
                <w:sz w:val="18"/>
                <w:szCs w:val="18"/>
                <w:lang w:val="nl-NL"/>
              </w:rPr>
              <w:t> </w:t>
            </w:r>
            <w:r w:rsidRPr="00086AD0">
              <w:rPr>
                <w:b/>
                <w:bCs/>
                <w:i/>
                <w:iCs/>
                <w:sz w:val="24"/>
                <w:szCs w:val="24"/>
                <w:lang w:val="nl-NL"/>
              </w:rPr>
              <w:t xml:space="preserve">Nơi nhận:       </w:t>
            </w:r>
          </w:p>
          <w:p w14:paraId="269D1AAE" w14:textId="0E3CD04A" w:rsidR="0076517D" w:rsidRPr="00086AD0" w:rsidRDefault="0076517D" w:rsidP="0076517D">
            <w:pPr>
              <w:rPr>
                <w:b/>
                <w:bCs/>
                <w:i/>
                <w:iCs/>
                <w:sz w:val="24"/>
                <w:szCs w:val="24"/>
                <w:lang w:val="nl-NL"/>
              </w:rPr>
            </w:pPr>
            <w:r w:rsidRPr="00086AD0">
              <w:rPr>
                <w:sz w:val="22"/>
                <w:szCs w:val="22"/>
              </w:rPr>
              <w:t>-</w:t>
            </w:r>
            <w:r w:rsidR="00C35B33">
              <w:rPr>
                <w:sz w:val="22"/>
                <w:szCs w:val="22"/>
              </w:rPr>
              <w:t xml:space="preserve"> </w:t>
            </w:r>
            <w:r w:rsidRPr="00086AD0">
              <w:rPr>
                <w:sz w:val="22"/>
                <w:szCs w:val="22"/>
              </w:rPr>
              <w:t>Văn phòng Chính phủ;</w:t>
            </w:r>
          </w:p>
          <w:p w14:paraId="7415523C" w14:textId="33640B04" w:rsidR="0076517D" w:rsidRPr="00086AD0" w:rsidRDefault="0076517D" w:rsidP="0076517D">
            <w:pPr>
              <w:rPr>
                <w:sz w:val="22"/>
                <w:szCs w:val="22"/>
              </w:rPr>
            </w:pPr>
            <w:r w:rsidRPr="00086AD0">
              <w:rPr>
                <w:sz w:val="22"/>
                <w:szCs w:val="22"/>
              </w:rPr>
              <w:t>-</w:t>
            </w:r>
            <w:r w:rsidR="00C35B33">
              <w:rPr>
                <w:sz w:val="22"/>
                <w:szCs w:val="22"/>
              </w:rPr>
              <w:t xml:space="preserve"> </w:t>
            </w:r>
            <w:r w:rsidRPr="00086AD0">
              <w:rPr>
                <w:sz w:val="22"/>
                <w:szCs w:val="22"/>
              </w:rPr>
              <w:t>Website Chính phủ;</w:t>
            </w:r>
          </w:p>
          <w:p w14:paraId="7100BD82" w14:textId="187E7CF6" w:rsidR="0076517D" w:rsidRPr="00086AD0" w:rsidRDefault="0076517D" w:rsidP="0076517D">
            <w:pPr>
              <w:rPr>
                <w:sz w:val="22"/>
                <w:szCs w:val="22"/>
              </w:rPr>
            </w:pPr>
            <w:r w:rsidRPr="00086AD0">
              <w:rPr>
                <w:sz w:val="22"/>
                <w:szCs w:val="22"/>
              </w:rPr>
              <w:t>-</w:t>
            </w:r>
            <w:r w:rsidR="00C35B33">
              <w:rPr>
                <w:sz w:val="22"/>
                <w:szCs w:val="22"/>
              </w:rPr>
              <w:t xml:space="preserve"> </w:t>
            </w:r>
            <w:r w:rsidRPr="00086AD0">
              <w:rPr>
                <w:sz w:val="22"/>
                <w:szCs w:val="22"/>
              </w:rPr>
              <w:t>Vụ Pháp chế - Bộ Xây dựng;</w:t>
            </w:r>
          </w:p>
          <w:p w14:paraId="44730BDA" w14:textId="4F9652A3" w:rsidR="0076517D" w:rsidRPr="00086AD0" w:rsidRDefault="0076517D" w:rsidP="0076517D">
            <w:pPr>
              <w:tabs>
                <w:tab w:val="left" w:pos="3436"/>
              </w:tabs>
              <w:rPr>
                <w:sz w:val="22"/>
                <w:szCs w:val="22"/>
              </w:rPr>
            </w:pPr>
            <w:r w:rsidRPr="00086AD0">
              <w:rPr>
                <w:sz w:val="22"/>
                <w:szCs w:val="22"/>
              </w:rPr>
              <w:t>-</w:t>
            </w:r>
            <w:r w:rsidR="00C35B33">
              <w:rPr>
                <w:sz w:val="22"/>
                <w:szCs w:val="22"/>
              </w:rPr>
              <w:t xml:space="preserve"> </w:t>
            </w:r>
            <w:r w:rsidRPr="00086AD0">
              <w:rPr>
                <w:sz w:val="22"/>
                <w:szCs w:val="22"/>
              </w:rPr>
              <w:t>Cục Kiểm tra văn bản và Quản lý xử lý</w:t>
            </w:r>
          </w:p>
          <w:p w14:paraId="0C9A8C21" w14:textId="77777777" w:rsidR="0076517D" w:rsidRPr="00086AD0" w:rsidRDefault="0076517D" w:rsidP="0076517D">
            <w:pPr>
              <w:tabs>
                <w:tab w:val="left" w:pos="3436"/>
              </w:tabs>
              <w:rPr>
                <w:sz w:val="22"/>
                <w:szCs w:val="22"/>
              </w:rPr>
            </w:pPr>
            <w:r w:rsidRPr="00086AD0">
              <w:rPr>
                <w:sz w:val="22"/>
                <w:szCs w:val="22"/>
              </w:rPr>
              <w:t>vi phạm hành chính - Bộ Tư pháp;</w:t>
            </w:r>
          </w:p>
          <w:p w14:paraId="1FFE90FA" w14:textId="41589621" w:rsidR="0076517D" w:rsidRPr="00086AD0" w:rsidRDefault="0076517D" w:rsidP="0076517D">
            <w:pPr>
              <w:tabs>
                <w:tab w:val="left" w:pos="3436"/>
              </w:tabs>
              <w:rPr>
                <w:sz w:val="22"/>
                <w:szCs w:val="22"/>
              </w:rPr>
            </w:pPr>
            <w:r w:rsidRPr="00086AD0">
              <w:rPr>
                <w:sz w:val="22"/>
                <w:szCs w:val="22"/>
              </w:rPr>
              <w:t>-</w:t>
            </w:r>
            <w:r w:rsidR="00C35B33">
              <w:rPr>
                <w:sz w:val="22"/>
                <w:szCs w:val="22"/>
              </w:rPr>
              <w:t xml:space="preserve"> </w:t>
            </w:r>
            <w:r w:rsidRPr="00086AD0">
              <w:rPr>
                <w:sz w:val="22"/>
                <w:szCs w:val="22"/>
              </w:rPr>
              <w:t>TTTU, TTHĐND, Đoàn ĐBQH tỉnh;</w:t>
            </w:r>
          </w:p>
          <w:p w14:paraId="040C8923" w14:textId="1D46DD25" w:rsidR="0076517D" w:rsidRPr="00086AD0" w:rsidRDefault="0076517D" w:rsidP="0076517D">
            <w:pPr>
              <w:tabs>
                <w:tab w:val="left" w:pos="3436"/>
              </w:tabs>
              <w:rPr>
                <w:sz w:val="22"/>
                <w:szCs w:val="22"/>
              </w:rPr>
            </w:pPr>
            <w:r w:rsidRPr="00086AD0">
              <w:rPr>
                <w:sz w:val="22"/>
                <w:szCs w:val="22"/>
              </w:rPr>
              <w:t>-</w:t>
            </w:r>
            <w:r w:rsidR="00C35B33">
              <w:rPr>
                <w:sz w:val="22"/>
                <w:szCs w:val="22"/>
              </w:rPr>
              <w:t xml:space="preserve"> </w:t>
            </w:r>
            <w:r w:rsidRPr="00086AD0">
              <w:rPr>
                <w:sz w:val="22"/>
                <w:szCs w:val="22"/>
              </w:rPr>
              <w:t xml:space="preserve">Hội </w:t>
            </w:r>
            <w:r w:rsidRPr="00086AD0">
              <w:rPr>
                <w:rFonts w:hint="eastAsia"/>
                <w:sz w:val="22"/>
                <w:szCs w:val="22"/>
              </w:rPr>
              <w:t>đ</w:t>
            </w:r>
            <w:r w:rsidRPr="00086AD0">
              <w:rPr>
                <w:sz w:val="22"/>
                <w:szCs w:val="22"/>
              </w:rPr>
              <w:t>ồng nhân dân tỉnh;</w:t>
            </w:r>
          </w:p>
          <w:p w14:paraId="6FF5ADAC" w14:textId="2C459FD9" w:rsidR="0076517D" w:rsidRPr="00086AD0" w:rsidRDefault="0076517D" w:rsidP="0076517D">
            <w:pPr>
              <w:tabs>
                <w:tab w:val="left" w:pos="3436"/>
              </w:tabs>
              <w:rPr>
                <w:sz w:val="22"/>
                <w:szCs w:val="22"/>
              </w:rPr>
            </w:pPr>
            <w:r w:rsidRPr="00086AD0">
              <w:rPr>
                <w:sz w:val="22"/>
                <w:szCs w:val="22"/>
              </w:rPr>
              <w:t>-</w:t>
            </w:r>
            <w:r w:rsidR="00C35B33">
              <w:rPr>
                <w:sz w:val="22"/>
                <w:szCs w:val="22"/>
              </w:rPr>
              <w:t xml:space="preserve"> </w:t>
            </w:r>
            <w:r w:rsidRPr="00086AD0">
              <w:rPr>
                <w:rFonts w:hint="eastAsia"/>
                <w:sz w:val="22"/>
                <w:szCs w:val="22"/>
              </w:rPr>
              <w:t>Đ</w:t>
            </w:r>
            <w:r w:rsidRPr="00086AD0">
              <w:rPr>
                <w:sz w:val="22"/>
                <w:szCs w:val="22"/>
              </w:rPr>
              <w:t xml:space="preserve">ại biểu Hội </w:t>
            </w:r>
            <w:r w:rsidRPr="00086AD0">
              <w:rPr>
                <w:rFonts w:hint="eastAsia"/>
                <w:sz w:val="22"/>
                <w:szCs w:val="22"/>
              </w:rPr>
              <w:t>đ</w:t>
            </w:r>
            <w:r w:rsidRPr="00086AD0">
              <w:rPr>
                <w:sz w:val="22"/>
                <w:szCs w:val="22"/>
              </w:rPr>
              <w:t>ồng nhân dân tỉnh;</w:t>
            </w:r>
          </w:p>
          <w:p w14:paraId="3F1494E6" w14:textId="3055B41F" w:rsidR="0076517D" w:rsidRPr="00086AD0" w:rsidRDefault="0076517D" w:rsidP="0076517D">
            <w:pPr>
              <w:tabs>
                <w:tab w:val="left" w:pos="3436"/>
              </w:tabs>
              <w:rPr>
                <w:sz w:val="22"/>
                <w:szCs w:val="22"/>
              </w:rPr>
            </w:pPr>
            <w:r w:rsidRPr="00086AD0">
              <w:rPr>
                <w:sz w:val="22"/>
                <w:szCs w:val="22"/>
              </w:rPr>
              <w:t>-</w:t>
            </w:r>
            <w:r w:rsidR="00C35B33">
              <w:rPr>
                <w:sz w:val="22"/>
                <w:szCs w:val="22"/>
              </w:rPr>
              <w:t xml:space="preserve"> </w:t>
            </w:r>
            <w:r w:rsidRPr="00086AD0">
              <w:rPr>
                <w:sz w:val="22"/>
                <w:szCs w:val="22"/>
              </w:rPr>
              <w:t>UBMTTQ và các đoàn thể tỉnh;</w:t>
            </w:r>
          </w:p>
          <w:p w14:paraId="13A1074F" w14:textId="572A0F1E" w:rsidR="0076517D" w:rsidRPr="00086AD0" w:rsidRDefault="0076517D" w:rsidP="0076517D">
            <w:pPr>
              <w:rPr>
                <w:sz w:val="22"/>
                <w:szCs w:val="22"/>
              </w:rPr>
            </w:pPr>
            <w:r w:rsidRPr="00086AD0">
              <w:rPr>
                <w:sz w:val="22"/>
                <w:szCs w:val="22"/>
              </w:rPr>
              <w:t>-</w:t>
            </w:r>
            <w:r w:rsidR="00C35B33">
              <w:rPr>
                <w:sz w:val="22"/>
                <w:szCs w:val="22"/>
              </w:rPr>
              <w:t xml:space="preserve"> </w:t>
            </w:r>
            <w:r w:rsidRPr="00086AD0">
              <w:rPr>
                <w:sz w:val="22"/>
                <w:szCs w:val="22"/>
              </w:rPr>
              <w:t>CT, các PCT UBND tỉnh;</w:t>
            </w:r>
          </w:p>
          <w:p w14:paraId="23A22DAE" w14:textId="66D3D0D4" w:rsidR="0076517D" w:rsidRDefault="0076517D" w:rsidP="0076517D">
            <w:pPr>
              <w:rPr>
                <w:sz w:val="22"/>
                <w:szCs w:val="22"/>
              </w:rPr>
            </w:pPr>
            <w:r w:rsidRPr="00086AD0">
              <w:rPr>
                <w:sz w:val="22"/>
                <w:szCs w:val="22"/>
              </w:rPr>
              <w:t>-</w:t>
            </w:r>
            <w:r w:rsidR="00C35B33">
              <w:rPr>
                <w:sz w:val="22"/>
                <w:szCs w:val="22"/>
              </w:rPr>
              <w:t xml:space="preserve"> </w:t>
            </w:r>
            <w:r w:rsidRPr="00086AD0">
              <w:rPr>
                <w:sz w:val="22"/>
                <w:szCs w:val="22"/>
              </w:rPr>
              <w:t>Các sở, ban, ngành, UBND các xã, phường;</w:t>
            </w:r>
          </w:p>
          <w:p w14:paraId="3F3962D3" w14:textId="404FF652" w:rsidR="00B052E2" w:rsidRPr="00086AD0" w:rsidRDefault="00B052E2" w:rsidP="0076517D">
            <w:pPr>
              <w:rPr>
                <w:sz w:val="22"/>
                <w:szCs w:val="22"/>
              </w:rPr>
            </w:pPr>
            <w:r>
              <w:rPr>
                <w:sz w:val="22"/>
                <w:szCs w:val="22"/>
              </w:rPr>
              <w:t>- CVP, các PCVP;</w:t>
            </w:r>
          </w:p>
          <w:p w14:paraId="1FBF26BB" w14:textId="4F073F19" w:rsidR="0076517D" w:rsidRPr="00086AD0" w:rsidRDefault="0076517D" w:rsidP="0076517D">
            <w:pPr>
              <w:rPr>
                <w:sz w:val="22"/>
                <w:szCs w:val="22"/>
              </w:rPr>
            </w:pPr>
            <w:r w:rsidRPr="00086AD0">
              <w:rPr>
                <w:sz w:val="22"/>
                <w:szCs w:val="22"/>
              </w:rPr>
              <w:t>-</w:t>
            </w:r>
            <w:r w:rsidR="00C35B33">
              <w:rPr>
                <w:sz w:val="22"/>
                <w:szCs w:val="22"/>
              </w:rPr>
              <w:t xml:space="preserve"> </w:t>
            </w:r>
            <w:r w:rsidRPr="00086AD0">
              <w:rPr>
                <w:sz w:val="22"/>
                <w:szCs w:val="22"/>
              </w:rPr>
              <w:t>Trung tâm Công báo - Tin học</w:t>
            </w:r>
          </w:p>
          <w:p w14:paraId="033DA875" w14:textId="77777777" w:rsidR="0076517D" w:rsidRDefault="0076517D" w:rsidP="0076517D">
            <w:pPr>
              <w:rPr>
                <w:sz w:val="22"/>
                <w:szCs w:val="22"/>
              </w:rPr>
            </w:pPr>
            <w:r w:rsidRPr="00086AD0">
              <w:rPr>
                <w:sz w:val="22"/>
                <w:szCs w:val="22"/>
              </w:rPr>
              <w:t>(V</w:t>
            </w:r>
            <w:r w:rsidRPr="00086AD0">
              <w:rPr>
                <w:rFonts w:hint="eastAsia"/>
                <w:sz w:val="22"/>
                <w:szCs w:val="22"/>
              </w:rPr>
              <w:t>ă</w:t>
            </w:r>
            <w:r w:rsidRPr="00086AD0">
              <w:rPr>
                <w:sz w:val="22"/>
                <w:szCs w:val="22"/>
              </w:rPr>
              <w:t>n phòng Ủy ban nhân dân tỉnh);</w:t>
            </w:r>
          </w:p>
          <w:p w14:paraId="1B6B1836" w14:textId="2B593ABC" w:rsidR="00B052E2" w:rsidRPr="00086AD0" w:rsidRDefault="00B052E2" w:rsidP="0076517D">
            <w:pPr>
              <w:rPr>
                <w:sz w:val="22"/>
                <w:szCs w:val="22"/>
              </w:rPr>
            </w:pPr>
            <w:r>
              <w:rPr>
                <w:sz w:val="22"/>
                <w:szCs w:val="22"/>
              </w:rPr>
              <w:t>- CV: NCTH;</w:t>
            </w:r>
          </w:p>
          <w:p w14:paraId="13FA06AF" w14:textId="3F2CA452" w:rsidR="00075964" w:rsidRPr="00086AD0" w:rsidRDefault="0076517D" w:rsidP="0076517D">
            <w:pPr>
              <w:rPr>
                <w:sz w:val="22"/>
                <w:szCs w:val="22"/>
                <w:lang w:val="da-DK"/>
              </w:rPr>
            </w:pPr>
            <w:r w:rsidRPr="00086AD0">
              <w:rPr>
                <w:sz w:val="22"/>
                <w:szCs w:val="22"/>
              </w:rPr>
              <w:t>-</w:t>
            </w:r>
            <w:r w:rsidR="00C35B33">
              <w:rPr>
                <w:sz w:val="22"/>
                <w:szCs w:val="22"/>
              </w:rPr>
              <w:t xml:space="preserve"> </w:t>
            </w:r>
            <w:r w:rsidRPr="00086AD0">
              <w:rPr>
                <w:sz w:val="22"/>
                <w:szCs w:val="22"/>
              </w:rPr>
              <w:t xml:space="preserve">Lưu: VT, </w:t>
            </w:r>
            <w:r w:rsidR="00B052E2">
              <w:rPr>
                <w:sz w:val="22"/>
                <w:szCs w:val="22"/>
              </w:rPr>
              <w:t>NN12</w:t>
            </w:r>
            <w:r w:rsidRPr="00086AD0">
              <w:rPr>
                <w:sz w:val="22"/>
                <w:szCs w:val="22"/>
              </w:rPr>
              <w:t>.</w:t>
            </w:r>
          </w:p>
        </w:tc>
        <w:tc>
          <w:tcPr>
            <w:tcW w:w="5245" w:type="dxa"/>
            <w:tcBorders>
              <w:bottom w:val="nil"/>
            </w:tcBorders>
          </w:tcPr>
          <w:p w14:paraId="79DF1906" w14:textId="77777777" w:rsidR="00075964" w:rsidRPr="00086AD0" w:rsidRDefault="00075964" w:rsidP="00075964">
            <w:pPr>
              <w:jc w:val="center"/>
              <w:rPr>
                <w:b/>
                <w:bCs/>
                <w:sz w:val="27"/>
                <w:szCs w:val="27"/>
                <w:lang w:val="da-DK"/>
              </w:rPr>
            </w:pPr>
            <w:r w:rsidRPr="00086AD0">
              <w:rPr>
                <w:b/>
                <w:bCs/>
                <w:sz w:val="27"/>
                <w:szCs w:val="27"/>
                <w:lang w:val="da-DK"/>
              </w:rPr>
              <w:t>TM. ỦY BAN NHÂN DÂN</w:t>
            </w:r>
          </w:p>
          <w:p w14:paraId="7ECFF6E2" w14:textId="2E9E4543" w:rsidR="00075964" w:rsidRDefault="00B052E2" w:rsidP="00075964">
            <w:pPr>
              <w:jc w:val="center"/>
              <w:rPr>
                <w:b/>
                <w:bCs/>
                <w:sz w:val="27"/>
                <w:szCs w:val="27"/>
                <w:lang w:val="da-DK"/>
              </w:rPr>
            </w:pPr>
            <w:r>
              <w:rPr>
                <w:b/>
                <w:bCs/>
                <w:sz w:val="27"/>
                <w:szCs w:val="27"/>
                <w:lang w:val="da-DK"/>
              </w:rPr>
              <w:t xml:space="preserve">KT. </w:t>
            </w:r>
            <w:r w:rsidR="00075964" w:rsidRPr="00086AD0">
              <w:rPr>
                <w:b/>
                <w:bCs/>
                <w:sz w:val="27"/>
                <w:szCs w:val="27"/>
                <w:lang w:val="da-DK"/>
              </w:rPr>
              <w:t>CHỦ TỊCH</w:t>
            </w:r>
          </w:p>
          <w:p w14:paraId="433B9C5F" w14:textId="13E49D54" w:rsidR="00B052E2" w:rsidRPr="00086AD0" w:rsidRDefault="00B052E2" w:rsidP="00075964">
            <w:pPr>
              <w:jc w:val="center"/>
              <w:rPr>
                <w:b/>
                <w:bCs/>
                <w:sz w:val="27"/>
                <w:szCs w:val="27"/>
                <w:lang w:val="da-DK"/>
              </w:rPr>
            </w:pPr>
            <w:r>
              <w:rPr>
                <w:b/>
                <w:bCs/>
                <w:sz w:val="27"/>
                <w:szCs w:val="27"/>
                <w:lang w:val="da-DK"/>
              </w:rPr>
              <w:t>PHÓ CHỦ TỊCH</w:t>
            </w:r>
          </w:p>
          <w:p w14:paraId="13585554" w14:textId="3A7D6831" w:rsidR="00075964" w:rsidRPr="00086AD0" w:rsidRDefault="00075964" w:rsidP="00075964">
            <w:pPr>
              <w:jc w:val="center"/>
              <w:rPr>
                <w:b/>
                <w:bCs/>
                <w:sz w:val="27"/>
                <w:szCs w:val="27"/>
                <w:lang w:val="da-DK"/>
              </w:rPr>
            </w:pPr>
          </w:p>
          <w:p w14:paraId="7812E40F" w14:textId="5B46DD2F" w:rsidR="0076517D" w:rsidRPr="00086AD0" w:rsidRDefault="0076517D" w:rsidP="00075964">
            <w:pPr>
              <w:jc w:val="center"/>
              <w:rPr>
                <w:b/>
                <w:bCs/>
                <w:sz w:val="27"/>
                <w:szCs w:val="27"/>
                <w:lang w:val="da-DK"/>
              </w:rPr>
            </w:pPr>
          </w:p>
          <w:p w14:paraId="48A02B84" w14:textId="4BBD1150" w:rsidR="0076517D" w:rsidRPr="00086AD0" w:rsidRDefault="0076517D" w:rsidP="00075964">
            <w:pPr>
              <w:jc w:val="center"/>
              <w:rPr>
                <w:b/>
                <w:bCs/>
                <w:sz w:val="27"/>
                <w:szCs w:val="27"/>
                <w:lang w:val="da-DK"/>
              </w:rPr>
            </w:pPr>
          </w:p>
          <w:p w14:paraId="2F4DFAFD" w14:textId="19EC1BFF" w:rsidR="0076517D" w:rsidRPr="00086AD0" w:rsidRDefault="0076517D" w:rsidP="00075964">
            <w:pPr>
              <w:jc w:val="center"/>
              <w:rPr>
                <w:b/>
                <w:bCs/>
                <w:sz w:val="27"/>
                <w:szCs w:val="27"/>
                <w:lang w:val="da-DK"/>
              </w:rPr>
            </w:pPr>
          </w:p>
          <w:p w14:paraId="11FAC76D" w14:textId="556CA30F" w:rsidR="0076517D" w:rsidRPr="00086AD0" w:rsidRDefault="0076517D" w:rsidP="00075964">
            <w:pPr>
              <w:jc w:val="center"/>
              <w:rPr>
                <w:b/>
                <w:bCs/>
                <w:sz w:val="27"/>
                <w:szCs w:val="27"/>
                <w:lang w:val="da-DK"/>
              </w:rPr>
            </w:pPr>
          </w:p>
          <w:p w14:paraId="43B861BF" w14:textId="6F42D7D1" w:rsidR="0076517D" w:rsidRPr="00086AD0" w:rsidRDefault="00B052E2" w:rsidP="00075964">
            <w:pPr>
              <w:jc w:val="center"/>
              <w:rPr>
                <w:b/>
                <w:bCs/>
                <w:sz w:val="27"/>
                <w:szCs w:val="27"/>
                <w:lang w:val="da-DK"/>
              </w:rPr>
            </w:pPr>
            <w:r>
              <w:rPr>
                <w:b/>
                <w:bCs/>
              </w:rPr>
              <w:t>Phan Trọng Tấn</w:t>
            </w:r>
          </w:p>
          <w:p w14:paraId="7E61861E" w14:textId="72A29DB0" w:rsidR="00075964" w:rsidRPr="00086AD0" w:rsidRDefault="00075964" w:rsidP="00075964">
            <w:pPr>
              <w:spacing w:before="360"/>
              <w:jc w:val="center"/>
              <w:rPr>
                <w:bCs/>
                <w:lang w:val="da-DK"/>
              </w:rPr>
            </w:pPr>
          </w:p>
        </w:tc>
      </w:tr>
    </w:tbl>
    <w:p w14:paraId="2961F985" w14:textId="54EA6DCB" w:rsidR="000D173B" w:rsidRPr="00086AD0" w:rsidRDefault="000D173B" w:rsidP="000D173B">
      <w:pPr>
        <w:tabs>
          <w:tab w:val="left" w:pos="1860"/>
          <w:tab w:val="center" w:pos="4537"/>
        </w:tabs>
      </w:pPr>
    </w:p>
    <w:sectPr w:rsidR="000D173B" w:rsidRPr="00086AD0" w:rsidSect="00A06AC9">
      <w:headerReference w:type="default" r:id="rId9"/>
      <w:pgSz w:w="11909" w:h="16834" w:code="9"/>
      <w:pgMar w:top="1134" w:right="1134" w:bottom="1134" w:left="1701" w:header="578" w:footer="57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A0312" w14:textId="77777777" w:rsidR="003879C0" w:rsidRDefault="003879C0" w:rsidP="00330FD5">
      <w:r>
        <w:separator/>
      </w:r>
    </w:p>
  </w:endnote>
  <w:endnote w:type="continuationSeparator" w:id="0">
    <w:p w14:paraId="174C3AE5" w14:textId="77777777" w:rsidR="003879C0" w:rsidRDefault="003879C0" w:rsidP="00330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mo">
    <w:altName w:val="Calibri"/>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975454" w14:textId="77777777" w:rsidR="003879C0" w:rsidRDefault="003879C0" w:rsidP="00330FD5">
      <w:r>
        <w:separator/>
      </w:r>
    </w:p>
  </w:footnote>
  <w:footnote w:type="continuationSeparator" w:id="0">
    <w:p w14:paraId="437DF86F" w14:textId="77777777" w:rsidR="003879C0" w:rsidRDefault="003879C0" w:rsidP="00330F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423313717"/>
      <w:docPartObj>
        <w:docPartGallery w:val="Page Numbers (Top of Page)"/>
        <w:docPartUnique/>
      </w:docPartObj>
    </w:sdtPr>
    <w:sdtEndPr>
      <w:rPr>
        <w:noProof/>
      </w:rPr>
    </w:sdtEndPr>
    <w:sdtContent>
      <w:p w14:paraId="5634D1DD" w14:textId="17B0A359" w:rsidR="009D56DB" w:rsidRPr="000022BC" w:rsidRDefault="000022BC">
        <w:pPr>
          <w:pStyle w:val="Header"/>
          <w:jc w:val="center"/>
          <w:rPr>
            <w:sz w:val="24"/>
            <w:szCs w:val="24"/>
          </w:rPr>
        </w:pPr>
        <w:r w:rsidRPr="000022BC">
          <w:rPr>
            <w:sz w:val="24"/>
            <w:szCs w:val="24"/>
          </w:rPr>
          <w:fldChar w:fldCharType="begin"/>
        </w:r>
        <w:r w:rsidRPr="000022BC">
          <w:rPr>
            <w:sz w:val="24"/>
            <w:szCs w:val="24"/>
          </w:rPr>
          <w:instrText xml:space="preserve"> PAGE   \* MERGEFORMAT </w:instrText>
        </w:r>
        <w:r w:rsidRPr="000022BC">
          <w:rPr>
            <w:sz w:val="24"/>
            <w:szCs w:val="24"/>
          </w:rPr>
          <w:fldChar w:fldCharType="separate"/>
        </w:r>
        <w:r w:rsidR="00D87E5D">
          <w:rPr>
            <w:noProof/>
            <w:sz w:val="24"/>
            <w:szCs w:val="24"/>
          </w:rPr>
          <w:t>2</w:t>
        </w:r>
        <w:r w:rsidRPr="000022BC">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ADC7D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7678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38CD4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98696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B92D8E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36FA7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280F8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A2B6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6FCF2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DC72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E1C5D"/>
    <w:multiLevelType w:val="multilevel"/>
    <w:tmpl w:val="6AA4A938"/>
    <w:lvl w:ilvl="0">
      <w:start w:val="1"/>
      <w:numFmt w:val="decimal"/>
      <w:lvlText w:val="%1."/>
      <w:lvlJc w:val="left"/>
      <w:pPr>
        <w:tabs>
          <w:tab w:val="num" w:pos="450"/>
        </w:tabs>
        <w:ind w:left="450" w:hanging="45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6390278"/>
    <w:multiLevelType w:val="hybridMultilevel"/>
    <w:tmpl w:val="C010B7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E135089"/>
    <w:multiLevelType w:val="hybridMultilevel"/>
    <w:tmpl w:val="0966CB56"/>
    <w:lvl w:ilvl="0" w:tplc="2A64C0D4">
      <w:start w:val="1"/>
      <w:numFmt w:val="decimal"/>
      <w:suff w:val="space"/>
      <w:lvlText w:val="%1."/>
      <w:lvlJc w:val="left"/>
      <w:pPr>
        <w:ind w:left="0" w:firstLine="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35C055A"/>
    <w:multiLevelType w:val="hybridMultilevel"/>
    <w:tmpl w:val="053669EE"/>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3A55127"/>
    <w:multiLevelType w:val="hybridMultilevel"/>
    <w:tmpl w:val="122095D6"/>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3A3266"/>
    <w:multiLevelType w:val="hybridMultilevel"/>
    <w:tmpl w:val="7F2E93A8"/>
    <w:lvl w:ilvl="0" w:tplc="95C640B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127034E"/>
    <w:multiLevelType w:val="hybridMultilevel"/>
    <w:tmpl w:val="637298EE"/>
    <w:lvl w:ilvl="0" w:tplc="856E5D8E">
      <w:start w:val="1"/>
      <w:numFmt w:val="decimal"/>
      <w:lvlText w:val="%1."/>
      <w:lvlJc w:val="left"/>
      <w:pPr>
        <w:ind w:left="927" w:hanging="360"/>
      </w:pPr>
      <w:rPr>
        <w:rFonts w:hint="default"/>
        <w:b/>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3F77196"/>
    <w:multiLevelType w:val="hybridMultilevel"/>
    <w:tmpl w:val="0D8E8400"/>
    <w:lvl w:ilvl="0" w:tplc="181C708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5432E6"/>
    <w:multiLevelType w:val="hybridMultilevel"/>
    <w:tmpl w:val="B4F2305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D1C4F11"/>
    <w:multiLevelType w:val="hybridMultilevel"/>
    <w:tmpl w:val="ACF4BA34"/>
    <w:lvl w:ilvl="0" w:tplc="F36E4954">
      <w:start w:val="1"/>
      <w:numFmt w:val="decimal"/>
      <w:suff w:val="space"/>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15:restartNumberingAfterBreak="0">
    <w:nsid w:val="5F7A15D4"/>
    <w:multiLevelType w:val="hybridMultilevel"/>
    <w:tmpl w:val="B4F2305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2911393"/>
    <w:multiLevelType w:val="hybridMultilevel"/>
    <w:tmpl w:val="314A646C"/>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B7616D"/>
    <w:multiLevelType w:val="hybridMultilevel"/>
    <w:tmpl w:val="DEF01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3"/>
  </w:num>
  <w:num w:numId="4">
    <w:abstractNumId w:val="21"/>
  </w:num>
  <w:num w:numId="5">
    <w:abstractNumId w:val="18"/>
  </w:num>
  <w:num w:numId="6">
    <w:abstractNumId w:val="17"/>
  </w:num>
  <w:num w:numId="7">
    <w:abstractNumId w:val="20"/>
  </w:num>
  <w:num w:numId="8">
    <w:abstractNumId w:val="15"/>
  </w:num>
  <w:num w:numId="9">
    <w:abstractNumId w:val="12"/>
  </w:num>
  <w:num w:numId="10">
    <w:abstractNumId w:val="19"/>
  </w:num>
  <w:num w:numId="11">
    <w:abstractNumId w:val="16"/>
  </w:num>
  <w:num w:numId="12">
    <w:abstractNumId w:val="11"/>
  </w:num>
  <w:num w:numId="13">
    <w:abstractNumId w:val="2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6" w:nlCheck="1" w:checkStyle="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E04"/>
    <w:rsid w:val="00000B80"/>
    <w:rsid w:val="00001DDB"/>
    <w:rsid w:val="000022BC"/>
    <w:rsid w:val="00005498"/>
    <w:rsid w:val="00007409"/>
    <w:rsid w:val="000102CB"/>
    <w:rsid w:val="00012772"/>
    <w:rsid w:val="0001289C"/>
    <w:rsid w:val="00012EC0"/>
    <w:rsid w:val="00013CBF"/>
    <w:rsid w:val="0001568C"/>
    <w:rsid w:val="00016ED0"/>
    <w:rsid w:val="0001764C"/>
    <w:rsid w:val="00021574"/>
    <w:rsid w:val="00021DC5"/>
    <w:rsid w:val="00022FAA"/>
    <w:rsid w:val="000238CB"/>
    <w:rsid w:val="00025C51"/>
    <w:rsid w:val="000275DF"/>
    <w:rsid w:val="000318EE"/>
    <w:rsid w:val="00032AE4"/>
    <w:rsid w:val="00032CE9"/>
    <w:rsid w:val="00032F0F"/>
    <w:rsid w:val="00034FD5"/>
    <w:rsid w:val="000360AA"/>
    <w:rsid w:val="00042DD5"/>
    <w:rsid w:val="00044D66"/>
    <w:rsid w:val="00045044"/>
    <w:rsid w:val="000457FB"/>
    <w:rsid w:val="00047D9E"/>
    <w:rsid w:val="0005192E"/>
    <w:rsid w:val="00051FE4"/>
    <w:rsid w:val="00057C14"/>
    <w:rsid w:val="000602CA"/>
    <w:rsid w:val="000612C3"/>
    <w:rsid w:val="000620B6"/>
    <w:rsid w:val="00064EC5"/>
    <w:rsid w:val="0006520C"/>
    <w:rsid w:val="00066422"/>
    <w:rsid w:val="000664B5"/>
    <w:rsid w:val="00066868"/>
    <w:rsid w:val="00066E22"/>
    <w:rsid w:val="0006754A"/>
    <w:rsid w:val="000715CF"/>
    <w:rsid w:val="000753FA"/>
    <w:rsid w:val="00075964"/>
    <w:rsid w:val="00075B05"/>
    <w:rsid w:val="00080CBB"/>
    <w:rsid w:val="00080E04"/>
    <w:rsid w:val="0008128F"/>
    <w:rsid w:val="0008254B"/>
    <w:rsid w:val="000829A1"/>
    <w:rsid w:val="00082C30"/>
    <w:rsid w:val="000843F7"/>
    <w:rsid w:val="00085292"/>
    <w:rsid w:val="00085F58"/>
    <w:rsid w:val="00086AD0"/>
    <w:rsid w:val="00087371"/>
    <w:rsid w:val="00087577"/>
    <w:rsid w:val="000917B9"/>
    <w:rsid w:val="00092B88"/>
    <w:rsid w:val="00092F67"/>
    <w:rsid w:val="00094B46"/>
    <w:rsid w:val="000965D6"/>
    <w:rsid w:val="00097D1B"/>
    <w:rsid w:val="000A13C5"/>
    <w:rsid w:val="000A22CC"/>
    <w:rsid w:val="000A4159"/>
    <w:rsid w:val="000A725C"/>
    <w:rsid w:val="000A7BFF"/>
    <w:rsid w:val="000A7DA1"/>
    <w:rsid w:val="000B0688"/>
    <w:rsid w:val="000B284A"/>
    <w:rsid w:val="000B3E2E"/>
    <w:rsid w:val="000B4169"/>
    <w:rsid w:val="000B4749"/>
    <w:rsid w:val="000B7B4A"/>
    <w:rsid w:val="000C2ECF"/>
    <w:rsid w:val="000C362E"/>
    <w:rsid w:val="000C47B0"/>
    <w:rsid w:val="000C6B24"/>
    <w:rsid w:val="000C72BF"/>
    <w:rsid w:val="000C74DD"/>
    <w:rsid w:val="000C7F66"/>
    <w:rsid w:val="000D173B"/>
    <w:rsid w:val="000D1C8B"/>
    <w:rsid w:val="000D25AB"/>
    <w:rsid w:val="000D38D5"/>
    <w:rsid w:val="000D38F2"/>
    <w:rsid w:val="000D4313"/>
    <w:rsid w:val="000D445A"/>
    <w:rsid w:val="000D4F93"/>
    <w:rsid w:val="000D4FC9"/>
    <w:rsid w:val="000D54C1"/>
    <w:rsid w:val="000E072A"/>
    <w:rsid w:val="000E0B78"/>
    <w:rsid w:val="000E0F11"/>
    <w:rsid w:val="000E119F"/>
    <w:rsid w:val="000E1858"/>
    <w:rsid w:val="000E6084"/>
    <w:rsid w:val="000F0225"/>
    <w:rsid w:val="000F094E"/>
    <w:rsid w:val="000F138D"/>
    <w:rsid w:val="000F2CC4"/>
    <w:rsid w:val="000F3B64"/>
    <w:rsid w:val="000F3FB0"/>
    <w:rsid w:val="001010B6"/>
    <w:rsid w:val="00101A03"/>
    <w:rsid w:val="001076FD"/>
    <w:rsid w:val="00107E06"/>
    <w:rsid w:val="00111E47"/>
    <w:rsid w:val="00111F68"/>
    <w:rsid w:val="00112E60"/>
    <w:rsid w:val="0011354B"/>
    <w:rsid w:val="00113EB5"/>
    <w:rsid w:val="00114F14"/>
    <w:rsid w:val="00120D93"/>
    <w:rsid w:val="00123BB8"/>
    <w:rsid w:val="00124686"/>
    <w:rsid w:val="0012518C"/>
    <w:rsid w:val="0012578E"/>
    <w:rsid w:val="00127282"/>
    <w:rsid w:val="00131B85"/>
    <w:rsid w:val="00133B30"/>
    <w:rsid w:val="00133D6F"/>
    <w:rsid w:val="00134357"/>
    <w:rsid w:val="00134662"/>
    <w:rsid w:val="001354BA"/>
    <w:rsid w:val="0013655E"/>
    <w:rsid w:val="001371D2"/>
    <w:rsid w:val="001377C9"/>
    <w:rsid w:val="00137A96"/>
    <w:rsid w:val="00140400"/>
    <w:rsid w:val="0014149C"/>
    <w:rsid w:val="00142BDA"/>
    <w:rsid w:val="00143A77"/>
    <w:rsid w:val="00144A91"/>
    <w:rsid w:val="00144BC0"/>
    <w:rsid w:val="00145667"/>
    <w:rsid w:val="0014704D"/>
    <w:rsid w:val="00147DD8"/>
    <w:rsid w:val="00152878"/>
    <w:rsid w:val="00152FC3"/>
    <w:rsid w:val="00154EC6"/>
    <w:rsid w:val="00155397"/>
    <w:rsid w:val="001556CA"/>
    <w:rsid w:val="0015689B"/>
    <w:rsid w:val="001600CE"/>
    <w:rsid w:val="00160509"/>
    <w:rsid w:val="0016147A"/>
    <w:rsid w:val="00162B31"/>
    <w:rsid w:val="00164F5B"/>
    <w:rsid w:val="00165DD8"/>
    <w:rsid w:val="001667A9"/>
    <w:rsid w:val="00166982"/>
    <w:rsid w:val="00167751"/>
    <w:rsid w:val="00170756"/>
    <w:rsid w:val="00170B26"/>
    <w:rsid w:val="00171011"/>
    <w:rsid w:val="00171431"/>
    <w:rsid w:val="00171735"/>
    <w:rsid w:val="00171E7A"/>
    <w:rsid w:val="00173D60"/>
    <w:rsid w:val="0017444A"/>
    <w:rsid w:val="001744A3"/>
    <w:rsid w:val="00175382"/>
    <w:rsid w:val="00175659"/>
    <w:rsid w:val="00180F15"/>
    <w:rsid w:val="001812B8"/>
    <w:rsid w:val="0018156A"/>
    <w:rsid w:val="001838D7"/>
    <w:rsid w:val="0018515F"/>
    <w:rsid w:val="0018610D"/>
    <w:rsid w:val="001862D8"/>
    <w:rsid w:val="00186A68"/>
    <w:rsid w:val="00187989"/>
    <w:rsid w:val="00187A21"/>
    <w:rsid w:val="00191419"/>
    <w:rsid w:val="001916B1"/>
    <w:rsid w:val="00194A18"/>
    <w:rsid w:val="00195431"/>
    <w:rsid w:val="00196F80"/>
    <w:rsid w:val="001A17E0"/>
    <w:rsid w:val="001A3414"/>
    <w:rsid w:val="001A3CB5"/>
    <w:rsid w:val="001A3D09"/>
    <w:rsid w:val="001A6947"/>
    <w:rsid w:val="001A7CDE"/>
    <w:rsid w:val="001B02F7"/>
    <w:rsid w:val="001B056F"/>
    <w:rsid w:val="001B0AF3"/>
    <w:rsid w:val="001B0E2B"/>
    <w:rsid w:val="001B19CD"/>
    <w:rsid w:val="001B3796"/>
    <w:rsid w:val="001B38DF"/>
    <w:rsid w:val="001B3A09"/>
    <w:rsid w:val="001B49D5"/>
    <w:rsid w:val="001B4C5F"/>
    <w:rsid w:val="001B53C2"/>
    <w:rsid w:val="001B6D19"/>
    <w:rsid w:val="001B70BF"/>
    <w:rsid w:val="001B7906"/>
    <w:rsid w:val="001C092D"/>
    <w:rsid w:val="001C0A27"/>
    <w:rsid w:val="001C6734"/>
    <w:rsid w:val="001D1E2A"/>
    <w:rsid w:val="001D21AB"/>
    <w:rsid w:val="001D3623"/>
    <w:rsid w:val="001D4FD2"/>
    <w:rsid w:val="001D53F9"/>
    <w:rsid w:val="001E52D8"/>
    <w:rsid w:val="001E5B91"/>
    <w:rsid w:val="001E65AC"/>
    <w:rsid w:val="001F226B"/>
    <w:rsid w:val="001F3772"/>
    <w:rsid w:val="001F729F"/>
    <w:rsid w:val="00202310"/>
    <w:rsid w:val="00204CA5"/>
    <w:rsid w:val="00206758"/>
    <w:rsid w:val="00207310"/>
    <w:rsid w:val="002111B3"/>
    <w:rsid w:val="00214C3F"/>
    <w:rsid w:val="0021530C"/>
    <w:rsid w:val="002174B1"/>
    <w:rsid w:val="00220D4B"/>
    <w:rsid w:val="00221898"/>
    <w:rsid w:val="00222E76"/>
    <w:rsid w:val="00223099"/>
    <w:rsid w:val="00223567"/>
    <w:rsid w:val="00225551"/>
    <w:rsid w:val="00225F7A"/>
    <w:rsid w:val="00226AA8"/>
    <w:rsid w:val="002313D6"/>
    <w:rsid w:val="00235342"/>
    <w:rsid w:val="002355EE"/>
    <w:rsid w:val="002361CC"/>
    <w:rsid w:val="00237E7F"/>
    <w:rsid w:val="00240A1F"/>
    <w:rsid w:val="002474A7"/>
    <w:rsid w:val="002475E8"/>
    <w:rsid w:val="00247A91"/>
    <w:rsid w:val="00254DD8"/>
    <w:rsid w:val="002569BC"/>
    <w:rsid w:val="00256FFB"/>
    <w:rsid w:val="00257829"/>
    <w:rsid w:val="00257E5E"/>
    <w:rsid w:val="002613AF"/>
    <w:rsid w:val="0026325B"/>
    <w:rsid w:val="00271333"/>
    <w:rsid w:val="00272F0C"/>
    <w:rsid w:val="002747DF"/>
    <w:rsid w:val="002826C7"/>
    <w:rsid w:val="0028338E"/>
    <w:rsid w:val="00283F2B"/>
    <w:rsid w:val="00286265"/>
    <w:rsid w:val="00287F52"/>
    <w:rsid w:val="0029164E"/>
    <w:rsid w:val="00291E95"/>
    <w:rsid w:val="002936B8"/>
    <w:rsid w:val="00295DDB"/>
    <w:rsid w:val="002A004C"/>
    <w:rsid w:val="002A0CC5"/>
    <w:rsid w:val="002A125A"/>
    <w:rsid w:val="002A1638"/>
    <w:rsid w:val="002A1B08"/>
    <w:rsid w:val="002A2A34"/>
    <w:rsid w:val="002A79D2"/>
    <w:rsid w:val="002B0BCA"/>
    <w:rsid w:val="002B15C2"/>
    <w:rsid w:val="002B17D0"/>
    <w:rsid w:val="002B21A2"/>
    <w:rsid w:val="002B2F17"/>
    <w:rsid w:val="002B3F36"/>
    <w:rsid w:val="002B4288"/>
    <w:rsid w:val="002B6C58"/>
    <w:rsid w:val="002B6C61"/>
    <w:rsid w:val="002B6CAC"/>
    <w:rsid w:val="002B78BE"/>
    <w:rsid w:val="002C1DA1"/>
    <w:rsid w:val="002C2D94"/>
    <w:rsid w:val="002C6C93"/>
    <w:rsid w:val="002D19A6"/>
    <w:rsid w:val="002D2019"/>
    <w:rsid w:val="002D2A29"/>
    <w:rsid w:val="002D2AF9"/>
    <w:rsid w:val="002D4EF8"/>
    <w:rsid w:val="002D53BD"/>
    <w:rsid w:val="002E0845"/>
    <w:rsid w:val="002E14E5"/>
    <w:rsid w:val="002E24DF"/>
    <w:rsid w:val="002E3D87"/>
    <w:rsid w:val="002E48D0"/>
    <w:rsid w:val="002E72B9"/>
    <w:rsid w:val="002F07F1"/>
    <w:rsid w:val="002F349D"/>
    <w:rsid w:val="002F6512"/>
    <w:rsid w:val="002F6DA2"/>
    <w:rsid w:val="003036EA"/>
    <w:rsid w:val="00304498"/>
    <w:rsid w:val="0031236D"/>
    <w:rsid w:val="00312EB6"/>
    <w:rsid w:val="003131D6"/>
    <w:rsid w:val="00313669"/>
    <w:rsid w:val="003144EB"/>
    <w:rsid w:val="00314B5A"/>
    <w:rsid w:val="00315476"/>
    <w:rsid w:val="00315E94"/>
    <w:rsid w:val="003215F8"/>
    <w:rsid w:val="00321B9E"/>
    <w:rsid w:val="003227B0"/>
    <w:rsid w:val="0032741E"/>
    <w:rsid w:val="003277FF"/>
    <w:rsid w:val="00327E3C"/>
    <w:rsid w:val="00330B36"/>
    <w:rsid w:val="00330FD5"/>
    <w:rsid w:val="003326D4"/>
    <w:rsid w:val="00332B4B"/>
    <w:rsid w:val="00333178"/>
    <w:rsid w:val="00333EBF"/>
    <w:rsid w:val="00334764"/>
    <w:rsid w:val="003360C9"/>
    <w:rsid w:val="00340E9C"/>
    <w:rsid w:val="0034285A"/>
    <w:rsid w:val="003438A4"/>
    <w:rsid w:val="0034464B"/>
    <w:rsid w:val="00347729"/>
    <w:rsid w:val="00347A8E"/>
    <w:rsid w:val="00351386"/>
    <w:rsid w:val="00352484"/>
    <w:rsid w:val="003565AA"/>
    <w:rsid w:val="00356732"/>
    <w:rsid w:val="003576D2"/>
    <w:rsid w:val="00357877"/>
    <w:rsid w:val="00360D95"/>
    <w:rsid w:val="0036200B"/>
    <w:rsid w:val="003622BF"/>
    <w:rsid w:val="003658F6"/>
    <w:rsid w:val="00365BBD"/>
    <w:rsid w:val="00365DA0"/>
    <w:rsid w:val="003735E1"/>
    <w:rsid w:val="00373B9D"/>
    <w:rsid w:val="00373D52"/>
    <w:rsid w:val="00374DAB"/>
    <w:rsid w:val="003762AF"/>
    <w:rsid w:val="0037797C"/>
    <w:rsid w:val="00377AC7"/>
    <w:rsid w:val="00382585"/>
    <w:rsid w:val="00383609"/>
    <w:rsid w:val="003858CF"/>
    <w:rsid w:val="003865F0"/>
    <w:rsid w:val="00386755"/>
    <w:rsid w:val="003879C0"/>
    <w:rsid w:val="00387C9E"/>
    <w:rsid w:val="0039134C"/>
    <w:rsid w:val="00391680"/>
    <w:rsid w:val="003918D9"/>
    <w:rsid w:val="003921F2"/>
    <w:rsid w:val="003959E0"/>
    <w:rsid w:val="00396C97"/>
    <w:rsid w:val="0039762A"/>
    <w:rsid w:val="003978AD"/>
    <w:rsid w:val="003A5362"/>
    <w:rsid w:val="003A5553"/>
    <w:rsid w:val="003A631B"/>
    <w:rsid w:val="003B0DE3"/>
    <w:rsid w:val="003B1C4D"/>
    <w:rsid w:val="003B3502"/>
    <w:rsid w:val="003B4B16"/>
    <w:rsid w:val="003B52B1"/>
    <w:rsid w:val="003B5854"/>
    <w:rsid w:val="003B637E"/>
    <w:rsid w:val="003B665B"/>
    <w:rsid w:val="003B73A8"/>
    <w:rsid w:val="003B7B81"/>
    <w:rsid w:val="003C0204"/>
    <w:rsid w:val="003C0779"/>
    <w:rsid w:val="003C1F9E"/>
    <w:rsid w:val="003C5E5D"/>
    <w:rsid w:val="003C6B01"/>
    <w:rsid w:val="003D32E5"/>
    <w:rsid w:val="003D3D52"/>
    <w:rsid w:val="003D3E68"/>
    <w:rsid w:val="003D40EE"/>
    <w:rsid w:val="003D4815"/>
    <w:rsid w:val="003D5692"/>
    <w:rsid w:val="003D65DA"/>
    <w:rsid w:val="003D6E95"/>
    <w:rsid w:val="003E0C57"/>
    <w:rsid w:val="003E10AF"/>
    <w:rsid w:val="003E2E66"/>
    <w:rsid w:val="003E3509"/>
    <w:rsid w:val="003E6A13"/>
    <w:rsid w:val="003E6D10"/>
    <w:rsid w:val="003F02FF"/>
    <w:rsid w:val="003F1CE1"/>
    <w:rsid w:val="003F291D"/>
    <w:rsid w:val="003F58DA"/>
    <w:rsid w:val="003F6796"/>
    <w:rsid w:val="00400C11"/>
    <w:rsid w:val="004041E0"/>
    <w:rsid w:val="00404E2F"/>
    <w:rsid w:val="004070C3"/>
    <w:rsid w:val="004070E8"/>
    <w:rsid w:val="004101D4"/>
    <w:rsid w:val="00410554"/>
    <w:rsid w:val="004109C1"/>
    <w:rsid w:val="00410DC3"/>
    <w:rsid w:val="00411E3C"/>
    <w:rsid w:val="004120D6"/>
    <w:rsid w:val="004125F6"/>
    <w:rsid w:val="00413EC7"/>
    <w:rsid w:val="004152DA"/>
    <w:rsid w:val="00416898"/>
    <w:rsid w:val="0041752E"/>
    <w:rsid w:val="00417C27"/>
    <w:rsid w:val="00421A4E"/>
    <w:rsid w:val="00421B88"/>
    <w:rsid w:val="00421E9C"/>
    <w:rsid w:val="00423CB6"/>
    <w:rsid w:val="004249B8"/>
    <w:rsid w:val="004258F8"/>
    <w:rsid w:val="00430339"/>
    <w:rsid w:val="00431048"/>
    <w:rsid w:val="00433DE2"/>
    <w:rsid w:val="004344BC"/>
    <w:rsid w:val="00440EEF"/>
    <w:rsid w:val="004428D6"/>
    <w:rsid w:val="00444B63"/>
    <w:rsid w:val="00445A16"/>
    <w:rsid w:val="0045044D"/>
    <w:rsid w:val="0045099D"/>
    <w:rsid w:val="00451F75"/>
    <w:rsid w:val="00452AE9"/>
    <w:rsid w:val="00463197"/>
    <w:rsid w:val="00473C31"/>
    <w:rsid w:val="00473CFB"/>
    <w:rsid w:val="00475851"/>
    <w:rsid w:val="00475914"/>
    <w:rsid w:val="00475959"/>
    <w:rsid w:val="00476B07"/>
    <w:rsid w:val="00477FBD"/>
    <w:rsid w:val="004811CE"/>
    <w:rsid w:val="00481EE6"/>
    <w:rsid w:val="00482CAF"/>
    <w:rsid w:val="004840E5"/>
    <w:rsid w:val="004849F4"/>
    <w:rsid w:val="00486975"/>
    <w:rsid w:val="00487008"/>
    <w:rsid w:val="00487328"/>
    <w:rsid w:val="0048784D"/>
    <w:rsid w:val="00487DFB"/>
    <w:rsid w:val="00487FE0"/>
    <w:rsid w:val="0049022B"/>
    <w:rsid w:val="00494E71"/>
    <w:rsid w:val="004970AE"/>
    <w:rsid w:val="004A0BE9"/>
    <w:rsid w:val="004A0D2A"/>
    <w:rsid w:val="004A6D5E"/>
    <w:rsid w:val="004A6D71"/>
    <w:rsid w:val="004B0E33"/>
    <w:rsid w:val="004B32FE"/>
    <w:rsid w:val="004C033F"/>
    <w:rsid w:val="004C45E9"/>
    <w:rsid w:val="004C464E"/>
    <w:rsid w:val="004C5B4A"/>
    <w:rsid w:val="004D0941"/>
    <w:rsid w:val="004D0BD2"/>
    <w:rsid w:val="004D0D50"/>
    <w:rsid w:val="004D111E"/>
    <w:rsid w:val="004D1950"/>
    <w:rsid w:val="004D2124"/>
    <w:rsid w:val="004D26F8"/>
    <w:rsid w:val="004D2A49"/>
    <w:rsid w:val="004D2C36"/>
    <w:rsid w:val="004D2F49"/>
    <w:rsid w:val="004D36BE"/>
    <w:rsid w:val="004D3ABC"/>
    <w:rsid w:val="004D798E"/>
    <w:rsid w:val="004E00E8"/>
    <w:rsid w:val="004E02F8"/>
    <w:rsid w:val="004E245F"/>
    <w:rsid w:val="004E28BC"/>
    <w:rsid w:val="004E4F11"/>
    <w:rsid w:val="004F0705"/>
    <w:rsid w:val="004F32FF"/>
    <w:rsid w:val="004F6FE9"/>
    <w:rsid w:val="004F7F79"/>
    <w:rsid w:val="005002EE"/>
    <w:rsid w:val="00502D62"/>
    <w:rsid w:val="00503508"/>
    <w:rsid w:val="0050408A"/>
    <w:rsid w:val="00504132"/>
    <w:rsid w:val="00504150"/>
    <w:rsid w:val="00506879"/>
    <w:rsid w:val="0051485A"/>
    <w:rsid w:val="00515C8B"/>
    <w:rsid w:val="00517016"/>
    <w:rsid w:val="0051765E"/>
    <w:rsid w:val="005206A6"/>
    <w:rsid w:val="005207B8"/>
    <w:rsid w:val="00525CEA"/>
    <w:rsid w:val="00526279"/>
    <w:rsid w:val="00530B5C"/>
    <w:rsid w:val="00531EE8"/>
    <w:rsid w:val="005328B0"/>
    <w:rsid w:val="005347BF"/>
    <w:rsid w:val="00534D7F"/>
    <w:rsid w:val="00540F0E"/>
    <w:rsid w:val="00541BD4"/>
    <w:rsid w:val="005432E3"/>
    <w:rsid w:val="00545579"/>
    <w:rsid w:val="0054589F"/>
    <w:rsid w:val="005459D1"/>
    <w:rsid w:val="00551045"/>
    <w:rsid w:val="00554673"/>
    <w:rsid w:val="00554F1C"/>
    <w:rsid w:val="00556897"/>
    <w:rsid w:val="005570C2"/>
    <w:rsid w:val="005575DB"/>
    <w:rsid w:val="00557F1B"/>
    <w:rsid w:val="0056355B"/>
    <w:rsid w:val="00563A74"/>
    <w:rsid w:val="0056632A"/>
    <w:rsid w:val="005717DD"/>
    <w:rsid w:val="00572B36"/>
    <w:rsid w:val="00573495"/>
    <w:rsid w:val="0057724F"/>
    <w:rsid w:val="005806DC"/>
    <w:rsid w:val="005807B0"/>
    <w:rsid w:val="00580D41"/>
    <w:rsid w:val="005822C7"/>
    <w:rsid w:val="00587969"/>
    <w:rsid w:val="005940D2"/>
    <w:rsid w:val="005941F5"/>
    <w:rsid w:val="005A1B14"/>
    <w:rsid w:val="005A1E59"/>
    <w:rsid w:val="005A20B8"/>
    <w:rsid w:val="005A252B"/>
    <w:rsid w:val="005A5035"/>
    <w:rsid w:val="005A570F"/>
    <w:rsid w:val="005B539E"/>
    <w:rsid w:val="005B656A"/>
    <w:rsid w:val="005B7AD5"/>
    <w:rsid w:val="005C0CD1"/>
    <w:rsid w:val="005C471F"/>
    <w:rsid w:val="005C5C84"/>
    <w:rsid w:val="005C7564"/>
    <w:rsid w:val="005D0BDB"/>
    <w:rsid w:val="005D2F7F"/>
    <w:rsid w:val="005D40B9"/>
    <w:rsid w:val="005D59C9"/>
    <w:rsid w:val="005E00CD"/>
    <w:rsid w:val="005E0414"/>
    <w:rsid w:val="005E0939"/>
    <w:rsid w:val="005E1734"/>
    <w:rsid w:val="005E634E"/>
    <w:rsid w:val="005E7551"/>
    <w:rsid w:val="005E7A0E"/>
    <w:rsid w:val="005F21AD"/>
    <w:rsid w:val="005F79AD"/>
    <w:rsid w:val="005F7F7D"/>
    <w:rsid w:val="00601E40"/>
    <w:rsid w:val="0060372D"/>
    <w:rsid w:val="00604757"/>
    <w:rsid w:val="00604B91"/>
    <w:rsid w:val="00605911"/>
    <w:rsid w:val="00607239"/>
    <w:rsid w:val="00611946"/>
    <w:rsid w:val="00611A6F"/>
    <w:rsid w:val="00613003"/>
    <w:rsid w:val="00613FA1"/>
    <w:rsid w:val="00615436"/>
    <w:rsid w:val="00616A05"/>
    <w:rsid w:val="00616CA7"/>
    <w:rsid w:val="006175E2"/>
    <w:rsid w:val="00617A04"/>
    <w:rsid w:val="00620F68"/>
    <w:rsid w:val="00620F8C"/>
    <w:rsid w:val="0062596F"/>
    <w:rsid w:val="006268F4"/>
    <w:rsid w:val="00630DE7"/>
    <w:rsid w:val="006333A0"/>
    <w:rsid w:val="00634803"/>
    <w:rsid w:val="00635E46"/>
    <w:rsid w:val="00637344"/>
    <w:rsid w:val="00640F5B"/>
    <w:rsid w:val="00641060"/>
    <w:rsid w:val="006426D3"/>
    <w:rsid w:val="00643FF5"/>
    <w:rsid w:val="00644F26"/>
    <w:rsid w:val="0065232B"/>
    <w:rsid w:val="00652BBB"/>
    <w:rsid w:val="00652E4A"/>
    <w:rsid w:val="006537E6"/>
    <w:rsid w:val="00655FC0"/>
    <w:rsid w:val="00665131"/>
    <w:rsid w:val="00665373"/>
    <w:rsid w:val="00666A05"/>
    <w:rsid w:val="00667676"/>
    <w:rsid w:val="006679A0"/>
    <w:rsid w:val="006708C0"/>
    <w:rsid w:val="0067175E"/>
    <w:rsid w:val="006725E4"/>
    <w:rsid w:val="00672954"/>
    <w:rsid w:val="00673358"/>
    <w:rsid w:val="00673D32"/>
    <w:rsid w:val="0067491D"/>
    <w:rsid w:val="00675038"/>
    <w:rsid w:val="006856F9"/>
    <w:rsid w:val="006866C2"/>
    <w:rsid w:val="00687510"/>
    <w:rsid w:val="006876CB"/>
    <w:rsid w:val="006879BC"/>
    <w:rsid w:val="00687B61"/>
    <w:rsid w:val="006918C9"/>
    <w:rsid w:val="00692F8C"/>
    <w:rsid w:val="00693E98"/>
    <w:rsid w:val="006940F1"/>
    <w:rsid w:val="00695CF1"/>
    <w:rsid w:val="00696F37"/>
    <w:rsid w:val="006A02DE"/>
    <w:rsid w:val="006A0EFC"/>
    <w:rsid w:val="006A40CB"/>
    <w:rsid w:val="006A59B4"/>
    <w:rsid w:val="006A6A2E"/>
    <w:rsid w:val="006A726E"/>
    <w:rsid w:val="006A78EE"/>
    <w:rsid w:val="006B0120"/>
    <w:rsid w:val="006B08E0"/>
    <w:rsid w:val="006B0ACD"/>
    <w:rsid w:val="006C0869"/>
    <w:rsid w:val="006C3B24"/>
    <w:rsid w:val="006C3DCA"/>
    <w:rsid w:val="006C69D7"/>
    <w:rsid w:val="006C6FF6"/>
    <w:rsid w:val="006C74D5"/>
    <w:rsid w:val="006D039F"/>
    <w:rsid w:val="006D2353"/>
    <w:rsid w:val="006D2DB6"/>
    <w:rsid w:val="006D3971"/>
    <w:rsid w:val="006D4E43"/>
    <w:rsid w:val="006D5023"/>
    <w:rsid w:val="006D54A0"/>
    <w:rsid w:val="006D6448"/>
    <w:rsid w:val="006D6705"/>
    <w:rsid w:val="006D6CF1"/>
    <w:rsid w:val="006D7B73"/>
    <w:rsid w:val="006D7E2D"/>
    <w:rsid w:val="006E0655"/>
    <w:rsid w:val="006E40B5"/>
    <w:rsid w:val="006E53E6"/>
    <w:rsid w:val="006E54D6"/>
    <w:rsid w:val="006E617F"/>
    <w:rsid w:val="006E6E17"/>
    <w:rsid w:val="006F0729"/>
    <w:rsid w:val="006F0852"/>
    <w:rsid w:val="006F0E2C"/>
    <w:rsid w:val="006F3B0F"/>
    <w:rsid w:val="006F3D69"/>
    <w:rsid w:val="006F59D0"/>
    <w:rsid w:val="006F68BB"/>
    <w:rsid w:val="006F7079"/>
    <w:rsid w:val="007039FD"/>
    <w:rsid w:val="00705E29"/>
    <w:rsid w:val="007061CE"/>
    <w:rsid w:val="00706AC6"/>
    <w:rsid w:val="007074DE"/>
    <w:rsid w:val="00710013"/>
    <w:rsid w:val="007137DD"/>
    <w:rsid w:val="00714C7A"/>
    <w:rsid w:val="00714E28"/>
    <w:rsid w:val="00715D51"/>
    <w:rsid w:val="00717A47"/>
    <w:rsid w:val="00717FC0"/>
    <w:rsid w:val="007204DD"/>
    <w:rsid w:val="00722E95"/>
    <w:rsid w:val="00724302"/>
    <w:rsid w:val="007245EE"/>
    <w:rsid w:val="00724B14"/>
    <w:rsid w:val="00727C8A"/>
    <w:rsid w:val="0073353C"/>
    <w:rsid w:val="007346F6"/>
    <w:rsid w:val="0073545D"/>
    <w:rsid w:val="00740A89"/>
    <w:rsid w:val="0074149C"/>
    <w:rsid w:val="007421E8"/>
    <w:rsid w:val="00744E89"/>
    <w:rsid w:val="00746BA2"/>
    <w:rsid w:val="007518B8"/>
    <w:rsid w:val="00757021"/>
    <w:rsid w:val="007576E3"/>
    <w:rsid w:val="007577AB"/>
    <w:rsid w:val="0076153B"/>
    <w:rsid w:val="00763C05"/>
    <w:rsid w:val="0076517D"/>
    <w:rsid w:val="00765CC3"/>
    <w:rsid w:val="007665B9"/>
    <w:rsid w:val="00766AC8"/>
    <w:rsid w:val="00766FBE"/>
    <w:rsid w:val="00767EFB"/>
    <w:rsid w:val="00770F2F"/>
    <w:rsid w:val="00771F6F"/>
    <w:rsid w:val="007748AB"/>
    <w:rsid w:val="00775CCA"/>
    <w:rsid w:val="007760C8"/>
    <w:rsid w:val="007775D0"/>
    <w:rsid w:val="007800AD"/>
    <w:rsid w:val="007812F7"/>
    <w:rsid w:val="007829C0"/>
    <w:rsid w:val="007834C3"/>
    <w:rsid w:val="0078496C"/>
    <w:rsid w:val="00784A64"/>
    <w:rsid w:val="00787ABF"/>
    <w:rsid w:val="007919ED"/>
    <w:rsid w:val="00791F71"/>
    <w:rsid w:val="00791FA4"/>
    <w:rsid w:val="00792B59"/>
    <w:rsid w:val="007A026D"/>
    <w:rsid w:val="007A1770"/>
    <w:rsid w:val="007A2466"/>
    <w:rsid w:val="007A273E"/>
    <w:rsid w:val="007A2A20"/>
    <w:rsid w:val="007A57E5"/>
    <w:rsid w:val="007A6B6B"/>
    <w:rsid w:val="007A7536"/>
    <w:rsid w:val="007B4C63"/>
    <w:rsid w:val="007B758E"/>
    <w:rsid w:val="007C0B54"/>
    <w:rsid w:val="007C149F"/>
    <w:rsid w:val="007C2640"/>
    <w:rsid w:val="007C33EA"/>
    <w:rsid w:val="007D1A59"/>
    <w:rsid w:val="007D1D2D"/>
    <w:rsid w:val="007D5F2E"/>
    <w:rsid w:val="007D690F"/>
    <w:rsid w:val="007D781F"/>
    <w:rsid w:val="007D7D70"/>
    <w:rsid w:val="007E0618"/>
    <w:rsid w:val="007E13AA"/>
    <w:rsid w:val="007E2095"/>
    <w:rsid w:val="007E2F32"/>
    <w:rsid w:val="007E3705"/>
    <w:rsid w:val="007E38C0"/>
    <w:rsid w:val="007E5197"/>
    <w:rsid w:val="007E7B8A"/>
    <w:rsid w:val="007F0532"/>
    <w:rsid w:val="007F3A68"/>
    <w:rsid w:val="007F4851"/>
    <w:rsid w:val="007F5BA5"/>
    <w:rsid w:val="0080032E"/>
    <w:rsid w:val="00800653"/>
    <w:rsid w:val="00800E19"/>
    <w:rsid w:val="008014E9"/>
    <w:rsid w:val="0080183E"/>
    <w:rsid w:val="00802AE7"/>
    <w:rsid w:val="008049CA"/>
    <w:rsid w:val="008059F9"/>
    <w:rsid w:val="00806D90"/>
    <w:rsid w:val="0080727D"/>
    <w:rsid w:val="0081000A"/>
    <w:rsid w:val="00810B08"/>
    <w:rsid w:val="00810CAD"/>
    <w:rsid w:val="00810EA3"/>
    <w:rsid w:val="008125CD"/>
    <w:rsid w:val="00813176"/>
    <w:rsid w:val="00813849"/>
    <w:rsid w:val="008162EB"/>
    <w:rsid w:val="008174D4"/>
    <w:rsid w:val="00817802"/>
    <w:rsid w:val="0082073B"/>
    <w:rsid w:val="008218FB"/>
    <w:rsid w:val="008227EA"/>
    <w:rsid w:val="00823102"/>
    <w:rsid w:val="008279CD"/>
    <w:rsid w:val="008316D2"/>
    <w:rsid w:val="00832BAB"/>
    <w:rsid w:val="008334CC"/>
    <w:rsid w:val="00833CA6"/>
    <w:rsid w:val="00835F3F"/>
    <w:rsid w:val="00836581"/>
    <w:rsid w:val="00840D24"/>
    <w:rsid w:val="008435A7"/>
    <w:rsid w:val="00845149"/>
    <w:rsid w:val="008472B7"/>
    <w:rsid w:val="0085338E"/>
    <w:rsid w:val="00853C46"/>
    <w:rsid w:val="00853C97"/>
    <w:rsid w:val="0085456B"/>
    <w:rsid w:val="00854D7C"/>
    <w:rsid w:val="00861D69"/>
    <w:rsid w:val="00861FE3"/>
    <w:rsid w:val="008636B5"/>
    <w:rsid w:val="00863BEC"/>
    <w:rsid w:val="00864883"/>
    <w:rsid w:val="0086620C"/>
    <w:rsid w:val="00866CC0"/>
    <w:rsid w:val="008674C8"/>
    <w:rsid w:val="008727A6"/>
    <w:rsid w:val="008739F1"/>
    <w:rsid w:val="00873BD8"/>
    <w:rsid w:val="00873D7C"/>
    <w:rsid w:val="008743A6"/>
    <w:rsid w:val="008819FA"/>
    <w:rsid w:val="00884264"/>
    <w:rsid w:val="008905D5"/>
    <w:rsid w:val="00890E39"/>
    <w:rsid w:val="00891784"/>
    <w:rsid w:val="00892CEA"/>
    <w:rsid w:val="0089321A"/>
    <w:rsid w:val="00894D30"/>
    <w:rsid w:val="00894E38"/>
    <w:rsid w:val="008959A2"/>
    <w:rsid w:val="00896656"/>
    <w:rsid w:val="0089720C"/>
    <w:rsid w:val="008A0427"/>
    <w:rsid w:val="008A0B42"/>
    <w:rsid w:val="008A39FD"/>
    <w:rsid w:val="008A4CCB"/>
    <w:rsid w:val="008A684B"/>
    <w:rsid w:val="008A7347"/>
    <w:rsid w:val="008B04DE"/>
    <w:rsid w:val="008B1841"/>
    <w:rsid w:val="008B2421"/>
    <w:rsid w:val="008B27CB"/>
    <w:rsid w:val="008B434D"/>
    <w:rsid w:val="008B56D5"/>
    <w:rsid w:val="008B69B5"/>
    <w:rsid w:val="008B77E6"/>
    <w:rsid w:val="008C2F4F"/>
    <w:rsid w:val="008C491F"/>
    <w:rsid w:val="008D0986"/>
    <w:rsid w:val="008D54CA"/>
    <w:rsid w:val="008D59A6"/>
    <w:rsid w:val="008E10BF"/>
    <w:rsid w:val="008E11F7"/>
    <w:rsid w:val="008E232D"/>
    <w:rsid w:val="008E700E"/>
    <w:rsid w:val="008E72CE"/>
    <w:rsid w:val="008F0750"/>
    <w:rsid w:val="008F09AE"/>
    <w:rsid w:val="008F1028"/>
    <w:rsid w:val="008F140F"/>
    <w:rsid w:val="008F2091"/>
    <w:rsid w:val="008F2792"/>
    <w:rsid w:val="00900693"/>
    <w:rsid w:val="00901861"/>
    <w:rsid w:val="0090346B"/>
    <w:rsid w:val="00904F24"/>
    <w:rsid w:val="0090525D"/>
    <w:rsid w:val="009054BC"/>
    <w:rsid w:val="00906211"/>
    <w:rsid w:val="00906A21"/>
    <w:rsid w:val="00907235"/>
    <w:rsid w:val="00907A90"/>
    <w:rsid w:val="00910DBF"/>
    <w:rsid w:val="009127EF"/>
    <w:rsid w:val="00913485"/>
    <w:rsid w:val="009143BA"/>
    <w:rsid w:val="009167D9"/>
    <w:rsid w:val="00916F59"/>
    <w:rsid w:val="0091740A"/>
    <w:rsid w:val="0092155C"/>
    <w:rsid w:val="00921886"/>
    <w:rsid w:val="009218EB"/>
    <w:rsid w:val="00922086"/>
    <w:rsid w:val="00922555"/>
    <w:rsid w:val="00930201"/>
    <w:rsid w:val="00931214"/>
    <w:rsid w:val="00931869"/>
    <w:rsid w:val="0093508F"/>
    <w:rsid w:val="00935BDB"/>
    <w:rsid w:val="00943269"/>
    <w:rsid w:val="009436CB"/>
    <w:rsid w:val="00945139"/>
    <w:rsid w:val="009459A9"/>
    <w:rsid w:val="009470A4"/>
    <w:rsid w:val="00947812"/>
    <w:rsid w:val="00950700"/>
    <w:rsid w:val="0095140A"/>
    <w:rsid w:val="00951607"/>
    <w:rsid w:val="00954750"/>
    <w:rsid w:val="00954EAD"/>
    <w:rsid w:val="00955242"/>
    <w:rsid w:val="009570F3"/>
    <w:rsid w:val="00960B64"/>
    <w:rsid w:val="00961ADD"/>
    <w:rsid w:val="00963F45"/>
    <w:rsid w:val="00965917"/>
    <w:rsid w:val="00966D52"/>
    <w:rsid w:val="009674BC"/>
    <w:rsid w:val="00970285"/>
    <w:rsid w:val="0097061E"/>
    <w:rsid w:val="00970683"/>
    <w:rsid w:val="00971860"/>
    <w:rsid w:val="00971A25"/>
    <w:rsid w:val="00972F06"/>
    <w:rsid w:val="00974E91"/>
    <w:rsid w:val="00975518"/>
    <w:rsid w:val="0097683F"/>
    <w:rsid w:val="00976BC3"/>
    <w:rsid w:val="00976EFA"/>
    <w:rsid w:val="00980B4A"/>
    <w:rsid w:val="009835EE"/>
    <w:rsid w:val="009842B7"/>
    <w:rsid w:val="00985C91"/>
    <w:rsid w:val="009867E5"/>
    <w:rsid w:val="009948AD"/>
    <w:rsid w:val="009A253A"/>
    <w:rsid w:val="009A25ED"/>
    <w:rsid w:val="009A3D13"/>
    <w:rsid w:val="009A445A"/>
    <w:rsid w:val="009A65BD"/>
    <w:rsid w:val="009A7A6C"/>
    <w:rsid w:val="009B00D2"/>
    <w:rsid w:val="009B356E"/>
    <w:rsid w:val="009B361E"/>
    <w:rsid w:val="009B3C2C"/>
    <w:rsid w:val="009B3E33"/>
    <w:rsid w:val="009B6727"/>
    <w:rsid w:val="009B7654"/>
    <w:rsid w:val="009B7D9A"/>
    <w:rsid w:val="009B7DBC"/>
    <w:rsid w:val="009C0984"/>
    <w:rsid w:val="009D12D3"/>
    <w:rsid w:val="009D17BE"/>
    <w:rsid w:val="009D1C8F"/>
    <w:rsid w:val="009D3F00"/>
    <w:rsid w:val="009D56DB"/>
    <w:rsid w:val="009D6136"/>
    <w:rsid w:val="009D7DB1"/>
    <w:rsid w:val="009E036D"/>
    <w:rsid w:val="009E0A98"/>
    <w:rsid w:val="009E1F11"/>
    <w:rsid w:val="009E55E1"/>
    <w:rsid w:val="009F011A"/>
    <w:rsid w:val="009F03B8"/>
    <w:rsid w:val="009F0AC2"/>
    <w:rsid w:val="009F24A3"/>
    <w:rsid w:val="009F35FA"/>
    <w:rsid w:val="009F40CF"/>
    <w:rsid w:val="009F4164"/>
    <w:rsid w:val="009F4613"/>
    <w:rsid w:val="009F4D75"/>
    <w:rsid w:val="009F4E5C"/>
    <w:rsid w:val="009F57F0"/>
    <w:rsid w:val="009F5E5B"/>
    <w:rsid w:val="009F776A"/>
    <w:rsid w:val="00A035BA"/>
    <w:rsid w:val="00A04CB3"/>
    <w:rsid w:val="00A05515"/>
    <w:rsid w:val="00A05EC2"/>
    <w:rsid w:val="00A06AC9"/>
    <w:rsid w:val="00A10873"/>
    <w:rsid w:val="00A10945"/>
    <w:rsid w:val="00A11709"/>
    <w:rsid w:val="00A12874"/>
    <w:rsid w:val="00A13C1E"/>
    <w:rsid w:val="00A1453C"/>
    <w:rsid w:val="00A1674E"/>
    <w:rsid w:val="00A167E3"/>
    <w:rsid w:val="00A16E3A"/>
    <w:rsid w:val="00A20BB0"/>
    <w:rsid w:val="00A22082"/>
    <w:rsid w:val="00A2388F"/>
    <w:rsid w:val="00A23D23"/>
    <w:rsid w:val="00A24D0A"/>
    <w:rsid w:val="00A3005F"/>
    <w:rsid w:val="00A32B1E"/>
    <w:rsid w:val="00A32E04"/>
    <w:rsid w:val="00A34F02"/>
    <w:rsid w:val="00A41BD2"/>
    <w:rsid w:val="00A41E5C"/>
    <w:rsid w:val="00A43B55"/>
    <w:rsid w:val="00A443FC"/>
    <w:rsid w:val="00A44743"/>
    <w:rsid w:val="00A453DE"/>
    <w:rsid w:val="00A45913"/>
    <w:rsid w:val="00A459A9"/>
    <w:rsid w:val="00A45A01"/>
    <w:rsid w:val="00A46602"/>
    <w:rsid w:val="00A506EC"/>
    <w:rsid w:val="00A5159B"/>
    <w:rsid w:val="00A518BE"/>
    <w:rsid w:val="00A521A6"/>
    <w:rsid w:val="00A54792"/>
    <w:rsid w:val="00A5676D"/>
    <w:rsid w:val="00A60208"/>
    <w:rsid w:val="00A60E71"/>
    <w:rsid w:val="00A62A8C"/>
    <w:rsid w:val="00A62CC9"/>
    <w:rsid w:val="00A63BD8"/>
    <w:rsid w:val="00A64DD8"/>
    <w:rsid w:val="00A65018"/>
    <w:rsid w:val="00A65D2A"/>
    <w:rsid w:val="00A7082E"/>
    <w:rsid w:val="00A71C7D"/>
    <w:rsid w:val="00A73E59"/>
    <w:rsid w:val="00A7447D"/>
    <w:rsid w:val="00A749C0"/>
    <w:rsid w:val="00A76BD3"/>
    <w:rsid w:val="00A7735D"/>
    <w:rsid w:val="00A815F7"/>
    <w:rsid w:val="00A8282F"/>
    <w:rsid w:val="00A82877"/>
    <w:rsid w:val="00A9060C"/>
    <w:rsid w:val="00A90743"/>
    <w:rsid w:val="00A90757"/>
    <w:rsid w:val="00A92225"/>
    <w:rsid w:val="00A94B87"/>
    <w:rsid w:val="00A95408"/>
    <w:rsid w:val="00A955DD"/>
    <w:rsid w:val="00A95751"/>
    <w:rsid w:val="00A95D8C"/>
    <w:rsid w:val="00A96767"/>
    <w:rsid w:val="00A96A4C"/>
    <w:rsid w:val="00AA02D0"/>
    <w:rsid w:val="00AA12C8"/>
    <w:rsid w:val="00AA14BA"/>
    <w:rsid w:val="00AA3B38"/>
    <w:rsid w:val="00AA4E9A"/>
    <w:rsid w:val="00AA7167"/>
    <w:rsid w:val="00AA71F3"/>
    <w:rsid w:val="00AA7D3C"/>
    <w:rsid w:val="00AB04D1"/>
    <w:rsid w:val="00AB074F"/>
    <w:rsid w:val="00AB29B7"/>
    <w:rsid w:val="00AB5FC2"/>
    <w:rsid w:val="00AB6100"/>
    <w:rsid w:val="00AB7B28"/>
    <w:rsid w:val="00AC0F0F"/>
    <w:rsid w:val="00AC1212"/>
    <w:rsid w:val="00AC1442"/>
    <w:rsid w:val="00AC27D7"/>
    <w:rsid w:val="00AC385A"/>
    <w:rsid w:val="00AC3A06"/>
    <w:rsid w:val="00AC3EFC"/>
    <w:rsid w:val="00AC5449"/>
    <w:rsid w:val="00AC5D84"/>
    <w:rsid w:val="00AC68C8"/>
    <w:rsid w:val="00AC7BF0"/>
    <w:rsid w:val="00AD3224"/>
    <w:rsid w:val="00AD412C"/>
    <w:rsid w:val="00AD444C"/>
    <w:rsid w:val="00AE289E"/>
    <w:rsid w:val="00AE2B99"/>
    <w:rsid w:val="00AE31CD"/>
    <w:rsid w:val="00AE3484"/>
    <w:rsid w:val="00AE353B"/>
    <w:rsid w:val="00AE4643"/>
    <w:rsid w:val="00AE6446"/>
    <w:rsid w:val="00AE74AE"/>
    <w:rsid w:val="00AE7B83"/>
    <w:rsid w:val="00AE7B85"/>
    <w:rsid w:val="00AE7E1E"/>
    <w:rsid w:val="00AF0536"/>
    <w:rsid w:val="00AF22A6"/>
    <w:rsid w:val="00AF3664"/>
    <w:rsid w:val="00AF38D6"/>
    <w:rsid w:val="00AF5C1C"/>
    <w:rsid w:val="00AF5CE5"/>
    <w:rsid w:val="00AF7BEC"/>
    <w:rsid w:val="00B03348"/>
    <w:rsid w:val="00B04153"/>
    <w:rsid w:val="00B04531"/>
    <w:rsid w:val="00B052E2"/>
    <w:rsid w:val="00B103F0"/>
    <w:rsid w:val="00B16C3A"/>
    <w:rsid w:val="00B1771A"/>
    <w:rsid w:val="00B23CBF"/>
    <w:rsid w:val="00B249EA"/>
    <w:rsid w:val="00B2700D"/>
    <w:rsid w:val="00B30641"/>
    <w:rsid w:val="00B30672"/>
    <w:rsid w:val="00B30C1F"/>
    <w:rsid w:val="00B3112F"/>
    <w:rsid w:val="00B33F21"/>
    <w:rsid w:val="00B344D1"/>
    <w:rsid w:val="00B367B3"/>
    <w:rsid w:val="00B36AAA"/>
    <w:rsid w:val="00B429B4"/>
    <w:rsid w:val="00B45F6E"/>
    <w:rsid w:val="00B47161"/>
    <w:rsid w:val="00B50A64"/>
    <w:rsid w:val="00B51BFD"/>
    <w:rsid w:val="00B533E8"/>
    <w:rsid w:val="00B54289"/>
    <w:rsid w:val="00B54DB4"/>
    <w:rsid w:val="00B576B9"/>
    <w:rsid w:val="00B60656"/>
    <w:rsid w:val="00B60C09"/>
    <w:rsid w:val="00B623C1"/>
    <w:rsid w:val="00B66B4C"/>
    <w:rsid w:val="00B6710C"/>
    <w:rsid w:val="00B67D8C"/>
    <w:rsid w:val="00B725FB"/>
    <w:rsid w:val="00B734DA"/>
    <w:rsid w:val="00B73D71"/>
    <w:rsid w:val="00B748C2"/>
    <w:rsid w:val="00B74D3C"/>
    <w:rsid w:val="00B7619A"/>
    <w:rsid w:val="00B76326"/>
    <w:rsid w:val="00B8160D"/>
    <w:rsid w:val="00B82092"/>
    <w:rsid w:val="00B840CF"/>
    <w:rsid w:val="00B87069"/>
    <w:rsid w:val="00B94DCB"/>
    <w:rsid w:val="00B95176"/>
    <w:rsid w:val="00B9600A"/>
    <w:rsid w:val="00B96348"/>
    <w:rsid w:val="00B97BC3"/>
    <w:rsid w:val="00BA1DFD"/>
    <w:rsid w:val="00BA21E9"/>
    <w:rsid w:val="00BA2310"/>
    <w:rsid w:val="00BA380F"/>
    <w:rsid w:val="00BA56AC"/>
    <w:rsid w:val="00BA5709"/>
    <w:rsid w:val="00BA6527"/>
    <w:rsid w:val="00BB0687"/>
    <w:rsid w:val="00BB1070"/>
    <w:rsid w:val="00BB2D9B"/>
    <w:rsid w:val="00BB4784"/>
    <w:rsid w:val="00BB573C"/>
    <w:rsid w:val="00BB796E"/>
    <w:rsid w:val="00BB7E6F"/>
    <w:rsid w:val="00BC06D8"/>
    <w:rsid w:val="00BC2A92"/>
    <w:rsid w:val="00BC3627"/>
    <w:rsid w:val="00BC5730"/>
    <w:rsid w:val="00BC5CDA"/>
    <w:rsid w:val="00BC6223"/>
    <w:rsid w:val="00BC6D3A"/>
    <w:rsid w:val="00BC7023"/>
    <w:rsid w:val="00BD025E"/>
    <w:rsid w:val="00BD0C94"/>
    <w:rsid w:val="00BD1A2A"/>
    <w:rsid w:val="00BD2AEC"/>
    <w:rsid w:val="00BD3884"/>
    <w:rsid w:val="00BD3D5A"/>
    <w:rsid w:val="00BE1516"/>
    <w:rsid w:val="00BE269B"/>
    <w:rsid w:val="00BE2FA0"/>
    <w:rsid w:val="00BE3834"/>
    <w:rsid w:val="00BE3CD4"/>
    <w:rsid w:val="00BE432E"/>
    <w:rsid w:val="00BE4556"/>
    <w:rsid w:val="00BE503B"/>
    <w:rsid w:val="00BE693C"/>
    <w:rsid w:val="00BE710F"/>
    <w:rsid w:val="00BE7483"/>
    <w:rsid w:val="00BF1598"/>
    <w:rsid w:val="00BF5BFE"/>
    <w:rsid w:val="00BF5F83"/>
    <w:rsid w:val="00C03262"/>
    <w:rsid w:val="00C03D0A"/>
    <w:rsid w:val="00C04103"/>
    <w:rsid w:val="00C04AA9"/>
    <w:rsid w:val="00C05D35"/>
    <w:rsid w:val="00C065CA"/>
    <w:rsid w:val="00C06B8C"/>
    <w:rsid w:val="00C079D6"/>
    <w:rsid w:val="00C10A60"/>
    <w:rsid w:val="00C116CF"/>
    <w:rsid w:val="00C11A88"/>
    <w:rsid w:val="00C12768"/>
    <w:rsid w:val="00C15850"/>
    <w:rsid w:val="00C1712E"/>
    <w:rsid w:val="00C173E6"/>
    <w:rsid w:val="00C174A1"/>
    <w:rsid w:val="00C17FC9"/>
    <w:rsid w:val="00C20035"/>
    <w:rsid w:val="00C206BD"/>
    <w:rsid w:val="00C20FDE"/>
    <w:rsid w:val="00C21983"/>
    <w:rsid w:val="00C21C15"/>
    <w:rsid w:val="00C21E29"/>
    <w:rsid w:val="00C2533A"/>
    <w:rsid w:val="00C255FA"/>
    <w:rsid w:val="00C276AF"/>
    <w:rsid w:val="00C301E8"/>
    <w:rsid w:val="00C326EA"/>
    <w:rsid w:val="00C32F93"/>
    <w:rsid w:val="00C35B33"/>
    <w:rsid w:val="00C371EA"/>
    <w:rsid w:val="00C37568"/>
    <w:rsid w:val="00C401B6"/>
    <w:rsid w:val="00C40A24"/>
    <w:rsid w:val="00C4253B"/>
    <w:rsid w:val="00C439A0"/>
    <w:rsid w:val="00C4541F"/>
    <w:rsid w:val="00C47171"/>
    <w:rsid w:val="00C47B8C"/>
    <w:rsid w:val="00C51C33"/>
    <w:rsid w:val="00C52077"/>
    <w:rsid w:val="00C52F1A"/>
    <w:rsid w:val="00C536E3"/>
    <w:rsid w:val="00C54908"/>
    <w:rsid w:val="00C54A0C"/>
    <w:rsid w:val="00C56701"/>
    <w:rsid w:val="00C64A4D"/>
    <w:rsid w:val="00C655D9"/>
    <w:rsid w:val="00C67780"/>
    <w:rsid w:val="00C67B63"/>
    <w:rsid w:val="00C67CC3"/>
    <w:rsid w:val="00C70220"/>
    <w:rsid w:val="00C7123D"/>
    <w:rsid w:val="00C73F00"/>
    <w:rsid w:val="00C769B8"/>
    <w:rsid w:val="00C76C3D"/>
    <w:rsid w:val="00C77056"/>
    <w:rsid w:val="00C8236B"/>
    <w:rsid w:val="00C82FBE"/>
    <w:rsid w:val="00C8307C"/>
    <w:rsid w:val="00C8361F"/>
    <w:rsid w:val="00C839F8"/>
    <w:rsid w:val="00C91F83"/>
    <w:rsid w:val="00C92501"/>
    <w:rsid w:val="00C929C6"/>
    <w:rsid w:val="00C9643C"/>
    <w:rsid w:val="00C977F2"/>
    <w:rsid w:val="00CA0B68"/>
    <w:rsid w:val="00CA16F9"/>
    <w:rsid w:val="00CA20A1"/>
    <w:rsid w:val="00CA2725"/>
    <w:rsid w:val="00CA3580"/>
    <w:rsid w:val="00CA3AD4"/>
    <w:rsid w:val="00CA3FB1"/>
    <w:rsid w:val="00CB1B66"/>
    <w:rsid w:val="00CB24C9"/>
    <w:rsid w:val="00CB2712"/>
    <w:rsid w:val="00CB2859"/>
    <w:rsid w:val="00CB509B"/>
    <w:rsid w:val="00CB770C"/>
    <w:rsid w:val="00CC0D38"/>
    <w:rsid w:val="00CC12FA"/>
    <w:rsid w:val="00CC24C3"/>
    <w:rsid w:val="00CC52C0"/>
    <w:rsid w:val="00CC6339"/>
    <w:rsid w:val="00CC6689"/>
    <w:rsid w:val="00CC77BE"/>
    <w:rsid w:val="00CD0906"/>
    <w:rsid w:val="00CD11B2"/>
    <w:rsid w:val="00CD14EC"/>
    <w:rsid w:val="00CD21CB"/>
    <w:rsid w:val="00CD634D"/>
    <w:rsid w:val="00CD6433"/>
    <w:rsid w:val="00CE005C"/>
    <w:rsid w:val="00CE65A4"/>
    <w:rsid w:val="00CE688D"/>
    <w:rsid w:val="00CE73EE"/>
    <w:rsid w:val="00CF0CA9"/>
    <w:rsid w:val="00CF424E"/>
    <w:rsid w:val="00CF444B"/>
    <w:rsid w:val="00CF640E"/>
    <w:rsid w:val="00CF6479"/>
    <w:rsid w:val="00CF659E"/>
    <w:rsid w:val="00CF7574"/>
    <w:rsid w:val="00CF7700"/>
    <w:rsid w:val="00D00C99"/>
    <w:rsid w:val="00D0699F"/>
    <w:rsid w:val="00D07651"/>
    <w:rsid w:val="00D07F97"/>
    <w:rsid w:val="00D101B2"/>
    <w:rsid w:val="00D104F3"/>
    <w:rsid w:val="00D107AC"/>
    <w:rsid w:val="00D12D68"/>
    <w:rsid w:val="00D135A6"/>
    <w:rsid w:val="00D15759"/>
    <w:rsid w:val="00D16E98"/>
    <w:rsid w:val="00D17301"/>
    <w:rsid w:val="00D201BA"/>
    <w:rsid w:val="00D2158E"/>
    <w:rsid w:val="00D23FD8"/>
    <w:rsid w:val="00D2433C"/>
    <w:rsid w:val="00D24BBF"/>
    <w:rsid w:val="00D24CF4"/>
    <w:rsid w:val="00D30924"/>
    <w:rsid w:val="00D35BDE"/>
    <w:rsid w:val="00D3647E"/>
    <w:rsid w:val="00D37627"/>
    <w:rsid w:val="00D409B8"/>
    <w:rsid w:val="00D416EB"/>
    <w:rsid w:val="00D422D4"/>
    <w:rsid w:val="00D45A77"/>
    <w:rsid w:val="00D470DD"/>
    <w:rsid w:val="00D4742A"/>
    <w:rsid w:val="00D51718"/>
    <w:rsid w:val="00D51D56"/>
    <w:rsid w:val="00D52752"/>
    <w:rsid w:val="00D52E72"/>
    <w:rsid w:val="00D53109"/>
    <w:rsid w:val="00D552FB"/>
    <w:rsid w:val="00D612F1"/>
    <w:rsid w:val="00D62AB3"/>
    <w:rsid w:val="00D66667"/>
    <w:rsid w:val="00D66C2C"/>
    <w:rsid w:val="00D76B99"/>
    <w:rsid w:val="00D8056E"/>
    <w:rsid w:val="00D80863"/>
    <w:rsid w:val="00D80E51"/>
    <w:rsid w:val="00D80F87"/>
    <w:rsid w:val="00D831CE"/>
    <w:rsid w:val="00D8337E"/>
    <w:rsid w:val="00D8415B"/>
    <w:rsid w:val="00D84208"/>
    <w:rsid w:val="00D84D96"/>
    <w:rsid w:val="00D84E0B"/>
    <w:rsid w:val="00D850D5"/>
    <w:rsid w:val="00D87E5D"/>
    <w:rsid w:val="00D9160C"/>
    <w:rsid w:val="00D920BC"/>
    <w:rsid w:val="00D92999"/>
    <w:rsid w:val="00D92BE9"/>
    <w:rsid w:val="00D95B37"/>
    <w:rsid w:val="00D96AD7"/>
    <w:rsid w:val="00D97353"/>
    <w:rsid w:val="00D97F37"/>
    <w:rsid w:val="00DA5C42"/>
    <w:rsid w:val="00DA6779"/>
    <w:rsid w:val="00DB011B"/>
    <w:rsid w:val="00DB1FD8"/>
    <w:rsid w:val="00DB4C7F"/>
    <w:rsid w:val="00DB60BA"/>
    <w:rsid w:val="00DC0AC5"/>
    <w:rsid w:val="00DC0DDE"/>
    <w:rsid w:val="00DC1E32"/>
    <w:rsid w:val="00DC1FC9"/>
    <w:rsid w:val="00DC2583"/>
    <w:rsid w:val="00DC318A"/>
    <w:rsid w:val="00DC3CA4"/>
    <w:rsid w:val="00DC4140"/>
    <w:rsid w:val="00DC4961"/>
    <w:rsid w:val="00DD25C6"/>
    <w:rsid w:val="00DD380E"/>
    <w:rsid w:val="00DD3A31"/>
    <w:rsid w:val="00DD4A89"/>
    <w:rsid w:val="00DD5144"/>
    <w:rsid w:val="00DD61DB"/>
    <w:rsid w:val="00DE0B98"/>
    <w:rsid w:val="00DE10E5"/>
    <w:rsid w:val="00DE1B49"/>
    <w:rsid w:val="00DE1F82"/>
    <w:rsid w:val="00DE462F"/>
    <w:rsid w:val="00DE4632"/>
    <w:rsid w:val="00DE5132"/>
    <w:rsid w:val="00DE5345"/>
    <w:rsid w:val="00DF1645"/>
    <w:rsid w:val="00DF273D"/>
    <w:rsid w:val="00DF5F3F"/>
    <w:rsid w:val="00DF691F"/>
    <w:rsid w:val="00E0014D"/>
    <w:rsid w:val="00E0192A"/>
    <w:rsid w:val="00E02014"/>
    <w:rsid w:val="00E0292C"/>
    <w:rsid w:val="00E03A6D"/>
    <w:rsid w:val="00E04FC2"/>
    <w:rsid w:val="00E0725E"/>
    <w:rsid w:val="00E10FEC"/>
    <w:rsid w:val="00E1167F"/>
    <w:rsid w:val="00E14B5F"/>
    <w:rsid w:val="00E162A7"/>
    <w:rsid w:val="00E16DE2"/>
    <w:rsid w:val="00E17EAA"/>
    <w:rsid w:val="00E21439"/>
    <w:rsid w:val="00E214C3"/>
    <w:rsid w:val="00E2336A"/>
    <w:rsid w:val="00E304DA"/>
    <w:rsid w:val="00E33686"/>
    <w:rsid w:val="00E40284"/>
    <w:rsid w:val="00E4794C"/>
    <w:rsid w:val="00E5143D"/>
    <w:rsid w:val="00E51FFA"/>
    <w:rsid w:val="00E51FFF"/>
    <w:rsid w:val="00E52188"/>
    <w:rsid w:val="00E5288E"/>
    <w:rsid w:val="00E54A2E"/>
    <w:rsid w:val="00E54B0B"/>
    <w:rsid w:val="00E559BF"/>
    <w:rsid w:val="00E61093"/>
    <w:rsid w:val="00E615C8"/>
    <w:rsid w:val="00E61F0B"/>
    <w:rsid w:val="00E6266E"/>
    <w:rsid w:val="00E626E4"/>
    <w:rsid w:val="00E635A0"/>
    <w:rsid w:val="00E63EC7"/>
    <w:rsid w:val="00E66A31"/>
    <w:rsid w:val="00E70784"/>
    <w:rsid w:val="00E7489C"/>
    <w:rsid w:val="00E76959"/>
    <w:rsid w:val="00E77399"/>
    <w:rsid w:val="00E81E5D"/>
    <w:rsid w:val="00E82008"/>
    <w:rsid w:val="00E82EBF"/>
    <w:rsid w:val="00E84B91"/>
    <w:rsid w:val="00E8501A"/>
    <w:rsid w:val="00E85E54"/>
    <w:rsid w:val="00E872DE"/>
    <w:rsid w:val="00E9006D"/>
    <w:rsid w:val="00E91135"/>
    <w:rsid w:val="00E93883"/>
    <w:rsid w:val="00E9555F"/>
    <w:rsid w:val="00EA2344"/>
    <w:rsid w:val="00EA3396"/>
    <w:rsid w:val="00EA4044"/>
    <w:rsid w:val="00EA441F"/>
    <w:rsid w:val="00EA5C0A"/>
    <w:rsid w:val="00EA6BB2"/>
    <w:rsid w:val="00EA6CAB"/>
    <w:rsid w:val="00EA6EB7"/>
    <w:rsid w:val="00EA778E"/>
    <w:rsid w:val="00EB2429"/>
    <w:rsid w:val="00EB257E"/>
    <w:rsid w:val="00EB4957"/>
    <w:rsid w:val="00EB4FE8"/>
    <w:rsid w:val="00EB6B59"/>
    <w:rsid w:val="00EB6CBD"/>
    <w:rsid w:val="00EC20EB"/>
    <w:rsid w:val="00EC3436"/>
    <w:rsid w:val="00EC35DC"/>
    <w:rsid w:val="00EC439C"/>
    <w:rsid w:val="00EC5883"/>
    <w:rsid w:val="00EC5DED"/>
    <w:rsid w:val="00ED213D"/>
    <w:rsid w:val="00ED3E61"/>
    <w:rsid w:val="00ED59B7"/>
    <w:rsid w:val="00ED7713"/>
    <w:rsid w:val="00EE200A"/>
    <w:rsid w:val="00EE295C"/>
    <w:rsid w:val="00EE3FE1"/>
    <w:rsid w:val="00EE7396"/>
    <w:rsid w:val="00EF139B"/>
    <w:rsid w:val="00EF3E35"/>
    <w:rsid w:val="00F02AEF"/>
    <w:rsid w:val="00F051A6"/>
    <w:rsid w:val="00F066AD"/>
    <w:rsid w:val="00F07748"/>
    <w:rsid w:val="00F10487"/>
    <w:rsid w:val="00F11E64"/>
    <w:rsid w:val="00F12F08"/>
    <w:rsid w:val="00F1302B"/>
    <w:rsid w:val="00F14290"/>
    <w:rsid w:val="00F1444F"/>
    <w:rsid w:val="00F16525"/>
    <w:rsid w:val="00F167A7"/>
    <w:rsid w:val="00F16903"/>
    <w:rsid w:val="00F232C1"/>
    <w:rsid w:val="00F23B99"/>
    <w:rsid w:val="00F23CF7"/>
    <w:rsid w:val="00F263F6"/>
    <w:rsid w:val="00F2661A"/>
    <w:rsid w:val="00F276E9"/>
    <w:rsid w:val="00F279B7"/>
    <w:rsid w:val="00F303FC"/>
    <w:rsid w:val="00F30794"/>
    <w:rsid w:val="00F33667"/>
    <w:rsid w:val="00F3388A"/>
    <w:rsid w:val="00F33BD3"/>
    <w:rsid w:val="00F342A7"/>
    <w:rsid w:val="00F355DF"/>
    <w:rsid w:val="00F3685B"/>
    <w:rsid w:val="00F3736A"/>
    <w:rsid w:val="00F41C05"/>
    <w:rsid w:val="00F43530"/>
    <w:rsid w:val="00F43E63"/>
    <w:rsid w:val="00F44C12"/>
    <w:rsid w:val="00F44EFE"/>
    <w:rsid w:val="00F4620A"/>
    <w:rsid w:val="00F47B14"/>
    <w:rsid w:val="00F47F2C"/>
    <w:rsid w:val="00F503C6"/>
    <w:rsid w:val="00F52E39"/>
    <w:rsid w:val="00F53656"/>
    <w:rsid w:val="00F54B5C"/>
    <w:rsid w:val="00F56469"/>
    <w:rsid w:val="00F61D94"/>
    <w:rsid w:val="00F62069"/>
    <w:rsid w:val="00F707EF"/>
    <w:rsid w:val="00F709B6"/>
    <w:rsid w:val="00F72648"/>
    <w:rsid w:val="00F750A9"/>
    <w:rsid w:val="00F76F39"/>
    <w:rsid w:val="00F81173"/>
    <w:rsid w:val="00F812CB"/>
    <w:rsid w:val="00F83AB3"/>
    <w:rsid w:val="00F83F02"/>
    <w:rsid w:val="00F86554"/>
    <w:rsid w:val="00F90060"/>
    <w:rsid w:val="00F94C60"/>
    <w:rsid w:val="00F968CB"/>
    <w:rsid w:val="00F96BF4"/>
    <w:rsid w:val="00F97C1C"/>
    <w:rsid w:val="00FA1EF1"/>
    <w:rsid w:val="00FA2AB2"/>
    <w:rsid w:val="00FA343C"/>
    <w:rsid w:val="00FA4CF3"/>
    <w:rsid w:val="00FA65AD"/>
    <w:rsid w:val="00FB4555"/>
    <w:rsid w:val="00FB5550"/>
    <w:rsid w:val="00FB7603"/>
    <w:rsid w:val="00FB7A5A"/>
    <w:rsid w:val="00FC0077"/>
    <w:rsid w:val="00FC1A96"/>
    <w:rsid w:val="00FC2D8D"/>
    <w:rsid w:val="00FC3122"/>
    <w:rsid w:val="00FC31DA"/>
    <w:rsid w:val="00FC4AC6"/>
    <w:rsid w:val="00FC4F81"/>
    <w:rsid w:val="00FC5524"/>
    <w:rsid w:val="00FC751C"/>
    <w:rsid w:val="00FC7DD3"/>
    <w:rsid w:val="00FD0344"/>
    <w:rsid w:val="00FD36FA"/>
    <w:rsid w:val="00FD72D8"/>
    <w:rsid w:val="00FD7F39"/>
    <w:rsid w:val="00FE10FE"/>
    <w:rsid w:val="00FE1A5A"/>
    <w:rsid w:val="00FE2753"/>
    <w:rsid w:val="00FE3D91"/>
    <w:rsid w:val="00FE614C"/>
    <w:rsid w:val="00FE68B0"/>
    <w:rsid w:val="00FE7692"/>
    <w:rsid w:val="00FF201C"/>
    <w:rsid w:val="00FF247E"/>
    <w:rsid w:val="00FF3BC6"/>
    <w:rsid w:val="00FF669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8F9BD"/>
  <w15:docId w15:val="{349DA178-4123-4EE8-9068-9A25B4A1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C1E"/>
    <w:rPr>
      <w:sz w:val="28"/>
      <w:szCs w:val="28"/>
      <w:lang w:val="en-US" w:eastAsia="en-US"/>
    </w:rPr>
  </w:style>
  <w:style w:type="paragraph" w:styleId="Heading1">
    <w:name w:val="heading 1"/>
    <w:basedOn w:val="Normal"/>
    <w:next w:val="Normal"/>
    <w:link w:val="Heading1Char"/>
    <w:qFormat/>
    <w:rsid w:val="00F066AD"/>
    <w:pPr>
      <w:keepNext/>
      <w:spacing w:before="120" w:after="120"/>
      <w:ind w:firstLine="720"/>
      <w:jc w:val="both"/>
      <w:outlineLvl w:val="0"/>
    </w:pPr>
    <w:rPr>
      <w:rFonts w:ascii="Times New Roman Bold" w:hAnsi="Times New Roman Bold"/>
      <w:b/>
      <w:sz w:val="26"/>
    </w:rPr>
  </w:style>
  <w:style w:type="paragraph" w:styleId="Heading2">
    <w:name w:val="heading 2"/>
    <w:basedOn w:val="Normal"/>
    <w:next w:val="Normal"/>
    <w:link w:val="Heading2Char"/>
    <w:semiHidden/>
    <w:unhideWhenUsed/>
    <w:qFormat/>
    <w:rsid w:val="003B585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066AD"/>
    <w:rPr>
      <w:rFonts w:ascii="Times New Roman Bold" w:hAnsi="Times New Roman Bold"/>
      <w:b/>
      <w:sz w:val="26"/>
      <w:szCs w:val="28"/>
      <w:lang w:val="en-US" w:eastAsia="en-US"/>
    </w:rPr>
  </w:style>
  <w:style w:type="table" w:styleId="TableGrid">
    <w:name w:val="Table Grid"/>
    <w:basedOn w:val="TableNormal"/>
    <w:rsid w:val="00C67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3772"/>
    <w:pPr>
      <w:ind w:left="720"/>
      <w:contextualSpacing/>
    </w:pPr>
  </w:style>
  <w:style w:type="paragraph" w:styleId="Header">
    <w:name w:val="header"/>
    <w:basedOn w:val="Normal"/>
    <w:link w:val="HeaderChar"/>
    <w:uiPriority w:val="99"/>
    <w:rsid w:val="00330FD5"/>
    <w:pPr>
      <w:tabs>
        <w:tab w:val="center" w:pos="4513"/>
        <w:tab w:val="right" w:pos="9026"/>
      </w:tabs>
    </w:pPr>
  </w:style>
  <w:style w:type="character" w:customStyle="1" w:styleId="HeaderChar">
    <w:name w:val="Header Char"/>
    <w:link w:val="Header"/>
    <w:uiPriority w:val="99"/>
    <w:rsid w:val="00330FD5"/>
    <w:rPr>
      <w:sz w:val="28"/>
      <w:szCs w:val="28"/>
    </w:rPr>
  </w:style>
  <w:style w:type="paragraph" w:styleId="Footer">
    <w:name w:val="footer"/>
    <w:basedOn w:val="Normal"/>
    <w:link w:val="FooterChar"/>
    <w:uiPriority w:val="99"/>
    <w:rsid w:val="00330FD5"/>
    <w:pPr>
      <w:tabs>
        <w:tab w:val="center" w:pos="4513"/>
        <w:tab w:val="right" w:pos="9026"/>
      </w:tabs>
    </w:pPr>
  </w:style>
  <w:style w:type="character" w:customStyle="1" w:styleId="FooterChar">
    <w:name w:val="Footer Char"/>
    <w:link w:val="Footer"/>
    <w:uiPriority w:val="99"/>
    <w:rsid w:val="00330FD5"/>
    <w:rPr>
      <w:sz w:val="28"/>
      <w:szCs w:val="28"/>
    </w:rPr>
  </w:style>
  <w:style w:type="paragraph" w:styleId="BodyText3">
    <w:name w:val="Body Text 3"/>
    <w:basedOn w:val="Normal"/>
    <w:link w:val="BodyText3Char"/>
    <w:rsid w:val="00FA4CF3"/>
    <w:pPr>
      <w:jc w:val="both"/>
    </w:pPr>
    <w:rPr>
      <w:rFonts w:ascii=".VnTime" w:hAnsi=".VnTime"/>
      <w:szCs w:val="20"/>
    </w:rPr>
  </w:style>
  <w:style w:type="character" w:customStyle="1" w:styleId="BodyText3Char">
    <w:name w:val="Body Text 3 Char"/>
    <w:basedOn w:val="DefaultParagraphFont"/>
    <w:link w:val="BodyText3"/>
    <w:rsid w:val="00FA4CF3"/>
    <w:rPr>
      <w:rFonts w:ascii=".VnTime" w:hAnsi=".VnTime"/>
      <w:sz w:val="28"/>
      <w:lang w:val="en-US" w:eastAsia="en-US"/>
    </w:rPr>
  </w:style>
  <w:style w:type="character" w:customStyle="1" w:styleId="apple-converted-space">
    <w:name w:val="apple-converted-space"/>
    <w:basedOn w:val="DefaultParagraphFont"/>
    <w:rsid w:val="009E55E1"/>
  </w:style>
  <w:style w:type="paragraph" w:styleId="Revision">
    <w:name w:val="Revision"/>
    <w:hidden/>
    <w:uiPriority w:val="99"/>
    <w:semiHidden/>
    <w:rsid w:val="00943269"/>
    <w:rPr>
      <w:sz w:val="28"/>
      <w:szCs w:val="28"/>
      <w:lang w:val="en-US" w:eastAsia="en-US"/>
    </w:rPr>
  </w:style>
  <w:style w:type="paragraph" w:styleId="BalloonText">
    <w:name w:val="Balloon Text"/>
    <w:basedOn w:val="Normal"/>
    <w:link w:val="BalloonTextChar"/>
    <w:unhideWhenUsed/>
    <w:rsid w:val="006C74D5"/>
    <w:pPr>
      <w:pBdr>
        <w:top w:val="single" w:sz="4" w:space="1" w:color="auto"/>
        <w:left w:val="single" w:sz="4" w:space="4" w:color="auto"/>
        <w:bottom w:val="single" w:sz="4" w:space="1" w:color="auto"/>
        <w:right w:val="single" w:sz="4" w:space="4" w:color="auto"/>
      </w:pBdr>
    </w:pPr>
    <w:rPr>
      <w:rFonts w:cs="Segoe UI"/>
      <w:sz w:val="24"/>
      <w:szCs w:val="18"/>
    </w:rPr>
  </w:style>
  <w:style w:type="character" w:customStyle="1" w:styleId="BalloonTextChar">
    <w:name w:val="Balloon Text Char"/>
    <w:basedOn w:val="DefaultParagraphFont"/>
    <w:link w:val="BalloonText"/>
    <w:rsid w:val="006C74D5"/>
    <w:rPr>
      <w:rFonts w:cs="Segoe UI"/>
      <w:sz w:val="24"/>
      <w:szCs w:val="18"/>
      <w:lang w:val="en-US" w:eastAsia="en-US"/>
    </w:rPr>
  </w:style>
  <w:style w:type="character" w:customStyle="1" w:styleId="Heading2Char">
    <w:name w:val="Heading 2 Char"/>
    <w:basedOn w:val="DefaultParagraphFont"/>
    <w:link w:val="Heading2"/>
    <w:semiHidden/>
    <w:rsid w:val="003B5854"/>
    <w:rPr>
      <w:rFonts w:asciiTheme="majorHAnsi" w:eastAsiaTheme="majorEastAsia" w:hAnsiTheme="majorHAnsi" w:cstheme="majorBidi"/>
      <w:color w:val="365F91" w:themeColor="accent1" w:themeShade="BF"/>
      <w:sz w:val="26"/>
      <w:szCs w:val="26"/>
      <w:lang w:val="en-US" w:eastAsia="en-US"/>
    </w:rPr>
  </w:style>
  <w:style w:type="paragraph" w:customStyle="1" w:styleId="TVD1">
    <w:name w:val="TVD_1"/>
    <w:basedOn w:val="Heading1"/>
    <w:link w:val="TVD1Char"/>
    <w:autoRedefine/>
    <w:qFormat/>
    <w:rsid w:val="004970AE"/>
    <w:rPr>
      <w:sz w:val="28"/>
    </w:rPr>
  </w:style>
  <w:style w:type="paragraph" w:customStyle="1" w:styleId="TVD2">
    <w:name w:val="TVD_2"/>
    <w:basedOn w:val="Heading2"/>
    <w:link w:val="TVD2Char"/>
    <w:autoRedefine/>
    <w:qFormat/>
    <w:rsid w:val="00C92501"/>
    <w:pPr>
      <w:spacing w:before="120"/>
      <w:ind w:firstLine="720"/>
      <w:jc w:val="both"/>
    </w:pPr>
    <w:rPr>
      <w:b/>
      <w:color w:val="auto"/>
      <w:sz w:val="28"/>
    </w:rPr>
  </w:style>
  <w:style w:type="character" w:customStyle="1" w:styleId="TVD1Char">
    <w:name w:val="TVD_1 Char"/>
    <w:basedOn w:val="Heading1Char"/>
    <w:link w:val="TVD1"/>
    <w:rsid w:val="004970AE"/>
    <w:rPr>
      <w:rFonts w:ascii="Times New Roman Bold" w:hAnsi="Times New Roman Bold"/>
      <w:b/>
      <w:sz w:val="28"/>
      <w:szCs w:val="28"/>
      <w:lang w:val="en-US" w:eastAsia="en-US"/>
    </w:rPr>
  </w:style>
  <w:style w:type="character" w:customStyle="1" w:styleId="TVD2Char">
    <w:name w:val="TVD_2 Char"/>
    <w:basedOn w:val="Heading2Char"/>
    <w:link w:val="TVD2"/>
    <w:rsid w:val="00C92501"/>
    <w:rPr>
      <w:rFonts w:asciiTheme="majorHAnsi" w:eastAsiaTheme="majorEastAsia" w:hAnsiTheme="majorHAnsi" w:cstheme="majorBidi"/>
      <w:b/>
      <w:color w:val="365F91" w:themeColor="accent1" w:themeShade="BF"/>
      <w:sz w:val="28"/>
      <w:szCs w:val="26"/>
      <w:lang w:val="en-US" w:eastAsia="en-US"/>
    </w:rPr>
  </w:style>
  <w:style w:type="paragraph" w:styleId="NormalWeb">
    <w:name w:val="Normal (Web)"/>
    <w:basedOn w:val="Normal"/>
    <w:link w:val="NormalWebChar"/>
    <w:uiPriority w:val="99"/>
    <w:unhideWhenUsed/>
    <w:rsid w:val="0078496C"/>
    <w:pPr>
      <w:spacing w:before="100" w:beforeAutospacing="1" w:after="100" w:afterAutospacing="1"/>
    </w:pPr>
    <w:rPr>
      <w:sz w:val="24"/>
      <w:szCs w:val="24"/>
    </w:rPr>
  </w:style>
  <w:style w:type="paragraph" w:styleId="FootnoteText">
    <w:name w:val="footnote text"/>
    <w:basedOn w:val="Normal"/>
    <w:link w:val="FootnoteTextChar"/>
    <w:unhideWhenUsed/>
    <w:rsid w:val="00607239"/>
    <w:rPr>
      <w:rFonts w:ascii="Calibri" w:eastAsia="Calibri" w:hAnsi="Calibri"/>
      <w:sz w:val="20"/>
      <w:szCs w:val="20"/>
    </w:rPr>
  </w:style>
  <w:style w:type="character" w:customStyle="1" w:styleId="FootnoteTextChar">
    <w:name w:val="Footnote Text Char"/>
    <w:basedOn w:val="DefaultParagraphFont"/>
    <w:link w:val="FootnoteText"/>
    <w:rsid w:val="00607239"/>
    <w:rPr>
      <w:rFonts w:ascii="Calibri" w:eastAsia="Calibri" w:hAnsi="Calibri"/>
    </w:rPr>
  </w:style>
  <w:style w:type="character" w:customStyle="1" w:styleId="fontstyle01">
    <w:name w:val="fontstyle01"/>
    <w:basedOn w:val="DefaultParagraphFont"/>
    <w:rsid w:val="00CE688D"/>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E688D"/>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iPriority w:val="99"/>
    <w:unhideWhenUsed/>
    <w:rsid w:val="00B429B4"/>
    <w:rPr>
      <w:sz w:val="16"/>
      <w:szCs w:val="16"/>
    </w:rPr>
  </w:style>
  <w:style w:type="paragraph" w:styleId="CommentText">
    <w:name w:val="annotation text"/>
    <w:basedOn w:val="Normal"/>
    <w:link w:val="CommentTextChar"/>
    <w:uiPriority w:val="99"/>
    <w:unhideWhenUsed/>
    <w:rsid w:val="00A13C1E"/>
    <w:rPr>
      <w:szCs w:val="20"/>
    </w:rPr>
  </w:style>
  <w:style w:type="character" w:customStyle="1" w:styleId="CommentTextChar">
    <w:name w:val="Comment Text Char"/>
    <w:basedOn w:val="DefaultParagraphFont"/>
    <w:link w:val="CommentText"/>
    <w:uiPriority w:val="99"/>
    <w:rsid w:val="00A13C1E"/>
    <w:rPr>
      <w:sz w:val="28"/>
      <w:lang w:val="en-US" w:eastAsia="en-US"/>
    </w:rPr>
  </w:style>
  <w:style w:type="paragraph" w:styleId="CommentSubject">
    <w:name w:val="annotation subject"/>
    <w:basedOn w:val="CommentText"/>
    <w:next w:val="CommentText"/>
    <w:link w:val="CommentSubjectChar"/>
    <w:semiHidden/>
    <w:unhideWhenUsed/>
    <w:rsid w:val="00B429B4"/>
    <w:rPr>
      <w:b/>
      <w:bCs/>
    </w:rPr>
  </w:style>
  <w:style w:type="character" w:customStyle="1" w:styleId="CommentSubjectChar">
    <w:name w:val="Comment Subject Char"/>
    <w:basedOn w:val="CommentTextChar"/>
    <w:link w:val="CommentSubject"/>
    <w:semiHidden/>
    <w:rsid w:val="00B429B4"/>
    <w:rPr>
      <w:b/>
      <w:bCs/>
      <w:sz w:val="28"/>
      <w:lang w:val="en-US" w:eastAsia="en-US"/>
    </w:rPr>
  </w:style>
  <w:style w:type="paragraph" w:customStyle="1" w:styleId="Normal1">
    <w:name w:val="Normal1"/>
    <w:rsid w:val="00ED7713"/>
    <w:pPr>
      <w:widowControl w:val="0"/>
    </w:pPr>
    <w:rPr>
      <w:rFonts w:ascii="Arimo" w:hAnsi="Arimo" w:cs="Arimo"/>
      <w:sz w:val="24"/>
      <w:szCs w:val="24"/>
      <w:lang w:eastAsia="en-US"/>
    </w:rPr>
  </w:style>
  <w:style w:type="paragraph" w:customStyle="1" w:styleId="Normal2">
    <w:name w:val="Normal2"/>
    <w:rsid w:val="007F5BA5"/>
    <w:pPr>
      <w:widowControl w:val="0"/>
    </w:pPr>
    <w:rPr>
      <w:rFonts w:ascii="Arimo" w:hAnsi="Arimo" w:cs="Arimo"/>
      <w:sz w:val="24"/>
      <w:szCs w:val="24"/>
      <w:lang w:eastAsia="en-US"/>
    </w:rPr>
  </w:style>
  <w:style w:type="character" w:customStyle="1" w:styleId="NormalWebChar">
    <w:name w:val="Normal (Web) Char"/>
    <w:link w:val="NormalWeb"/>
    <w:uiPriority w:val="99"/>
    <w:locked/>
    <w:rsid w:val="00085292"/>
    <w:rPr>
      <w:sz w:val="24"/>
      <w:szCs w:val="24"/>
      <w:lang w:val="en-US" w:eastAsia="en-US"/>
    </w:rPr>
  </w:style>
  <w:style w:type="character" w:styleId="PageNumber">
    <w:name w:val="page number"/>
    <w:rsid w:val="009948AD"/>
  </w:style>
  <w:style w:type="paragraph" w:styleId="IntenseQuote">
    <w:name w:val="Intense Quote"/>
    <w:basedOn w:val="Normal"/>
    <w:next w:val="Normal"/>
    <w:link w:val="IntenseQuoteChar"/>
    <w:uiPriority w:val="30"/>
    <w:qFormat/>
    <w:rsid w:val="0035673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56732"/>
    <w:rPr>
      <w:i/>
      <w:iCs/>
      <w:color w:val="4F81BD" w:themeColor="accent1"/>
      <w:sz w:val="28"/>
      <w:szCs w:val="28"/>
      <w:lang w:val="en-US" w:eastAsia="en-US"/>
    </w:rPr>
  </w:style>
  <w:style w:type="paragraph" w:styleId="BodyText">
    <w:name w:val="Body Text"/>
    <w:basedOn w:val="Normal"/>
    <w:link w:val="BodyTextChar"/>
    <w:unhideWhenUsed/>
    <w:rsid w:val="00A13C1E"/>
    <w:pPr>
      <w:spacing w:after="120"/>
    </w:pPr>
  </w:style>
  <w:style w:type="character" w:customStyle="1" w:styleId="BodyTextChar">
    <w:name w:val="Body Text Char"/>
    <w:basedOn w:val="DefaultParagraphFont"/>
    <w:link w:val="BodyText"/>
    <w:rsid w:val="00A13C1E"/>
    <w:rPr>
      <w:sz w:val="28"/>
      <w:szCs w:val="28"/>
      <w:lang w:val="en-US" w:eastAsia="en-US"/>
    </w:rPr>
  </w:style>
  <w:style w:type="paragraph" w:styleId="BodyTextFirstIndent">
    <w:name w:val="Body Text First Indent"/>
    <w:basedOn w:val="BodyText"/>
    <w:link w:val="BodyTextFirstIndentChar"/>
    <w:rsid w:val="00A13C1E"/>
    <w:pPr>
      <w:spacing w:after="0"/>
      <w:ind w:firstLine="360"/>
    </w:pPr>
  </w:style>
  <w:style w:type="character" w:customStyle="1" w:styleId="BodyTextFirstIndentChar">
    <w:name w:val="Body Text First Indent Char"/>
    <w:basedOn w:val="BodyTextChar"/>
    <w:link w:val="BodyTextFirstIndent"/>
    <w:rsid w:val="00A13C1E"/>
    <w:rPr>
      <w:sz w:val="28"/>
      <w:szCs w:val="28"/>
      <w:lang w:val="en-US" w:eastAsia="en-US"/>
    </w:rPr>
  </w:style>
  <w:style w:type="paragraph" w:styleId="TOC1">
    <w:name w:val="toc 1"/>
    <w:basedOn w:val="Normal"/>
    <w:next w:val="Normal"/>
    <w:autoRedefine/>
    <w:unhideWhenUsed/>
    <w:rsid w:val="00A13C1E"/>
    <w:pPr>
      <w:spacing w:after="100"/>
    </w:pPr>
  </w:style>
  <w:style w:type="paragraph" w:styleId="TOCHeading">
    <w:name w:val="TOC Heading"/>
    <w:basedOn w:val="Heading1"/>
    <w:next w:val="Normal"/>
    <w:uiPriority w:val="39"/>
    <w:unhideWhenUsed/>
    <w:qFormat/>
    <w:rsid w:val="00A13C1E"/>
    <w:pPr>
      <w:keepLines/>
      <w:spacing w:before="240" w:after="0"/>
      <w:ind w:firstLine="0"/>
      <w:jc w:val="left"/>
      <w:outlineLvl w:val="9"/>
    </w:pPr>
    <w:rPr>
      <w:rFonts w:asciiTheme="majorHAnsi" w:eastAsiaTheme="majorEastAsia" w:hAnsiTheme="majorHAnsi" w:cstheme="majorBidi"/>
      <w:b w:val="0"/>
      <w:color w:val="365F91" w:themeColor="accent1" w:themeShade="BF"/>
      <w:sz w:val="32"/>
      <w:szCs w:val="32"/>
    </w:rPr>
  </w:style>
  <w:style w:type="character" w:styleId="IntenseReference">
    <w:name w:val="Intense Reference"/>
    <w:basedOn w:val="DefaultParagraphFont"/>
    <w:uiPriority w:val="32"/>
    <w:qFormat/>
    <w:rsid w:val="00A13C1E"/>
    <w:rPr>
      <w:b/>
      <w:bCs/>
      <w:smallCaps/>
      <w:color w:val="4F81BD" w:themeColor="accent1"/>
      <w:spacing w:val="5"/>
    </w:rPr>
  </w:style>
  <w:style w:type="character" w:styleId="SubtleReference">
    <w:name w:val="Subtle Reference"/>
    <w:basedOn w:val="DefaultParagraphFont"/>
    <w:uiPriority w:val="31"/>
    <w:qFormat/>
    <w:rsid w:val="00A13C1E"/>
    <w:rPr>
      <w:smallCaps/>
      <w:color w:val="5A5A5A" w:themeColor="text1" w:themeTint="A5"/>
    </w:rPr>
  </w:style>
  <w:style w:type="paragraph" w:styleId="TOC6">
    <w:name w:val="toc 6"/>
    <w:basedOn w:val="Normal"/>
    <w:next w:val="Normal"/>
    <w:autoRedefine/>
    <w:unhideWhenUsed/>
    <w:rsid w:val="00A13C1E"/>
    <w:pPr>
      <w:spacing w:after="100"/>
      <w:ind w:left="1400"/>
    </w:pPr>
  </w:style>
  <w:style w:type="paragraph" w:styleId="Salutation">
    <w:name w:val="Salutation"/>
    <w:basedOn w:val="Normal"/>
    <w:next w:val="Normal"/>
    <w:link w:val="SalutationChar"/>
    <w:rsid w:val="00A13C1E"/>
  </w:style>
  <w:style w:type="character" w:customStyle="1" w:styleId="SalutationChar">
    <w:name w:val="Salutation Char"/>
    <w:basedOn w:val="DefaultParagraphFont"/>
    <w:link w:val="Salutation"/>
    <w:rsid w:val="00A13C1E"/>
    <w:rPr>
      <w:sz w:val="28"/>
      <w:szCs w:val="28"/>
      <w:lang w:val="en-US" w:eastAsia="en-US"/>
    </w:rPr>
  </w:style>
  <w:style w:type="paragraph" w:styleId="ListContinue4">
    <w:name w:val="List Continue 4"/>
    <w:basedOn w:val="Normal"/>
    <w:unhideWhenUsed/>
    <w:rsid w:val="00A13C1E"/>
    <w:pPr>
      <w:spacing w:after="120"/>
      <w:ind w:left="1440"/>
      <w:contextualSpacing/>
    </w:pPr>
  </w:style>
  <w:style w:type="paragraph" w:styleId="EndnoteText">
    <w:name w:val="endnote text"/>
    <w:basedOn w:val="Normal"/>
    <w:link w:val="EndnoteTextChar"/>
    <w:unhideWhenUsed/>
    <w:rsid w:val="00A13C1E"/>
    <w:rPr>
      <w:sz w:val="20"/>
      <w:szCs w:val="20"/>
    </w:rPr>
  </w:style>
  <w:style w:type="character" w:customStyle="1" w:styleId="EndnoteTextChar">
    <w:name w:val="Endnote Text Char"/>
    <w:basedOn w:val="DefaultParagraphFont"/>
    <w:link w:val="EndnoteText"/>
    <w:rsid w:val="00A13C1E"/>
    <w:rPr>
      <w:lang w:val="en-US" w:eastAsia="en-US"/>
    </w:rPr>
  </w:style>
  <w:style w:type="character" w:customStyle="1" w:styleId="Style">
    <w:name w:val="Style"/>
    <w:basedOn w:val="DefaultParagraphFont"/>
    <w:rsid w:val="00A13C1E"/>
    <w:rPr>
      <w:rFonts w:ascii="Times New Roman" w:hAnsi="Times New Roman"/>
      <w:sz w:val="28"/>
    </w:rPr>
  </w:style>
  <w:style w:type="paragraph" w:styleId="NoSpacing">
    <w:name w:val="No Spacing"/>
    <w:uiPriority w:val="1"/>
    <w:qFormat/>
    <w:rsid w:val="00A13C1E"/>
    <w:rPr>
      <w:sz w:val="28"/>
      <w:szCs w:val="28"/>
      <w:lang w:val="en-US" w:eastAsia="en-US"/>
    </w:rPr>
  </w:style>
  <w:style w:type="character" w:styleId="BookTitle">
    <w:name w:val="Book Title"/>
    <w:basedOn w:val="DefaultParagraphFont"/>
    <w:uiPriority w:val="33"/>
    <w:qFormat/>
    <w:rsid w:val="00A13C1E"/>
    <w:rPr>
      <w:b/>
      <w:bCs/>
      <w:i/>
      <w:iCs/>
      <w:spacing w:val="5"/>
    </w:rPr>
  </w:style>
  <w:style w:type="character" w:customStyle="1" w:styleId="fontstyle31">
    <w:name w:val="fontstyle31"/>
    <w:basedOn w:val="DefaultParagraphFont"/>
    <w:rsid w:val="00B60656"/>
    <w:rPr>
      <w:rFonts w:ascii="TimesNewRomanPS-ItalicMT" w:hAnsi="TimesNewRomanPS-ItalicMT"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91164">
      <w:bodyDiv w:val="1"/>
      <w:marLeft w:val="0"/>
      <w:marRight w:val="0"/>
      <w:marTop w:val="0"/>
      <w:marBottom w:val="0"/>
      <w:divBdr>
        <w:top w:val="none" w:sz="0" w:space="0" w:color="auto"/>
        <w:left w:val="none" w:sz="0" w:space="0" w:color="auto"/>
        <w:bottom w:val="none" w:sz="0" w:space="0" w:color="auto"/>
        <w:right w:val="none" w:sz="0" w:space="0" w:color="auto"/>
      </w:divBdr>
    </w:div>
    <w:div w:id="1080103062">
      <w:bodyDiv w:val="1"/>
      <w:marLeft w:val="0"/>
      <w:marRight w:val="0"/>
      <w:marTop w:val="0"/>
      <w:marBottom w:val="0"/>
      <w:divBdr>
        <w:top w:val="none" w:sz="0" w:space="0" w:color="auto"/>
        <w:left w:val="none" w:sz="0" w:space="0" w:color="auto"/>
        <w:bottom w:val="none" w:sz="0" w:space="0" w:color="auto"/>
        <w:right w:val="none" w:sz="0" w:space="0" w:color="auto"/>
      </w:divBdr>
    </w:div>
    <w:div w:id="1378119595">
      <w:bodyDiv w:val="1"/>
      <w:marLeft w:val="0"/>
      <w:marRight w:val="0"/>
      <w:marTop w:val="0"/>
      <w:marBottom w:val="0"/>
      <w:divBdr>
        <w:top w:val="none" w:sz="0" w:space="0" w:color="auto"/>
        <w:left w:val="none" w:sz="0" w:space="0" w:color="auto"/>
        <w:bottom w:val="none" w:sz="0" w:space="0" w:color="auto"/>
        <w:right w:val="none" w:sz="0" w:space="0" w:color="auto"/>
      </w:divBdr>
    </w:div>
    <w:div w:id="1644700075">
      <w:bodyDiv w:val="1"/>
      <w:marLeft w:val="0"/>
      <w:marRight w:val="0"/>
      <w:marTop w:val="0"/>
      <w:marBottom w:val="0"/>
      <w:divBdr>
        <w:top w:val="none" w:sz="0" w:space="0" w:color="auto"/>
        <w:left w:val="none" w:sz="0" w:space="0" w:color="auto"/>
        <w:bottom w:val="none" w:sz="0" w:space="0" w:color="auto"/>
        <w:right w:val="none" w:sz="0" w:space="0" w:color="auto"/>
      </w:divBdr>
    </w:div>
    <w:div w:id="168921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sua-doi-Luat-Dat-dai-Luat-Nha-o-Luat-Kinh-doanh-bat-dong-san-Luat-Cac-to-chuc-tin-dung-2024-612195.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FORM\SXD.PT\V&#259;n%20B&#7843;n%20H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0A9836-F449-4CF4-9B4A-AEE0520C97DE}">
  <ds:schemaRefs>
    <ds:schemaRef ds:uri="http://schemas.openxmlformats.org/officeDocument/2006/bibliography"/>
  </ds:schemaRefs>
</ds:datastoreItem>
</file>

<file path=customXml/itemProps2.xml><?xml version="1.0" encoding="utf-8"?>
<ds:datastoreItem xmlns:ds="http://schemas.openxmlformats.org/officeDocument/2006/customXml" ds:itemID="{18637A98-A05D-4310-A0C6-B4DB60422219}"/>
</file>

<file path=customXml/itemProps3.xml><?xml version="1.0" encoding="utf-8"?>
<ds:datastoreItem xmlns:ds="http://schemas.openxmlformats.org/officeDocument/2006/customXml" ds:itemID="{2F67DDB4-1B07-4A30-AF87-E884785C98A5}"/>
</file>

<file path=customXml/itemProps4.xml><?xml version="1.0" encoding="utf-8"?>
<ds:datastoreItem xmlns:ds="http://schemas.openxmlformats.org/officeDocument/2006/customXml" ds:itemID="{7B51DB70-608A-470B-B875-04582A50A96D}"/>
</file>

<file path=docProps/app.xml><?xml version="1.0" encoding="utf-8"?>
<Properties xmlns="http://schemas.openxmlformats.org/officeDocument/2006/extended-properties" xmlns:vt="http://schemas.openxmlformats.org/officeDocument/2006/docPropsVTypes">
  <Template>Văn Bản HC</Template>
  <TotalTime>0</TotalTime>
  <Pages>6</Pages>
  <Words>2048</Words>
  <Characters>11676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SXD_PT</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DŨNG TRẦN VIỆT</dc:creator>
  <cp:lastModifiedBy>Admin</cp:lastModifiedBy>
  <cp:revision>2</cp:revision>
  <cp:lastPrinted>2025-10-06T08:02:00Z</cp:lastPrinted>
  <dcterms:created xsi:type="dcterms:W3CDTF">2025-11-10T01:21:00Z</dcterms:created>
  <dcterms:modified xsi:type="dcterms:W3CDTF">2025-11-10T01:21:00Z</dcterms:modified>
</cp:coreProperties>
</file>