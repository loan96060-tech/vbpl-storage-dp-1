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80" w:type="dxa"/>
        <w:jc w:val="center"/>
        <w:tblLayout w:type="fixed"/>
        <w:tblLook w:val="0000" w:firstRow="0" w:lastRow="0" w:firstColumn="0" w:lastColumn="0" w:noHBand="0" w:noVBand="0"/>
      </w:tblPr>
      <w:tblGrid>
        <w:gridCol w:w="2977"/>
        <w:gridCol w:w="6003"/>
      </w:tblGrid>
      <w:tr w:rsidR="00273085" w:rsidRPr="00273085" w14:paraId="2D17FAED" w14:textId="77777777" w:rsidTr="00C20ED8">
        <w:trPr>
          <w:trHeight w:val="982"/>
          <w:jc w:val="center"/>
        </w:trPr>
        <w:tc>
          <w:tcPr>
            <w:tcW w:w="2977" w:type="dxa"/>
            <w:shd w:val="clear" w:color="auto" w:fill="auto"/>
          </w:tcPr>
          <w:p w14:paraId="4146D099" w14:textId="77777777" w:rsidR="00721EBB" w:rsidRPr="00273085" w:rsidRDefault="00721EBB" w:rsidP="00863A6A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0" w:name="loai_1_name"/>
            <w:bookmarkStart w:id="1" w:name="_GoBack"/>
            <w:bookmarkEnd w:id="1"/>
            <w:r w:rsidRPr="0027308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730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ỦY BAN NHÂN DÂN </w:t>
            </w:r>
          </w:p>
          <w:p w14:paraId="54BD5B2B" w14:textId="208357FC" w:rsidR="00721EBB" w:rsidRPr="00273085" w:rsidRDefault="00721EBB" w:rsidP="00863A6A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7308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8BD4B1" wp14:editId="7F6B4D5C">
                      <wp:simplePos x="0" y="0"/>
                      <wp:positionH relativeFrom="column">
                        <wp:posOffset>628003</wp:posOffset>
                      </wp:positionH>
                      <wp:positionV relativeFrom="paragraph">
                        <wp:posOffset>205740</wp:posOffset>
                      </wp:positionV>
                      <wp:extent cx="5619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32771BE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45pt,16.2pt" to="93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" strokecolor="black [3040]"/>
                  </w:pict>
                </mc:Fallback>
              </mc:AlternateContent>
            </w:r>
            <w:r w:rsidRPr="002730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TỈNH </w:t>
            </w:r>
            <w:r w:rsidR="00C20ED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AN GIANG</w:t>
            </w:r>
          </w:p>
        </w:tc>
        <w:tc>
          <w:tcPr>
            <w:tcW w:w="6003" w:type="dxa"/>
            <w:shd w:val="clear" w:color="auto" w:fill="auto"/>
          </w:tcPr>
          <w:p w14:paraId="7F5F5570" w14:textId="77777777" w:rsidR="00721EBB" w:rsidRPr="00273085" w:rsidRDefault="00721EBB" w:rsidP="00C20ED8">
            <w:pPr>
              <w:snapToGrid w:val="0"/>
              <w:spacing w:after="0" w:line="240" w:lineRule="auto"/>
              <w:ind w:right="-154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CỘNG HÒA XÃ HỘI CHỦ NGHĨA VIỆT NAM</w:t>
            </w:r>
          </w:p>
          <w:p w14:paraId="075D9B35" w14:textId="77777777" w:rsidR="00721EBB" w:rsidRPr="00273085" w:rsidRDefault="00721EBB" w:rsidP="00863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3085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283B210" wp14:editId="40A69532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238760</wp:posOffset>
                      </wp:positionV>
                      <wp:extent cx="2171700" cy="0"/>
                      <wp:effectExtent l="0" t="0" r="0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181D2DC1" id="Straight Connector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95pt,18.8pt" to="229.9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" strokecolor="black [3040]"/>
                  </w:pict>
                </mc:Fallback>
              </mc:AlternateContent>
            </w:r>
            <w:proofErr w:type="spellStart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Độc</w:t>
            </w:r>
            <w:proofErr w:type="spellEnd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- </w:t>
            </w:r>
            <w:proofErr w:type="spellStart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Tự</w:t>
            </w:r>
            <w:proofErr w:type="spellEnd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do - </w:t>
            </w:r>
            <w:proofErr w:type="spellStart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Hạnh</w:t>
            </w:r>
            <w:proofErr w:type="spellEnd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730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2D4B9E" w:rsidRPr="00273085" w14:paraId="51CE29B8" w14:textId="77777777" w:rsidTr="00C20ED8">
        <w:trPr>
          <w:trHeight w:val="255"/>
          <w:jc w:val="center"/>
        </w:trPr>
        <w:tc>
          <w:tcPr>
            <w:tcW w:w="2977" w:type="dxa"/>
            <w:shd w:val="clear" w:color="auto" w:fill="auto"/>
          </w:tcPr>
          <w:p w14:paraId="0C021232" w14:textId="1A0F400B" w:rsidR="00721EBB" w:rsidRPr="00273085" w:rsidRDefault="00721EBB" w:rsidP="00863A6A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273085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73085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A4256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01</w:t>
            </w:r>
            <w:r w:rsidRPr="00273085">
              <w:rPr>
                <w:rFonts w:ascii="Times New Roman" w:eastAsia="Times New Roman" w:hAnsi="Times New Roman" w:cs="Times New Roman"/>
                <w:sz w:val="26"/>
                <w:szCs w:val="26"/>
              </w:rPr>
              <w:t>/2025/QĐ-UBND</w:t>
            </w:r>
          </w:p>
        </w:tc>
        <w:tc>
          <w:tcPr>
            <w:tcW w:w="6003" w:type="dxa"/>
            <w:shd w:val="clear" w:color="auto" w:fill="auto"/>
          </w:tcPr>
          <w:p w14:paraId="4680AF34" w14:textId="17C90589" w:rsidR="00721EBB" w:rsidRPr="00273085" w:rsidRDefault="00C20ED8" w:rsidP="00A42562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Giang</w:t>
            </w:r>
            <w:proofErr w:type="spellEnd"/>
            <w:r w:rsidR="00721EBB" w:rsidRPr="0027308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721EBB" w:rsidRPr="0027308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273554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A42562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01 </w:t>
            </w:r>
            <w:proofErr w:type="spellStart"/>
            <w:r w:rsidR="00A42562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t</w:t>
            </w:r>
            <w:r w:rsidR="00721EBB" w:rsidRPr="0027308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háng</w:t>
            </w:r>
            <w:proofErr w:type="spellEnd"/>
            <w:r w:rsidR="00721EBB" w:rsidRPr="0027308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A42562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7</w:t>
            </w:r>
            <w:r w:rsidR="00721EBB" w:rsidRPr="0027308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21EBB" w:rsidRPr="0027308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="00721EBB" w:rsidRPr="0027308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2025</w:t>
            </w:r>
          </w:p>
        </w:tc>
      </w:tr>
    </w:tbl>
    <w:p w14:paraId="5BEF2AF7" w14:textId="77777777" w:rsidR="00A42562" w:rsidRDefault="00A42562" w:rsidP="00F46BA2">
      <w:pPr>
        <w:shd w:val="clear" w:color="auto" w:fill="FFFFFF"/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234AC9" w14:textId="552046D4" w:rsidR="00721EBB" w:rsidRPr="00273085" w:rsidRDefault="00721EBB" w:rsidP="00F46BA2">
      <w:pPr>
        <w:shd w:val="clear" w:color="auto" w:fill="FFFFFF"/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3085">
        <w:rPr>
          <w:rFonts w:ascii="Times New Roman" w:hAnsi="Times New Roman" w:cs="Times New Roman"/>
          <w:b/>
          <w:sz w:val="28"/>
          <w:szCs w:val="28"/>
        </w:rPr>
        <w:t>QUYẾT ĐỊNH</w:t>
      </w:r>
    </w:p>
    <w:p w14:paraId="0A353098" w14:textId="77777777" w:rsidR="00C20ED8" w:rsidRDefault="00C20ED8" w:rsidP="00C20ED8">
      <w:pPr>
        <w:shd w:val="clear" w:color="auto" w:fill="FFFFFF"/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Ban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hành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Quy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chế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làm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việc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của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Ủy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ban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nhân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dân</w:t>
      </w:r>
      <w:proofErr w:type="spellEnd"/>
    </w:p>
    <w:p w14:paraId="5520D456" w14:textId="3AF37A40" w:rsidR="00721EBB" w:rsidRPr="00273085" w:rsidRDefault="00C20ED8" w:rsidP="00C20ED8">
      <w:pPr>
        <w:shd w:val="clear" w:color="auto" w:fill="FFFFFF"/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tỉnh</w:t>
      </w:r>
      <w:proofErr w:type="spellEnd"/>
      <w:proofErr w:type="gram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Giang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nhiệm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>kỳ</w:t>
      </w:r>
      <w:proofErr w:type="spellEnd"/>
      <w:r w:rsidRPr="00C20ED8">
        <w:rPr>
          <w:rFonts w:ascii="Times New Roman" w:eastAsia="Times New Roman" w:hAnsi="Times New Roman" w:cs="Times New Roman"/>
          <w:b/>
          <w:sz w:val="28"/>
          <w:szCs w:val="28"/>
        </w:rPr>
        <w:t xml:space="preserve"> 2021-2026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End w:id="0"/>
    </w:p>
    <w:p w14:paraId="677EB970" w14:textId="6724BF58" w:rsidR="00721EBB" w:rsidRPr="000B4FDA" w:rsidRDefault="00C20ED8" w:rsidP="003922CC">
      <w:pPr>
        <w:shd w:val="clear" w:color="auto" w:fill="FFFFFF"/>
        <w:spacing w:before="300" w:afterLines="60" w:after="144" w:line="360" w:lineRule="exact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0B4FDA"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48A5F" wp14:editId="3391BE1E">
                <wp:simplePos x="0" y="0"/>
                <wp:positionH relativeFrom="column">
                  <wp:posOffset>2501265</wp:posOffset>
                </wp:positionH>
                <wp:positionV relativeFrom="paragraph">
                  <wp:posOffset>43815</wp:posOffset>
                </wp:positionV>
                <wp:extent cx="752475" cy="0"/>
                <wp:effectExtent l="0" t="0" r="0" b="0"/>
                <wp:wrapNone/>
                <wp:docPr id="12674430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76420F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95pt,3.45pt" to="25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KYPmQEAAIcDAAAOAAAAZHJzL2Uyb0RvYy54bWysU9uO0zAQfUfiHyy/06QVy6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" strokecolor="black [3040]"/>
            </w:pict>
          </mc:Fallback>
        </mc:AlternateContent>
      </w:r>
      <w:r w:rsidR="00721EBB" w:rsidRPr="000B4FD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vi-VN"/>
        </w:rPr>
        <w:t xml:space="preserve">ỦY BAN NHÂN DÂN TỈNH </w:t>
      </w:r>
      <w:r w:rsidR="002F3041" w:rsidRPr="000B4FD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AN GIANG</w:t>
      </w:r>
    </w:p>
    <w:p w14:paraId="6FA40D95" w14:textId="77777777" w:rsidR="00273554" w:rsidRDefault="00721EBB" w:rsidP="00F46BA2">
      <w:pPr>
        <w:shd w:val="clear" w:color="auto" w:fill="FFFFFF"/>
        <w:spacing w:beforeLines="50" w:before="120" w:afterLines="5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7308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Luật Tổ chức chính quyền địa phương ngày </w:t>
      </w:r>
      <w:r w:rsidR="002E667A" w:rsidRPr="00F46BA2">
        <w:rPr>
          <w:rFonts w:ascii="Times New Roman" w:eastAsia="Times New Roman" w:hAnsi="Times New Roman" w:cs="Times New Roman"/>
          <w:i/>
          <w:iCs/>
          <w:sz w:val="28"/>
          <w:szCs w:val="28"/>
        </w:rPr>
        <w:t>16</w:t>
      </w:r>
      <w:r w:rsidRPr="00F46BA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27308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tháng </w:t>
      </w:r>
      <w:r w:rsid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6</w:t>
      </w:r>
      <w:r w:rsidRPr="0027308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20</w:t>
      </w:r>
      <w:r w:rsidR="003922CC" w:rsidRPr="00273085"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Pr="0027308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5;</w:t>
      </w:r>
    </w:p>
    <w:p w14:paraId="039CE17F" w14:textId="3325EACC" w:rsidR="003922CC" w:rsidRPr="00A42562" w:rsidRDefault="00273554" w:rsidP="00F46BA2">
      <w:pPr>
        <w:shd w:val="clear" w:color="auto" w:fill="FFFFFF"/>
        <w:spacing w:beforeLines="50" w:before="120" w:afterLines="5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735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Ban hành văn bản quy phạm pháp luật ngày 19 tháng 02 năm 2025;</w:t>
      </w:r>
      <w:r w:rsidR="00721EBB" w:rsidRPr="0027308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sửa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đổi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bổ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sung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một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điều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hành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văn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bản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quy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phạm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pháp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25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6 </w:t>
      </w:r>
      <w:proofErr w:type="spellStart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2025;</w:t>
      </w:r>
    </w:p>
    <w:p w14:paraId="18F28CEF" w14:textId="23DE2555" w:rsidR="002F3041" w:rsidRDefault="002F3041" w:rsidP="00F46BA2">
      <w:pPr>
        <w:shd w:val="clear" w:color="auto" w:fill="FFFFFF"/>
        <w:spacing w:beforeLines="50" w:before="120" w:afterLines="5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Nghị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quyết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202/2025/QH15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2025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Quốc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hội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sắp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xếp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đơn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vị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hành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cấp</w:t>
      </w:r>
      <w:proofErr w:type="spellEnd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F3041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="00F46BA2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14:paraId="376CA7F0" w14:textId="3FE671E9" w:rsidR="00C20ED8" w:rsidRPr="00C20ED8" w:rsidRDefault="00C20ED8" w:rsidP="00F46BA2">
      <w:pPr>
        <w:shd w:val="clear" w:color="auto" w:fill="FFFFFF"/>
        <w:spacing w:beforeLines="50" w:before="120" w:afterLines="5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150/2025/NĐ-CP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phủ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tổ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chuyên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môn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Ủy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phố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trực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trung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ương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Ủy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xã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phường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đặc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khu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phố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trực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trung</w:t>
      </w:r>
      <w:proofErr w:type="spellEnd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i/>
          <w:iCs/>
          <w:sz w:val="28"/>
          <w:szCs w:val="28"/>
        </w:rPr>
        <w:t>ương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14:paraId="742C990B" w14:textId="3D330E6A" w:rsidR="00721EBB" w:rsidRDefault="00721EBB" w:rsidP="00F46BA2">
      <w:pPr>
        <w:shd w:val="clear" w:color="auto" w:fill="FFFFFF"/>
        <w:spacing w:beforeLines="50" w:before="120" w:afterLines="100" w:after="24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7308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Theo đề nghị của Chánh</w:t>
      </w:r>
      <w:r w:rsidR="00A4256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Văn phòng Ủy ban nhân dân tỉnh</w:t>
      </w:r>
      <w:r w:rsidR="00A42562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14:paraId="44599EEF" w14:textId="7F26FE15" w:rsidR="00A42562" w:rsidRPr="00A42562" w:rsidRDefault="00A42562" w:rsidP="00F46BA2">
      <w:pPr>
        <w:shd w:val="clear" w:color="auto" w:fill="FFFFFF"/>
        <w:spacing w:beforeLines="50" w:before="120" w:afterLines="10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Ủy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Ủy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Giang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2021-2026.</w:t>
      </w:r>
    </w:p>
    <w:p w14:paraId="25685855" w14:textId="40D3128F" w:rsidR="00C20ED8" w:rsidRPr="00C20ED8" w:rsidRDefault="00C20ED8" w:rsidP="00C20ED8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dieu_1"/>
      <w:bookmarkStart w:id="3" w:name="dieu_3"/>
      <w:r w:rsidRPr="00C2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Điều 1</w:t>
      </w:r>
      <w:bookmarkEnd w:id="2"/>
      <w:r w:rsidRPr="00C2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.</w:t>
      </w:r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bookmarkStart w:id="4" w:name="dieu_1_name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Ban hành kèm theo Quyết định này Quy chế làm việc của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Ủy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ban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dân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tỉnh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nhiệm kỳ 2021-2026</w:t>
      </w:r>
      <w:bookmarkEnd w:id="4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37B44249" w14:textId="097E4348" w:rsidR="00C20ED8" w:rsidRPr="002E667A" w:rsidRDefault="00C20ED8" w:rsidP="002E667A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dieu_2"/>
      <w:r w:rsidRPr="00C2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Điều 2</w:t>
      </w:r>
      <w:bookmarkEnd w:id="5"/>
      <w:r w:rsidRPr="00C2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.</w:t>
      </w:r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bookmarkStart w:id="6" w:name="dieu_2_name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Quyết định này có hiệu lực thi hành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kể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01</w:t>
      </w:r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Pr="00C20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F46B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và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thay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thế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các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quy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định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liên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quan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đến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A50C90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 xml:space="preserve">Quy chế làm việc của </w:t>
      </w:r>
      <w:proofErr w:type="spellStart"/>
      <w:r w:rsidR="002E667A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Ủy</w:t>
      </w:r>
      <w:proofErr w:type="spellEnd"/>
      <w:r w:rsidR="002E667A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ban </w:t>
      </w:r>
      <w:proofErr w:type="spellStart"/>
      <w:r w:rsidR="002E667A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nhân</w:t>
      </w:r>
      <w:proofErr w:type="spellEnd"/>
      <w:r w:rsidR="002E667A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2E667A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dân</w:t>
      </w:r>
      <w:proofErr w:type="spellEnd"/>
      <w:r w:rsidR="002E667A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A50C90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>tỉnh</w:t>
      </w:r>
      <w:bookmarkEnd w:id="6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trước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đây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đã</w:t>
      </w:r>
      <w:proofErr w:type="spellEnd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ban </w:t>
      </w:r>
      <w:proofErr w:type="spellStart"/>
      <w:r w:rsidR="00F46BA2" w:rsidRPr="00A50C90">
        <w:rPr>
          <w:rFonts w:ascii="Times New Roman" w:eastAsia="Times New Roman" w:hAnsi="Times New Roman" w:cs="Times New Roman"/>
          <w:color w:val="FF0000"/>
          <w:sz w:val="28"/>
          <w:szCs w:val="28"/>
        </w:rPr>
        <w:t>hành</w:t>
      </w:r>
      <w:proofErr w:type="spellEnd"/>
      <w:r w:rsidRPr="00A50C90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>.</w:t>
      </w:r>
    </w:p>
    <w:bookmarkEnd w:id="3"/>
    <w:p w14:paraId="1DA8BB87" w14:textId="59C17611" w:rsidR="00721EBB" w:rsidRPr="00273085" w:rsidRDefault="00E5092A" w:rsidP="00F46BA2">
      <w:pPr>
        <w:shd w:val="clear" w:color="auto" w:fill="FFFFFF"/>
        <w:spacing w:beforeLines="40" w:before="96" w:after="12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proofErr w:type="spellStart"/>
      <w:proofErr w:type="gramStart"/>
      <w:r w:rsidRPr="00273085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Pr="00273085">
        <w:rPr>
          <w:rFonts w:ascii="Times New Roman" w:eastAsia="Times New Roman" w:hAnsi="Times New Roman" w:cs="Times New Roman"/>
          <w:b/>
          <w:sz w:val="28"/>
          <w:szCs w:val="28"/>
        </w:rPr>
        <w:t xml:space="preserve"> 3.</w:t>
      </w:r>
      <w:proofErr w:type="gramEnd"/>
      <w:r w:rsidRPr="0027308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Chánh</w:t>
      </w:r>
      <w:proofErr w:type="spellEnd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Ủy</w:t>
      </w:r>
      <w:proofErr w:type="spellEnd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="00360A04" w:rsidRPr="00273085">
        <w:rPr>
          <w:rFonts w:ascii="Times New Roman" w:eastAsia="Times New Roman" w:hAnsi="Times New Roman" w:cs="Times New Roman"/>
          <w:sz w:val="28"/>
          <w:szCs w:val="28"/>
        </w:rPr>
        <w:t>;</w:t>
      </w:r>
      <w:r w:rsidR="002E46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E462A">
        <w:rPr>
          <w:rFonts w:ascii="Times New Roman" w:eastAsia="Times New Roman" w:hAnsi="Times New Roman" w:cs="Times New Roman"/>
          <w:sz w:val="28"/>
          <w:szCs w:val="28"/>
        </w:rPr>
        <w:t>t</w:t>
      </w:r>
      <w:r w:rsidR="009072A3" w:rsidRPr="00273085">
        <w:rPr>
          <w:rFonts w:ascii="Times New Roman" w:eastAsia="Times New Roman" w:hAnsi="Times New Roman" w:cs="Times New Roman"/>
          <w:sz w:val="28"/>
          <w:szCs w:val="28"/>
        </w:rPr>
        <w:t>hủ</w:t>
      </w:r>
      <w:proofErr w:type="spellEnd"/>
      <w:r w:rsidR="009072A3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72A3" w:rsidRPr="00273085"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 w:rsidR="00721EBB" w:rsidRPr="0027308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các sở, ban</w:t>
      </w:r>
      <w:r w:rsidR="00681670" w:rsidRPr="00273085">
        <w:rPr>
          <w:rFonts w:ascii="Times New Roman" w:eastAsia="Times New Roman" w:hAnsi="Times New Roman" w:cs="Times New Roman"/>
          <w:sz w:val="28"/>
          <w:szCs w:val="28"/>
        </w:rPr>
        <w:t>,</w:t>
      </w:r>
      <w:r w:rsidR="00721EBB" w:rsidRPr="0027308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ngành tỉnh; Chủ tịch Ủy ban nhân dân các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2E66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phường</w:t>
      </w:r>
      <w:proofErr w:type="spellEnd"/>
      <w:r w:rsidR="002E66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="002E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khu</w:t>
      </w:r>
      <w:proofErr w:type="spellEnd"/>
      <w:r w:rsidR="002E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="002E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2E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2E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E667A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="00CF5FAD" w:rsidRPr="0027308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721EBB" w:rsidRPr="0027308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tổ chức, cá nhân </w:t>
      </w:r>
      <w:proofErr w:type="spellStart"/>
      <w:r w:rsidR="00681670" w:rsidRPr="0027308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681670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81670" w:rsidRPr="00273085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="00681670" w:rsidRPr="00273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81670" w:rsidRPr="00273085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721EBB" w:rsidRPr="00273085">
        <w:rPr>
          <w:rFonts w:ascii="Times New Roman" w:eastAsia="Times New Roman" w:hAnsi="Times New Roman" w:cs="Times New Roman"/>
          <w:sz w:val="28"/>
          <w:szCs w:val="28"/>
        </w:rPr>
        <w:t> </w:t>
      </w:r>
      <w:r w:rsidR="00721EBB" w:rsidRPr="00273085">
        <w:rPr>
          <w:rFonts w:ascii="Times New Roman" w:eastAsia="Times New Roman" w:hAnsi="Times New Roman" w:cs="Times New Roman"/>
          <w:sz w:val="28"/>
          <w:szCs w:val="28"/>
          <w:lang w:val="vi-VN"/>
        </w:rPr>
        <w:t>chịu trách nhiệm thi hành Quyết định này./.</w:t>
      </w:r>
    </w:p>
    <w:tbl>
      <w:tblPr>
        <w:tblW w:w="960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178"/>
      </w:tblGrid>
      <w:tr w:rsidR="001B0CD3" w:rsidRPr="00273085" w14:paraId="4EBABA81" w14:textId="77777777" w:rsidTr="008F35B4">
        <w:trPr>
          <w:trHeight w:val="2849"/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EF831" w14:textId="77777777" w:rsidR="001B0CD3" w:rsidRPr="00273085" w:rsidRDefault="001B0CD3" w:rsidP="002E667A">
            <w:pPr>
              <w:spacing w:after="0" w:line="240" w:lineRule="auto"/>
              <w:ind w:left="-113" w:right="23"/>
              <w:rPr>
                <w:rFonts w:ascii="Times New Roman" w:eastAsia="Arial" w:hAnsi="Times New Roman" w:cs="Times New Roman"/>
                <w:lang w:val="vi-VN"/>
              </w:rPr>
            </w:pPr>
            <w:r w:rsidRPr="0027308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vi-VN"/>
              </w:rPr>
              <w:t>Nơi nhận:</w:t>
            </w:r>
            <w:r w:rsidRPr="0027308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vi-VN"/>
              </w:rPr>
              <w:br/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 xml:space="preserve">- Như Điều </w:t>
            </w:r>
            <w:r w:rsidRPr="00273085">
              <w:rPr>
                <w:rFonts w:ascii="Times New Roman" w:eastAsia="Arial" w:hAnsi="Times New Roman" w:cs="Times New Roman"/>
              </w:rPr>
              <w:t>3</w:t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>;</w:t>
            </w:r>
          </w:p>
          <w:p w14:paraId="3DF45AF3" w14:textId="58B21BBF" w:rsidR="001B0CD3" w:rsidRPr="00273085" w:rsidRDefault="001B0CD3" w:rsidP="002E667A">
            <w:pPr>
              <w:spacing w:after="0" w:line="240" w:lineRule="auto"/>
              <w:ind w:left="-111" w:right="20"/>
              <w:rPr>
                <w:rFonts w:ascii="Times New Roman" w:eastAsia="Arial" w:hAnsi="Times New Roman" w:cs="Times New Roman"/>
                <w:lang w:val="vi-VN"/>
              </w:rPr>
            </w:pPr>
            <w:r w:rsidRPr="00273085">
              <w:rPr>
                <w:rFonts w:ascii="Times New Roman" w:eastAsia="Arial" w:hAnsi="Times New Roman" w:cs="Times New Roman"/>
                <w:lang w:val="vi-VN"/>
              </w:rPr>
              <w:t xml:space="preserve">- </w:t>
            </w:r>
            <w:proofErr w:type="spellStart"/>
            <w:r w:rsidRPr="00273085">
              <w:rPr>
                <w:rFonts w:ascii="Times New Roman" w:eastAsia="Arial" w:hAnsi="Times New Roman" w:cs="Times New Roman"/>
              </w:rPr>
              <w:t>Văn</w:t>
            </w:r>
            <w:proofErr w:type="spellEnd"/>
            <w:r w:rsidRPr="00273085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273085">
              <w:rPr>
                <w:rFonts w:ascii="Times New Roman" w:eastAsia="Arial" w:hAnsi="Times New Roman" w:cs="Times New Roman"/>
              </w:rPr>
              <w:t>phòng</w:t>
            </w:r>
            <w:proofErr w:type="spellEnd"/>
            <w:r w:rsidRPr="00273085">
              <w:rPr>
                <w:rFonts w:ascii="Times New Roman" w:eastAsia="Arial" w:hAnsi="Times New Roman" w:cs="Times New Roman"/>
              </w:rPr>
              <w:t xml:space="preserve"> </w:t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>Chính phủ;</w:t>
            </w:r>
            <w:r w:rsidRPr="00273085">
              <w:rPr>
                <w:rFonts w:ascii="Times New Roman" w:eastAsia="Times New Roman" w:hAnsi="Times New Roman" w:cs="Times New Roman"/>
                <w:lang w:val="vi-VN"/>
              </w:rPr>
              <w:br/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 xml:space="preserve">- Cục </w:t>
            </w:r>
            <w:r w:rsidR="00E544F3" w:rsidRPr="00273085">
              <w:rPr>
                <w:rFonts w:ascii="Times New Roman" w:eastAsia="Arial" w:hAnsi="Times New Roman" w:cs="Times New Roman"/>
              </w:rPr>
              <w:t>KTVB</w:t>
            </w:r>
            <w:r w:rsidR="00684AE3" w:rsidRPr="00273085">
              <w:rPr>
                <w:rFonts w:ascii="Times New Roman" w:eastAsia="Arial" w:hAnsi="Times New Roman" w:cs="Times New Roman"/>
              </w:rPr>
              <w:t>&amp;Q</w:t>
            </w:r>
            <w:r w:rsidR="00E544F3" w:rsidRPr="00273085">
              <w:rPr>
                <w:rFonts w:ascii="Times New Roman" w:eastAsia="Arial" w:hAnsi="Times New Roman" w:cs="Times New Roman"/>
              </w:rPr>
              <w:t>L</w:t>
            </w:r>
            <w:r w:rsidR="00684AE3" w:rsidRPr="00273085">
              <w:rPr>
                <w:rFonts w:ascii="Times New Roman" w:eastAsia="Arial" w:hAnsi="Times New Roman" w:cs="Times New Roman"/>
              </w:rPr>
              <w:t>XLVPHC</w:t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>-Bộ Tư pháp;</w:t>
            </w:r>
          </w:p>
          <w:p w14:paraId="07D96490" w14:textId="77777777" w:rsidR="00A42562" w:rsidRDefault="001B0CD3" w:rsidP="00A42562">
            <w:pPr>
              <w:spacing w:after="0" w:line="240" w:lineRule="auto"/>
              <w:ind w:left="-111"/>
              <w:rPr>
                <w:rFonts w:ascii="Times New Roman" w:eastAsia="Arial" w:hAnsi="Times New Roman" w:cs="Times New Roman"/>
              </w:rPr>
            </w:pPr>
            <w:r w:rsidRPr="00273085">
              <w:rPr>
                <w:rFonts w:ascii="Times New Roman" w:eastAsia="Arial" w:hAnsi="Times New Roman" w:cs="Times New Roman"/>
                <w:lang w:val="vi-VN"/>
              </w:rPr>
              <w:t>- T</w:t>
            </w:r>
            <w:r w:rsidR="00273554">
              <w:rPr>
                <w:rFonts w:ascii="Times New Roman" w:eastAsia="Arial" w:hAnsi="Times New Roman" w:cs="Times New Roman"/>
              </w:rPr>
              <w:t xml:space="preserve">T: </w:t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>Tỉnh ủy</w:t>
            </w:r>
            <w:r w:rsidR="00273554">
              <w:rPr>
                <w:rFonts w:ascii="Times New Roman" w:eastAsia="Arial" w:hAnsi="Times New Roman" w:cs="Times New Roman"/>
              </w:rPr>
              <w:t xml:space="preserve">, </w:t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>HĐND tỉnh;</w:t>
            </w:r>
          </w:p>
          <w:p w14:paraId="41832AA4" w14:textId="39F39B1D" w:rsidR="001B0CD3" w:rsidRPr="00A42562" w:rsidRDefault="001B0CD3" w:rsidP="00A42562">
            <w:pPr>
              <w:spacing w:after="0" w:line="240" w:lineRule="auto"/>
              <w:ind w:left="-111"/>
              <w:rPr>
                <w:rFonts w:ascii="Times New Roman" w:eastAsia="Arial" w:hAnsi="Times New Roman" w:cs="Times New Roman"/>
              </w:rPr>
            </w:pPr>
            <w:r w:rsidRPr="00273085">
              <w:rPr>
                <w:rFonts w:ascii="Times New Roman" w:eastAsia="Arial" w:hAnsi="Times New Roman" w:cs="Times New Roman"/>
                <w:lang w:val="vi-VN"/>
              </w:rPr>
              <w:t>- C</w:t>
            </w:r>
            <w:proofErr w:type="spellStart"/>
            <w:r w:rsidR="002E667A">
              <w:rPr>
                <w:rFonts w:ascii="Times New Roman" w:eastAsia="Arial" w:hAnsi="Times New Roman" w:cs="Times New Roman"/>
              </w:rPr>
              <w:t>hủ</w:t>
            </w:r>
            <w:proofErr w:type="spellEnd"/>
            <w:r w:rsidR="002E667A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2E667A">
              <w:rPr>
                <w:rFonts w:ascii="Times New Roman" w:eastAsia="Arial" w:hAnsi="Times New Roman" w:cs="Times New Roman"/>
              </w:rPr>
              <w:t>tịch</w:t>
            </w:r>
            <w:proofErr w:type="spellEnd"/>
            <w:r w:rsidR="00273554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2E667A">
              <w:rPr>
                <w:rFonts w:ascii="Times New Roman" w:eastAsia="Arial" w:hAnsi="Times New Roman" w:cs="Times New Roman"/>
              </w:rPr>
              <w:t>và</w:t>
            </w:r>
            <w:proofErr w:type="spellEnd"/>
            <w:r w:rsidR="002E667A">
              <w:rPr>
                <w:rFonts w:ascii="Times New Roman" w:eastAsia="Arial" w:hAnsi="Times New Roman" w:cs="Times New Roman"/>
              </w:rPr>
              <w:t xml:space="preserve"> </w:t>
            </w:r>
            <w:r w:rsidRPr="00273085">
              <w:rPr>
                <w:rFonts w:ascii="Times New Roman" w:eastAsia="Arial" w:hAnsi="Times New Roman" w:cs="Times New Roman"/>
                <w:lang w:val="vi-VN"/>
              </w:rPr>
              <w:t>PCT UBND tỉnh;</w:t>
            </w:r>
          </w:p>
          <w:p w14:paraId="2459D118" w14:textId="35CBB1D8" w:rsidR="00C97774" w:rsidRPr="00273085" w:rsidRDefault="001B0CD3" w:rsidP="002E667A">
            <w:pPr>
              <w:spacing w:after="0" w:line="240" w:lineRule="auto"/>
              <w:ind w:left="-111"/>
              <w:rPr>
                <w:rFonts w:ascii="Times New Roman" w:eastAsia="Times New Roman" w:hAnsi="Times New Roman" w:cs="Times New Roman"/>
              </w:rPr>
            </w:pPr>
            <w:r w:rsidRPr="00273085">
              <w:rPr>
                <w:rFonts w:ascii="Times New Roman" w:eastAsia="Times New Roman" w:hAnsi="Times New Roman" w:cs="Times New Roman"/>
              </w:rPr>
              <w:t xml:space="preserve">- </w:t>
            </w:r>
            <w:r w:rsidR="002E667A">
              <w:rPr>
                <w:rFonts w:ascii="Times New Roman" w:eastAsia="Times New Roman" w:hAnsi="Times New Roman" w:cs="Times New Roman"/>
              </w:rPr>
              <w:t>B</w:t>
            </w:r>
            <w:r w:rsidRPr="00273085">
              <w:rPr>
                <w:rFonts w:ascii="Times New Roman" w:eastAsia="Times New Roman" w:hAnsi="Times New Roman" w:cs="Times New Roman"/>
              </w:rPr>
              <w:t xml:space="preserve">TT </w:t>
            </w:r>
            <w:proofErr w:type="spellStart"/>
            <w:r w:rsidRPr="00273085">
              <w:rPr>
                <w:rFonts w:ascii="Times New Roman" w:eastAsia="Times New Roman" w:hAnsi="Times New Roman" w:cs="Times New Roman"/>
              </w:rPr>
              <w:t>Ủy</w:t>
            </w:r>
            <w:proofErr w:type="spellEnd"/>
            <w:r w:rsidRPr="00273085">
              <w:rPr>
                <w:rFonts w:ascii="Times New Roman" w:eastAsia="Times New Roman" w:hAnsi="Times New Roman" w:cs="Times New Roman"/>
              </w:rPr>
              <w:t xml:space="preserve"> ban MTTQVN </w:t>
            </w:r>
            <w:proofErr w:type="spellStart"/>
            <w:r w:rsidRPr="00273085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273085">
              <w:rPr>
                <w:rFonts w:ascii="Times New Roman" w:eastAsia="Times New Roman" w:hAnsi="Times New Roman" w:cs="Times New Roman"/>
              </w:rPr>
              <w:t>;</w:t>
            </w:r>
          </w:p>
          <w:p w14:paraId="45AF0779" w14:textId="77777777" w:rsidR="00A42562" w:rsidRDefault="00C97774" w:rsidP="00A42562">
            <w:pPr>
              <w:spacing w:after="0" w:line="240" w:lineRule="auto"/>
              <w:ind w:left="-111"/>
              <w:rPr>
                <w:rFonts w:ascii="Times New Roman" w:eastAsia="Times New Roman" w:hAnsi="Times New Roman" w:cs="Times New Roman"/>
              </w:rPr>
            </w:pPr>
            <w:r w:rsidRPr="00273085">
              <w:rPr>
                <w:rFonts w:ascii="Times New Roman" w:eastAsia="Times New Roman" w:hAnsi="Times New Roman" w:cs="Times New Roman"/>
              </w:rPr>
              <w:t xml:space="preserve">- </w:t>
            </w:r>
            <w:r w:rsidR="001B0CD3" w:rsidRPr="00273085">
              <w:rPr>
                <w:rFonts w:ascii="Times New Roman" w:eastAsia="Times New Roman" w:hAnsi="Times New Roman" w:cs="Times New Roman"/>
                <w:lang w:val="vi-VN"/>
              </w:rPr>
              <w:t>L</w:t>
            </w:r>
            <w:proofErr w:type="spellStart"/>
            <w:r w:rsidR="00273554">
              <w:rPr>
                <w:rFonts w:ascii="Times New Roman" w:eastAsia="Times New Roman" w:hAnsi="Times New Roman" w:cs="Times New Roman"/>
              </w:rPr>
              <w:t>ãnh</w:t>
            </w:r>
            <w:proofErr w:type="spellEnd"/>
            <w:r w:rsidR="0027355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273554">
              <w:rPr>
                <w:rFonts w:ascii="Times New Roman" w:eastAsia="Times New Roman" w:hAnsi="Times New Roman" w:cs="Times New Roman"/>
              </w:rPr>
              <w:t>đạo</w:t>
            </w:r>
            <w:proofErr w:type="spellEnd"/>
            <w:r w:rsidR="0027355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273554"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 w:rsidR="0027355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273554"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 w:rsidR="00273554">
              <w:rPr>
                <w:rFonts w:ascii="Times New Roman" w:eastAsia="Times New Roman" w:hAnsi="Times New Roman" w:cs="Times New Roman"/>
              </w:rPr>
              <w:t xml:space="preserve"> </w:t>
            </w:r>
            <w:r w:rsidR="004E4608" w:rsidRPr="00273085">
              <w:rPr>
                <w:rFonts w:ascii="Times New Roman" w:eastAsia="Times New Roman" w:hAnsi="Times New Roman" w:cs="Times New Roman"/>
              </w:rPr>
              <w:t xml:space="preserve">UBND </w:t>
            </w:r>
            <w:proofErr w:type="spellStart"/>
            <w:r w:rsidR="004E4608" w:rsidRPr="00273085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="001B0CD3" w:rsidRPr="00273085">
              <w:rPr>
                <w:rFonts w:ascii="Times New Roman" w:eastAsia="Times New Roman" w:hAnsi="Times New Roman" w:cs="Times New Roman"/>
                <w:lang w:val="vi-VN"/>
              </w:rPr>
              <w:t>;</w:t>
            </w:r>
          </w:p>
          <w:p w14:paraId="7109153E" w14:textId="66BE86DE" w:rsidR="002E667A" w:rsidRPr="00A42562" w:rsidRDefault="002E667A" w:rsidP="00A42562">
            <w:pPr>
              <w:spacing w:after="0" w:line="240" w:lineRule="auto"/>
              <w:ind w:left="-111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73554">
              <w:rPr>
                <w:rFonts w:ascii="Times New Roman" w:eastAsia="Times New Roman" w:hAnsi="Times New Roman" w:cs="Times New Roman"/>
              </w:rPr>
              <w:t>VP</w:t>
            </w:r>
            <w:r>
              <w:rPr>
                <w:rFonts w:ascii="Times New Roman" w:eastAsia="Times New Roman" w:hAnsi="Times New Roman" w:cs="Times New Roman"/>
              </w:rPr>
              <w:t xml:space="preserve">UBND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</w:p>
          <w:p w14:paraId="06E76E7C" w14:textId="6CD03938" w:rsidR="001B0CD3" w:rsidRPr="00273085" w:rsidRDefault="001B0CD3" w:rsidP="002E667A">
            <w:pPr>
              <w:spacing w:after="0" w:line="240" w:lineRule="auto"/>
              <w:ind w:left="-111"/>
              <w:rPr>
                <w:rFonts w:ascii="Times New Roman" w:eastAsia="Times New Roman" w:hAnsi="Times New Roman" w:cs="Times New Roman"/>
                <w:lang w:val="vi-VN"/>
              </w:rPr>
            </w:pPr>
            <w:r w:rsidRPr="00273085">
              <w:rPr>
                <w:rFonts w:ascii="Times New Roman" w:eastAsia="Times New Roman" w:hAnsi="Times New Roman" w:cs="Times New Roman"/>
                <w:lang w:val="vi-VN"/>
              </w:rPr>
              <w:t xml:space="preserve">- Lưu: </w:t>
            </w:r>
            <w:r w:rsidR="002E667A">
              <w:rPr>
                <w:rFonts w:ascii="Times New Roman" w:eastAsia="Times New Roman" w:hAnsi="Times New Roman" w:cs="Times New Roman"/>
              </w:rPr>
              <w:t xml:space="preserve">VT, </w:t>
            </w:r>
            <w:r w:rsidR="00D00741" w:rsidRPr="00273085">
              <w:rPr>
                <w:rFonts w:ascii="Times New Roman" w:eastAsia="Times New Roman" w:hAnsi="Times New Roman" w:cs="Times New Roman"/>
              </w:rPr>
              <w:t>TH</w:t>
            </w:r>
            <w:r w:rsidRPr="00273085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1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154DB" w14:textId="77777777" w:rsidR="002E667A" w:rsidRDefault="001B0CD3" w:rsidP="002E667A">
            <w:pPr>
              <w:spacing w:after="0" w:line="240" w:lineRule="auto"/>
              <w:ind w:left="-113" w:right="23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30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TM. ỦY BAN NHÂN DÂN</w:t>
            </w:r>
          </w:p>
          <w:p w14:paraId="77863BAC" w14:textId="5BB259F1" w:rsidR="001B0CD3" w:rsidRPr="00273085" w:rsidRDefault="001B0CD3" w:rsidP="002E667A">
            <w:pPr>
              <w:spacing w:after="0" w:line="240" w:lineRule="auto"/>
              <w:ind w:left="-113" w:right="23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730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73AC3143" w14:textId="77777777" w:rsidR="001B0CD3" w:rsidRPr="00273085" w:rsidRDefault="001B0CD3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EADA3E" w14:textId="77777777" w:rsidR="001B0CD3" w:rsidRPr="002E667A" w:rsidRDefault="001B0CD3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6D17B6C" w14:textId="77777777" w:rsidR="002E667A" w:rsidRPr="00273085" w:rsidRDefault="002E667A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FC33C96" w14:textId="77777777" w:rsidR="005845EF" w:rsidRPr="00273085" w:rsidRDefault="005845EF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D18F77" w14:textId="77777777" w:rsidR="002E667A" w:rsidRDefault="002E667A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459E77" w14:textId="77777777" w:rsidR="002E667A" w:rsidRPr="00273554" w:rsidRDefault="002E667A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68D59E" w14:textId="77777777" w:rsidR="002E667A" w:rsidRDefault="002E667A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FF82BF2" w14:textId="0ADD433B" w:rsidR="001B0CD3" w:rsidRPr="002E667A" w:rsidRDefault="002E667A" w:rsidP="002E6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Mừng</w:t>
            </w:r>
            <w:proofErr w:type="spellEnd"/>
          </w:p>
        </w:tc>
      </w:tr>
    </w:tbl>
    <w:p w14:paraId="6C91CDAA" w14:textId="77777777" w:rsidR="001B0CD3" w:rsidRPr="00273085" w:rsidRDefault="001B0CD3" w:rsidP="002E667A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1B0CD3" w:rsidRPr="00273085" w:rsidSect="00273554">
      <w:headerReference w:type="default" r:id="rId11"/>
      <w:pgSz w:w="11907" w:h="16840" w:code="9"/>
      <w:pgMar w:top="851" w:right="1275" w:bottom="567" w:left="156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1F2E6D" w14:textId="77777777" w:rsidR="004C030B" w:rsidRDefault="004C030B" w:rsidP="00B6497E">
      <w:pPr>
        <w:spacing w:after="0" w:line="240" w:lineRule="auto"/>
      </w:pPr>
      <w:r>
        <w:separator/>
      </w:r>
    </w:p>
  </w:endnote>
  <w:endnote w:type="continuationSeparator" w:id="0">
    <w:p w14:paraId="64D18C82" w14:textId="77777777" w:rsidR="004C030B" w:rsidRDefault="004C030B" w:rsidP="00B64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87B38A" w14:textId="77777777" w:rsidR="004C030B" w:rsidRDefault="004C030B" w:rsidP="00B6497E">
      <w:pPr>
        <w:spacing w:after="0" w:line="240" w:lineRule="auto"/>
      </w:pPr>
      <w:r>
        <w:separator/>
      </w:r>
    </w:p>
  </w:footnote>
  <w:footnote w:type="continuationSeparator" w:id="0">
    <w:p w14:paraId="42F66BD4" w14:textId="77777777" w:rsidR="004C030B" w:rsidRDefault="004C030B" w:rsidP="00B64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73045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8C196B" w14:textId="77777777" w:rsidR="00D11922" w:rsidRDefault="00D11922" w:rsidP="00D00741">
        <w:pPr>
          <w:pStyle w:val="Header"/>
          <w:tabs>
            <w:tab w:val="clear" w:pos="4680"/>
          </w:tabs>
          <w:jc w:val="center"/>
        </w:pPr>
        <w:r w:rsidRPr="00B6497E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B6497E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B6497E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42562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B6497E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EBB"/>
    <w:rsid w:val="0000274D"/>
    <w:rsid w:val="00005458"/>
    <w:rsid w:val="00006238"/>
    <w:rsid w:val="000076A0"/>
    <w:rsid w:val="000150FE"/>
    <w:rsid w:val="00021C31"/>
    <w:rsid w:val="00033496"/>
    <w:rsid w:val="00042E65"/>
    <w:rsid w:val="00050CDD"/>
    <w:rsid w:val="000573F3"/>
    <w:rsid w:val="00075291"/>
    <w:rsid w:val="00082B44"/>
    <w:rsid w:val="00085855"/>
    <w:rsid w:val="00096B27"/>
    <w:rsid w:val="000A11AC"/>
    <w:rsid w:val="000A62E1"/>
    <w:rsid w:val="000B388A"/>
    <w:rsid w:val="000B4FDA"/>
    <w:rsid w:val="000C3464"/>
    <w:rsid w:val="000D06F3"/>
    <w:rsid w:val="000E3229"/>
    <w:rsid w:val="000E5510"/>
    <w:rsid w:val="000F4F70"/>
    <w:rsid w:val="00100F8D"/>
    <w:rsid w:val="00101BC1"/>
    <w:rsid w:val="00117EC5"/>
    <w:rsid w:val="001346A1"/>
    <w:rsid w:val="001366C8"/>
    <w:rsid w:val="00140881"/>
    <w:rsid w:val="001424B9"/>
    <w:rsid w:val="001436BA"/>
    <w:rsid w:val="00145627"/>
    <w:rsid w:val="001610DE"/>
    <w:rsid w:val="00161254"/>
    <w:rsid w:val="0016395E"/>
    <w:rsid w:val="001736A9"/>
    <w:rsid w:val="001825E7"/>
    <w:rsid w:val="0019161A"/>
    <w:rsid w:val="00195B01"/>
    <w:rsid w:val="001B0CD3"/>
    <w:rsid w:val="001B2FAD"/>
    <w:rsid w:val="001B5051"/>
    <w:rsid w:val="001B67F8"/>
    <w:rsid w:val="001B6EBF"/>
    <w:rsid w:val="001C575C"/>
    <w:rsid w:val="001C715A"/>
    <w:rsid w:val="001F5698"/>
    <w:rsid w:val="002010C4"/>
    <w:rsid w:val="002028B0"/>
    <w:rsid w:val="002101AB"/>
    <w:rsid w:val="002123A0"/>
    <w:rsid w:val="00213958"/>
    <w:rsid w:val="002363F1"/>
    <w:rsid w:val="002379E0"/>
    <w:rsid w:val="00241366"/>
    <w:rsid w:val="00243F6E"/>
    <w:rsid w:val="002530EA"/>
    <w:rsid w:val="00263976"/>
    <w:rsid w:val="00264310"/>
    <w:rsid w:val="00265BE5"/>
    <w:rsid w:val="002670C3"/>
    <w:rsid w:val="002677F0"/>
    <w:rsid w:val="00273085"/>
    <w:rsid w:val="00273554"/>
    <w:rsid w:val="00280013"/>
    <w:rsid w:val="00282D59"/>
    <w:rsid w:val="002840C6"/>
    <w:rsid w:val="00297379"/>
    <w:rsid w:val="00297E74"/>
    <w:rsid w:val="002A07F7"/>
    <w:rsid w:val="002A4805"/>
    <w:rsid w:val="002A6373"/>
    <w:rsid w:val="002B387D"/>
    <w:rsid w:val="002B5BE4"/>
    <w:rsid w:val="002C30A6"/>
    <w:rsid w:val="002D1683"/>
    <w:rsid w:val="002D35CA"/>
    <w:rsid w:val="002D4B9E"/>
    <w:rsid w:val="002E048F"/>
    <w:rsid w:val="002E15DE"/>
    <w:rsid w:val="002E41A6"/>
    <w:rsid w:val="002E462A"/>
    <w:rsid w:val="002E59FD"/>
    <w:rsid w:val="002E667A"/>
    <w:rsid w:val="002F3041"/>
    <w:rsid w:val="002F4EA3"/>
    <w:rsid w:val="0032153E"/>
    <w:rsid w:val="00331342"/>
    <w:rsid w:val="00334F0A"/>
    <w:rsid w:val="00335390"/>
    <w:rsid w:val="0034299F"/>
    <w:rsid w:val="0035074C"/>
    <w:rsid w:val="003600EB"/>
    <w:rsid w:val="00360A04"/>
    <w:rsid w:val="003704E5"/>
    <w:rsid w:val="00372214"/>
    <w:rsid w:val="0037428F"/>
    <w:rsid w:val="0037786E"/>
    <w:rsid w:val="00381E55"/>
    <w:rsid w:val="003841FC"/>
    <w:rsid w:val="00384620"/>
    <w:rsid w:val="00384EBD"/>
    <w:rsid w:val="003922CC"/>
    <w:rsid w:val="003A077D"/>
    <w:rsid w:val="003A0B60"/>
    <w:rsid w:val="003A0C1F"/>
    <w:rsid w:val="003A728E"/>
    <w:rsid w:val="003C333A"/>
    <w:rsid w:val="003D4626"/>
    <w:rsid w:val="003D53F9"/>
    <w:rsid w:val="003E4379"/>
    <w:rsid w:val="0040040A"/>
    <w:rsid w:val="0042213E"/>
    <w:rsid w:val="004248B0"/>
    <w:rsid w:val="00430DAD"/>
    <w:rsid w:val="00431A1C"/>
    <w:rsid w:val="00432ECE"/>
    <w:rsid w:val="00433EA5"/>
    <w:rsid w:val="00435EDE"/>
    <w:rsid w:val="00446521"/>
    <w:rsid w:val="00451E83"/>
    <w:rsid w:val="00456640"/>
    <w:rsid w:val="0045713C"/>
    <w:rsid w:val="00463124"/>
    <w:rsid w:val="0047208C"/>
    <w:rsid w:val="00484642"/>
    <w:rsid w:val="0049201D"/>
    <w:rsid w:val="00495E9B"/>
    <w:rsid w:val="004967BA"/>
    <w:rsid w:val="004A5B17"/>
    <w:rsid w:val="004B425F"/>
    <w:rsid w:val="004C030B"/>
    <w:rsid w:val="004C7582"/>
    <w:rsid w:val="004D2ADC"/>
    <w:rsid w:val="004E03CD"/>
    <w:rsid w:val="004E4608"/>
    <w:rsid w:val="004F7256"/>
    <w:rsid w:val="0050196C"/>
    <w:rsid w:val="005023F7"/>
    <w:rsid w:val="00514676"/>
    <w:rsid w:val="00515914"/>
    <w:rsid w:val="00520E47"/>
    <w:rsid w:val="00521BD3"/>
    <w:rsid w:val="00527C01"/>
    <w:rsid w:val="00544003"/>
    <w:rsid w:val="005646F9"/>
    <w:rsid w:val="00565129"/>
    <w:rsid w:val="00583697"/>
    <w:rsid w:val="005845EF"/>
    <w:rsid w:val="0058713E"/>
    <w:rsid w:val="00592ACC"/>
    <w:rsid w:val="005941DD"/>
    <w:rsid w:val="0059469F"/>
    <w:rsid w:val="00595EC5"/>
    <w:rsid w:val="005A114B"/>
    <w:rsid w:val="005A2765"/>
    <w:rsid w:val="005A3448"/>
    <w:rsid w:val="005B02AC"/>
    <w:rsid w:val="005B5646"/>
    <w:rsid w:val="005D28A9"/>
    <w:rsid w:val="005E531C"/>
    <w:rsid w:val="005F5A77"/>
    <w:rsid w:val="00615E4A"/>
    <w:rsid w:val="00632589"/>
    <w:rsid w:val="00644A52"/>
    <w:rsid w:val="00650D3E"/>
    <w:rsid w:val="006677BC"/>
    <w:rsid w:val="00676DA7"/>
    <w:rsid w:val="00681670"/>
    <w:rsid w:val="006836FB"/>
    <w:rsid w:val="00684AE3"/>
    <w:rsid w:val="00685C2E"/>
    <w:rsid w:val="0068608C"/>
    <w:rsid w:val="006968E8"/>
    <w:rsid w:val="006975D9"/>
    <w:rsid w:val="006C1F13"/>
    <w:rsid w:val="006C398C"/>
    <w:rsid w:val="006D3F7F"/>
    <w:rsid w:val="006D6C3A"/>
    <w:rsid w:val="006D7A2A"/>
    <w:rsid w:val="006E0BF1"/>
    <w:rsid w:val="006E2AA4"/>
    <w:rsid w:val="006E57FE"/>
    <w:rsid w:val="006E6C38"/>
    <w:rsid w:val="006E6D36"/>
    <w:rsid w:val="006F1F2A"/>
    <w:rsid w:val="006F2E01"/>
    <w:rsid w:val="006F423D"/>
    <w:rsid w:val="007043E9"/>
    <w:rsid w:val="00715B2F"/>
    <w:rsid w:val="00721EBB"/>
    <w:rsid w:val="00721F50"/>
    <w:rsid w:val="007227ED"/>
    <w:rsid w:val="0073193A"/>
    <w:rsid w:val="00760FC4"/>
    <w:rsid w:val="00766D0D"/>
    <w:rsid w:val="00770477"/>
    <w:rsid w:val="00772233"/>
    <w:rsid w:val="0077522C"/>
    <w:rsid w:val="00782214"/>
    <w:rsid w:val="00795896"/>
    <w:rsid w:val="00797080"/>
    <w:rsid w:val="007A79A8"/>
    <w:rsid w:val="007B3E95"/>
    <w:rsid w:val="007C177D"/>
    <w:rsid w:val="007C3AC1"/>
    <w:rsid w:val="007F585D"/>
    <w:rsid w:val="007F66F7"/>
    <w:rsid w:val="0080035F"/>
    <w:rsid w:val="008019A2"/>
    <w:rsid w:val="00806BA9"/>
    <w:rsid w:val="0081737B"/>
    <w:rsid w:val="00817AD4"/>
    <w:rsid w:val="0082077B"/>
    <w:rsid w:val="008321CE"/>
    <w:rsid w:val="00833919"/>
    <w:rsid w:val="00841CC8"/>
    <w:rsid w:val="00844D62"/>
    <w:rsid w:val="0084606E"/>
    <w:rsid w:val="008607B5"/>
    <w:rsid w:val="00863A6A"/>
    <w:rsid w:val="008731F1"/>
    <w:rsid w:val="008847FA"/>
    <w:rsid w:val="00886C42"/>
    <w:rsid w:val="008930FF"/>
    <w:rsid w:val="008A79C2"/>
    <w:rsid w:val="008B573C"/>
    <w:rsid w:val="008B6D5B"/>
    <w:rsid w:val="008E12F8"/>
    <w:rsid w:val="008E2B13"/>
    <w:rsid w:val="008E512D"/>
    <w:rsid w:val="008E653D"/>
    <w:rsid w:val="008F35B4"/>
    <w:rsid w:val="008F5973"/>
    <w:rsid w:val="009041FC"/>
    <w:rsid w:val="009072A3"/>
    <w:rsid w:val="00913795"/>
    <w:rsid w:val="0092153E"/>
    <w:rsid w:val="0093469B"/>
    <w:rsid w:val="00934BBD"/>
    <w:rsid w:val="00952E9F"/>
    <w:rsid w:val="00965702"/>
    <w:rsid w:val="00966610"/>
    <w:rsid w:val="0097566E"/>
    <w:rsid w:val="00994824"/>
    <w:rsid w:val="009A4124"/>
    <w:rsid w:val="009F074F"/>
    <w:rsid w:val="009F217D"/>
    <w:rsid w:val="009F45B8"/>
    <w:rsid w:val="00A0458F"/>
    <w:rsid w:val="00A15398"/>
    <w:rsid w:val="00A33F0F"/>
    <w:rsid w:val="00A41AA6"/>
    <w:rsid w:val="00A42562"/>
    <w:rsid w:val="00A4360D"/>
    <w:rsid w:val="00A45900"/>
    <w:rsid w:val="00A50C49"/>
    <w:rsid w:val="00A50C90"/>
    <w:rsid w:val="00A63E67"/>
    <w:rsid w:val="00A738D5"/>
    <w:rsid w:val="00A81F40"/>
    <w:rsid w:val="00A90F87"/>
    <w:rsid w:val="00AA0390"/>
    <w:rsid w:val="00AA2332"/>
    <w:rsid w:val="00AA341E"/>
    <w:rsid w:val="00AC3C7E"/>
    <w:rsid w:val="00AD6F62"/>
    <w:rsid w:val="00AE17CE"/>
    <w:rsid w:val="00AE204F"/>
    <w:rsid w:val="00AE4E95"/>
    <w:rsid w:val="00AE74A7"/>
    <w:rsid w:val="00B07B0B"/>
    <w:rsid w:val="00B10BAF"/>
    <w:rsid w:val="00B10E51"/>
    <w:rsid w:val="00B139F8"/>
    <w:rsid w:val="00B26116"/>
    <w:rsid w:val="00B27CB4"/>
    <w:rsid w:val="00B4142D"/>
    <w:rsid w:val="00B47BF6"/>
    <w:rsid w:val="00B61727"/>
    <w:rsid w:val="00B6497E"/>
    <w:rsid w:val="00B66EF1"/>
    <w:rsid w:val="00B72710"/>
    <w:rsid w:val="00B72F78"/>
    <w:rsid w:val="00B82208"/>
    <w:rsid w:val="00BA2356"/>
    <w:rsid w:val="00BA5260"/>
    <w:rsid w:val="00BB7CA8"/>
    <w:rsid w:val="00BC2E20"/>
    <w:rsid w:val="00BD0104"/>
    <w:rsid w:val="00BD4CC6"/>
    <w:rsid w:val="00BF0783"/>
    <w:rsid w:val="00BF4A2C"/>
    <w:rsid w:val="00C044AF"/>
    <w:rsid w:val="00C16595"/>
    <w:rsid w:val="00C16CC8"/>
    <w:rsid w:val="00C20ED8"/>
    <w:rsid w:val="00C2363F"/>
    <w:rsid w:val="00C239DB"/>
    <w:rsid w:val="00C366CD"/>
    <w:rsid w:val="00C414A9"/>
    <w:rsid w:val="00C460C0"/>
    <w:rsid w:val="00C55D3C"/>
    <w:rsid w:val="00C560EB"/>
    <w:rsid w:val="00C57C9E"/>
    <w:rsid w:val="00C63A44"/>
    <w:rsid w:val="00C63AF9"/>
    <w:rsid w:val="00C71035"/>
    <w:rsid w:val="00C734F5"/>
    <w:rsid w:val="00C76714"/>
    <w:rsid w:val="00C90792"/>
    <w:rsid w:val="00C97774"/>
    <w:rsid w:val="00CB4804"/>
    <w:rsid w:val="00CB4FD7"/>
    <w:rsid w:val="00CD0941"/>
    <w:rsid w:val="00CD4AAC"/>
    <w:rsid w:val="00CD73FC"/>
    <w:rsid w:val="00CE2DF3"/>
    <w:rsid w:val="00CE300F"/>
    <w:rsid w:val="00CF18EA"/>
    <w:rsid w:val="00CF26E7"/>
    <w:rsid w:val="00CF5FAD"/>
    <w:rsid w:val="00CF6364"/>
    <w:rsid w:val="00D00741"/>
    <w:rsid w:val="00D0387C"/>
    <w:rsid w:val="00D11922"/>
    <w:rsid w:val="00D2096E"/>
    <w:rsid w:val="00D23DBC"/>
    <w:rsid w:val="00D3054B"/>
    <w:rsid w:val="00D45F64"/>
    <w:rsid w:val="00D4637D"/>
    <w:rsid w:val="00D4748C"/>
    <w:rsid w:val="00D47809"/>
    <w:rsid w:val="00D52386"/>
    <w:rsid w:val="00D62740"/>
    <w:rsid w:val="00D7510B"/>
    <w:rsid w:val="00D82517"/>
    <w:rsid w:val="00D85587"/>
    <w:rsid w:val="00D870D2"/>
    <w:rsid w:val="00D9562A"/>
    <w:rsid w:val="00D96DFD"/>
    <w:rsid w:val="00DC3169"/>
    <w:rsid w:val="00DC5CD1"/>
    <w:rsid w:val="00DD286C"/>
    <w:rsid w:val="00DD54C0"/>
    <w:rsid w:val="00DE2718"/>
    <w:rsid w:val="00DE7D61"/>
    <w:rsid w:val="00E04922"/>
    <w:rsid w:val="00E30465"/>
    <w:rsid w:val="00E34264"/>
    <w:rsid w:val="00E365EB"/>
    <w:rsid w:val="00E37C68"/>
    <w:rsid w:val="00E47964"/>
    <w:rsid w:val="00E5092A"/>
    <w:rsid w:val="00E544F3"/>
    <w:rsid w:val="00E65990"/>
    <w:rsid w:val="00E77B66"/>
    <w:rsid w:val="00E836E4"/>
    <w:rsid w:val="00E957DB"/>
    <w:rsid w:val="00EA5021"/>
    <w:rsid w:val="00EA6E27"/>
    <w:rsid w:val="00EC2E32"/>
    <w:rsid w:val="00EC383D"/>
    <w:rsid w:val="00EC730F"/>
    <w:rsid w:val="00EC7C24"/>
    <w:rsid w:val="00ED092D"/>
    <w:rsid w:val="00EE0AF0"/>
    <w:rsid w:val="00EF4109"/>
    <w:rsid w:val="00EF6691"/>
    <w:rsid w:val="00F308E2"/>
    <w:rsid w:val="00F444AC"/>
    <w:rsid w:val="00F46BA2"/>
    <w:rsid w:val="00F51C3C"/>
    <w:rsid w:val="00F57FE1"/>
    <w:rsid w:val="00F67A20"/>
    <w:rsid w:val="00F77282"/>
    <w:rsid w:val="00F923AF"/>
    <w:rsid w:val="00F96F93"/>
    <w:rsid w:val="00FB2518"/>
    <w:rsid w:val="00FC4DA9"/>
    <w:rsid w:val="00FD4838"/>
    <w:rsid w:val="00FF0B5E"/>
    <w:rsid w:val="00FF168A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C065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21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4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97E"/>
  </w:style>
  <w:style w:type="paragraph" w:styleId="Footer">
    <w:name w:val="footer"/>
    <w:basedOn w:val="Normal"/>
    <w:link w:val="FooterChar"/>
    <w:uiPriority w:val="99"/>
    <w:unhideWhenUsed/>
    <w:rsid w:val="00B64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97E"/>
  </w:style>
  <w:style w:type="paragraph" w:styleId="NoSpacing">
    <w:name w:val="No Spacing"/>
    <w:uiPriority w:val="1"/>
    <w:qFormat/>
    <w:rsid w:val="00FF0B5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21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4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97E"/>
  </w:style>
  <w:style w:type="paragraph" w:styleId="Footer">
    <w:name w:val="footer"/>
    <w:basedOn w:val="Normal"/>
    <w:link w:val="FooterChar"/>
    <w:uiPriority w:val="99"/>
    <w:unhideWhenUsed/>
    <w:rsid w:val="00B64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97E"/>
  </w:style>
  <w:style w:type="paragraph" w:styleId="NoSpacing">
    <w:name w:val="No Spacing"/>
    <w:uiPriority w:val="1"/>
    <w:qFormat/>
    <w:rsid w:val="00FF0B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20408-40D3-447E-94C2-AF330DD16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AC451C4-A815-4BBA-A232-6D6C655316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0B2D93-CEFA-45D2-9E7D-67751079FA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3BB883-77F0-452A-9257-98B10FE0F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HoangLinh</dc:creator>
  <cp:lastModifiedBy>NGHIA_NHAN</cp:lastModifiedBy>
  <cp:revision>2</cp:revision>
  <cp:lastPrinted>2025-06-20T01:30:00Z</cp:lastPrinted>
  <dcterms:created xsi:type="dcterms:W3CDTF">2025-07-08T07:27:00Z</dcterms:created>
  <dcterms:modified xsi:type="dcterms:W3CDTF">2025-07-08T07:27:00Z</dcterms:modified>
</cp:coreProperties>
</file>